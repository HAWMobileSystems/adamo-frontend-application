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73E81"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noProof/>
        </w:rPr>
        <w:drawing>
          <wp:anchor distT="0" distB="0" distL="114300" distR="114300" simplePos="0" relativeHeight="251656192" behindDoc="1" locked="0" layoutInCell="1" allowOverlap="1" wp14:anchorId="3A49C924" wp14:editId="296F874A">
            <wp:simplePos x="0" y="0"/>
            <wp:positionH relativeFrom="margin">
              <wp:align>right</wp:align>
            </wp:positionH>
            <wp:positionV relativeFrom="paragraph">
              <wp:posOffset>0</wp:posOffset>
            </wp:positionV>
            <wp:extent cx="694055" cy="707390"/>
            <wp:effectExtent l="0" t="0" r="0" b="0"/>
            <wp:wrapTight wrapText="bothSides">
              <wp:wrapPolygon edited="0">
                <wp:start x="0" y="0"/>
                <wp:lineTo x="0" y="20941"/>
                <wp:lineTo x="20750" y="20941"/>
                <wp:lineTo x="20750" y="0"/>
                <wp:lineTo x="0" y="0"/>
              </wp:wrapPolygon>
            </wp:wrapTight>
            <wp:docPr id="9" name="Grafik 9" descr="C:\Users\neptu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tun\Picture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05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B6B">
        <w:rPr>
          <w:b/>
          <w:color w:val="7F7F7F" w:themeColor="text1" w:themeTint="80"/>
          <w:sz w:val="24"/>
          <w:szCs w:val="24"/>
        </w:rPr>
        <w:t xml:space="preserve">HOCHSCHULE </w:t>
      </w:r>
      <w:r w:rsidRPr="002A5B6B">
        <w:rPr>
          <w:b/>
          <w:color w:val="808080" w:themeColor="background1" w:themeShade="80"/>
          <w:sz w:val="24"/>
          <w:szCs w:val="24"/>
        </w:rPr>
        <w:t>für Angewandte Wissenschaften</w:t>
      </w:r>
      <w:r w:rsidRPr="002A5B6B">
        <w:rPr>
          <w:b/>
          <w:color w:val="000000" w:themeColor="text1"/>
          <w:sz w:val="24"/>
          <w:szCs w:val="24"/>
        </w:rPr>
        <w:t xml:space="preserve"> </w:t>
      </w:r>
      <w:r w:rsidRPr="002A5B6B">
        <w:rPr>
          <w:b/>
          <w:color w:val="7F7F7F" w:themeColor="text1" w:themeTint="80"/>
          <w:sz w:val="24"/>
          <w:szCs w:val="24"/>
        </w:rPr>
        <w:t>LANDSHUT</w:t>
      </w:r>
    </w:p>
    <w:p w14:paraId="64E5D405"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b/>
          <w:color w:val="808080" w:themeColor="background1" w:themeShade="80"/>
          <w:sz w:val="24"/>
          <w:szCs w:val="24"/>
        </w:rPr>
        <w:t>UNIVERSITY of Applied Sciences</w:t>
      </w:r>
    </w:p>
    <w:p w14:paraId="6003B901" w14:textId="77777777" w:rsidR="00DC5155" w:rsidRPr="002A5B6B" w:rsidRDefault="00DC5155" w:rsidP="0064549D">
      <w:pPr>
        <w:autoSpaceDE w:val="0"/>
        <w:autoSpaceDN w:val="0"/>
        <w:adjustRightInd w:val="0"/>
        <w:spacing w:after="120" w:line="360" w:lineRule="auto"/>
        <w:jc w:val="right"/>
        <w:rPr>
          <w:sz w:val="24"/>
          <w:szCs w:val="24"/>
          <w:lang w:val="en-US"/>
        </w:rPr>
      </w:pPr>
      <w:r w:rsidRPr="002A5B6B">
        <w:rPr>
          <w:b/>
          <w:color w:val="808080" w:themeColor="background1" w:themeShade="80"/>
          <w:sz w:val="24"/>
          <w:szCs w:val="24"/>
          <w:lang w:val="en-US"/>
        </w:rPr>
        <w:t>FAKULTÄT Informatik</w:t>
      </w:r>
    </w:p>
    <w:sdt>
      <w:sdtPr>
        <w:rPr>
          <w:sz w:val="24"/>
        </w:rPr>
        <w:id w:val="15553799"/>
        <w:docPartObj>
          <w:docPartGallery w:val="Cover Pages"/>
          <w:docPartUnique/>
        </w:docPartObj>
      </w:sdtPr>
      <w:sdtEndPr/>
      <w:sdtContent>
        <w:p w14:paraId="06CD57E0" w14:textId="77777777" w:rsidR="00A95F42" w:rsidRPr="002A5B6B" w:rsidRDefault="00A95F42" w:rsidP="0064549D">
          <w:pPr>
            <w:spacing w:after="120" w:line="360" w:lineRule="auto"/>
            <w:rPr>
              <w:sz w:val="24"/>
            </w:rPr>
          </w:pPr>
        </w:p>
        <w:p w14:paraId="5897CC5F" w14:textId="77777777" w:rsidR="00032B0A" w:rsidRPr="002A5B6B" w:rsidRDefault="00032B0A" w:rsidP="0064549D">
          <w:pPr>
            <w:spacing w:after="120" w:line="360" w:lineRule="auto"/>
            <w:jc w:val="center"/>
            <w:rPr>
              <w:b/>
              <w:sz w:val="28"/>
            </w:rPr>
          </w:pPr>
        </w:p>
        <w:p w14:paraId="41380F08" w14:textId="5F2863D8" w:rsidR="00712B23" w:rsidRPr="002A5B6B" w:rsidRDefault="00032B0A" w:rsidP="0064549D">
          <w:pPr>
            <w:spacing w:after="120" w:line="360" w:lineRule="auto"/>
            <w:jc w:val="center"/>
            <w:rPr>
              <w:b/>
              <w:sz w:val="28"/>
            </w:rPr>
          </w:pPr>
          <w:r w:rsidRPr="002A5B6B">
            <w:rPr>
              <w:b/>
              <w:sz w:val="28"/>
            </w:rPr>
            <w:t xml:space="preserve">Entwicklerdokumentation zur Anpassung des ADAMO Modelers </w:t>
          </w:r>
        </w:p>
        <w:p w14:paraId="4B53F464" w14:textId="77777777" w:rsidR="00A95F42" w:rsidRPr="002A5B6B" w:rsidRDefault="00A95F42" w:rsidP="0064549D">
          <w:pPr>
            <w:spacing w:after="120" w:line="360" w:lineRule="auto"/>
            <w:jc w:val="center"/>
            <w:rPr>
              <w:sz w:val="24"/>
            </w:rPr>
          </w:pPr>
        </w:p>
        <w:p w14:paraId="0029E79E" w14:textId="34F2B58C" w:rsidR="00032B0A" w:rsidRPr="002A5B6B" w:rsidRDefault="00032B0A" w:rsidP="00032B0A">
          <w:pPr>
            <w:spacing w:after="120" w:line="360" w:lineRule="auto"/>
            <w:jc w:val="center"/>
            <w:rPr>
              <w:spacing w:val="20"/>
              <w:sz w:val="28"/>
            </w:rPr>
          </w:pPr>
          <w:r w:rsidRPr="002A5B6B">
            <w:rPr>
              <w:spacing w:val="20"/>
              <w:sz w:val="28"/>
            </w:rPr>
            <w:t xml:space="preserve">Im Rahmen </w:t>
          </w:r>
          <w:r w:rsidR="002A5B6B">
            <w:rPr>
              <w:spacing w:val="20"/>
              <w:sz w:val="28"/>
            </w:rPr>
            <w:t>des</w:t>
          </w:r>
          <w:r w:rsidRPr="002A5B6B">
            <w:rPr>
              <w:spacing w:val="20"/>
              <w:sz w:val="28"/>
            </w:rPr>
            <w:t xml:space="preserve"> Studienprojekts</w:t>
          </w:r>
          <w:r w:rsidR="002A5B6B">
            <w:rPr>
              <w:spacing w:val="20"/>
              <w:sz w:val="28"/>
            </w:rPr>
            <w:t xml:space="preserve"> im Master Informatik</w:t>
          </w:r>
        </w:p>
        <w:p w14:paraId="55A9D2FE" w14:textId="181B1EEC" w:rsidR="00032B0A" w:rsidRPr="002A5B6B" w:rsidRDefault="00032B0A" w:rsidP="00032B0A">
          <w:pPr>
            <w:spacing w:after="120" w:line="360" w:lineRule="auto"/>
            <w:jc w:val="center"/>
            <w:rPr>
              <w:sz w:val="24"/>
            </w:rPr>
          </w:pPr>
        </w:p>
        <w:p w14:paraId="637E04D8" w14:textId="77777777" w:rsidR="00032B0A" w:rsidRPr="002A5B6B" w:rsidRDefault="00032B0A" w:rsidP="00032B0A">
          <w:pPr>
            <w:spacing w:after="120" w:line="360" w:lineRule="auto"/>
            <w:jc w:val="center"/>
            <w:rPr>
              <w:sz w:val="24"/>
            </w:rPr>
          </w:pPr>
        </w:p>
        <w:p w14:paraId="5AEB8256" w14:textId="7504CB9B" w:rsidR="00032B0A" w:rsidRPr="002A5B6B" w:rsidRDefault="00032B0A" w:rsidP="00032B0A">
          <w:pPr>
            <w:spacing w:after="120" w:line="360" w:lineRule="auto"/>
            <w:jc w:val="center"/>
            <w:rPr>
              <w:sz w:val="24"/>
            </w:rPr>
          </w:pPr>
          <w:r w:rsidRPr="002A5B6B">
            <w:rPr>
              <w:sz w:val="24"/>
            </w:rPr>
            <w:t>vorgelegt von</w:t>
          </w:r>
        </w:p>
        <w:p w14:paraId="62A75A7C" w14:textId="6F102F17" w:rsidR="00032B0A" w:rsidRPr="002A5B6B" w:rsidRDefault="00032B0A" w:rsidP="00032B0A">
          <w:pPr>
            <w:spacing w:after="120" w:line="360" w:lineRule="auto"/>
            <w:jc w:val="center"/>
            <w:rPr>
              <w:sz w:val="24"/>
            </w:rPr>
          </w:pPr>
          <w:r w:rsidRPr="002A5B6B">
            <w:rPr>
              <w:sz w:val="24"/>
            </w:rPr>
            <w:t>Masood Ahmed</w:t>
          </w:r>
        </w:p>
        <w:p w14:paraId="494728D4" w14:textId="77777777" w:rsidR="00032B0A" w:rsidRPr="002A5B6B" w:rsidRDefault="00032B0A" w:rsidP="00032B0A">
          <w:pPr>
            <w:spacing w:after="120" w:line="360" w:lineRule="auto"/>
            <w:jc w:val="center"/>
            <w:rPr>
              <w:sz w:val="24"/>
            </w:rPr>
          </w:pPr>
          <w:r w:rsidRPr="002A5B6B">
            <w:rPr>
              <w:sz w:val="24"/>
            </w:rPr>
            <w:t>Jennifer Espich</w:t>
          </w:r>
        </w:p>
        <w:p w14:paraId="49F636D0" w14:textId="77777777" w:rsidR="00032B0A" w:rsidRPr="00F11C5B" w:rsidRDefault="00032B0A" w:rsidP="00032B0A">
          <w:pPr>
            <w:spacing w:after="120" w:line="360" w:lineRule="auto"/>
            <w:jc w:val="center"/>
            <w:rPr>
              <w:sz w:val="24"/>
              <w:lang w:val="en-GB"/>
            </w:rPr>
          </w:pPr>
          <w:r w:rsidRPr="00F11C5B">
            <w:rPr>
              <w:sz w:val="24"/>
              <w:lang w:val="en-GB"/>
            </w:rPr>
            <w:t>Christina Frank</w:t>
          </w:r>
        </w:p>
        <w:p w14:paraId="05A1B5B0" w14:textId="77777777" w:rsidR="00032B0A" w:rsidRPr="00F11C5B" w:rsidRDefault="00032B0A" w:rsidP="00032B0A">
          <w:pPr>
            <w:spacing w:after="120" w:line="360" w:lineRule="auto"/>
            <w:jc w:val="center"/>
            <w:rPr>
              <w:sz w:val="24"/>
              <w:lang w:val="en-GB"/>
            </w:rPr>
          </w:pPr>
          <w:r w:rsidRPr="00F11C5B">
            <w:rPr>
              <w:sz w:val="24"/>
              <w:lang w:val="en-GB"/>
            </w:rPr>
            <w:t>Granit Gecaj</w:t>
          </w:r>
        </w:p>
        <w:p w14:paraId="27C3D889" w14:textId="77777777" w:rsidR="00032B0A" w:rsidRPr="00CA2E4E" w:rsidRDefault="00032B0A" w:rsidP="00032B0A">
          <w:pPr>
            <w:spacing w:after="120" w:line="360" w:lineRule="auto"/>
            <w:jc w:val="center"/>
            <w:rPr>
              <w:sz w:val="24"/>
              <w:lang w:val="en-GB"/>
            </w:rPr>
          </w:pPr>
          <w:r w:rsidRPr="00CA2E4E">
            <w:rPr>
              <w:sz w:val="24"/>
              <w:lang w:val="en-GB"/>
            </w:rPr>
            <w:t>Daniel Lackmann</w:t>
          </w:r>
        </w:p>
        <w:p w14:paraId="1F56D112" w14:textId="77777777" w:rsidR="00032B0A" w:rsidRPr="002A5B6B" w:rsidRDefault="00032B0A" w:rsidP="00032B0A">
          <w:pPr>
            <w:spacing w:after="120" w:line="360" w:lineRule="auto"/>
            <w:jc w:val="center"/>
            <w:rPr>
              <w:sz w:val="24"/>
            </w:rPr>
          </w:pPr>
          <w:r w:rsidRPr="002A5B6B">
            <w:rPr>
              <w:sz w:val="24"/>
            </w:rPr>
            <w:t>Markus Schmidtner</w:t>
          </w:r>
        </w:p>
        <w:p w14:paraId="411C9FA4" w14:textId="77777777" w:rsidR="00712B23" w:rsidRPr="002A5B6B" w:rsidRDefault="00712B23" w:rsidP="0064549D">
          <w:pPr>
            <w:spacing w:after="120" w:line="360" w:lineRule="auto"/>
            <w:jc w:val="center"/>
            <w:rPr>
              <w:sz w:val="24"/>
            </w:rPr>
          </w:pPr>
        </w:p>
        <w:p w14:paraId="02252089" w14:textId="77777777" w:rsidR="00712B23" w:rsidRPr="002A5B6B" w:rsidRDefault="00712B23" w:rsidP="0064549D">
          <w:pPr>
            <w:spacing w:after="120" w:line="360" w:lineRule="auto"/>
            <w:jc w:val="center"/>
            <w:rPr>
              <w:sz w:val="24"/>
            </w:rPr>
          </w:pPr>
        </w:p>
        <w:p w14:paraId="06D3F056" w14:textId="0D61718C" w:rsidR="00DC5155" w:rsidRPr="002A5B6B" w:rsidRDefault="00A95F42" w:rsidP="0064549D">
          <w:pPr>
            <w:spacing w:after="120" w:line="360" w:lineRule="auto"/>
            <w:jc w:val="center"/>
            <w:rPr>
              <w:sz w:val="24"/>
            </w:rPr>
          </w:pPr>
          <w:r w:rsidRPr="002A5B6B">
            <w:rPr>
              <w:sz w:val="24"/>
            </w:rPr>
            <w:t xml:space="preserve">eingereicht </w:t>
          </w:r>
          <w:r w:rsidR="00DC5155" w:rsidRPr="002A5B6B">
            <w:rPr>
              <w:sz w:val="24"/>
            </w:rPr>
            <w:t xml:space="preserve">am: </w:t>
          </w:r>
          <w:r w:rsidR="00C44D78">
            <w:rPr>
              <w:sz w:val="24"/>
            </w:rPr>
            <w:t>31</w:t>
          </w:r>
          <w:r w:rsidR="00612C3E">
            <w:rPr>
              <w:sz w:val="24"/>
            </w:rPr>
            <w:t>.</w:t>
          </w:r>
          <w:r w:rsidRPr="002A5B6B">
            <w:rPr>
              <w:sz w:val="24"/>
            </w:rPr>
            <w:t>0</w:t>
          </w:r>
          <w:r w:rsidR="00C73711" w:rsidRPr="002A5B6B">
            <w:rPr>
              <w:sz w:val="24"/>
            </w:rPr>
            <w:t>8</w:t>
          </w:r>
          <w:r w:rsidRPr="002A5B6B">
            <w:rPr>
              <w:sz w:val="24"/>
            </w:rPr>
            <w:t>.2018</w:t>
          </w:r>
          <w:r w:rsidR="0003249C" w:rsidRPr="002A5B6B">
            <w:rPr>
              <w:sz w:val="24"/>
            </w:rPr>
            <w:t xml:space="preserve"> </w:t>
          </w:r>
        </w:p>
        <w:p w14:paraId="50BDD8D0" w14:textId="77777777" w:rsidR="00032B0A" w:rsidRPr="002A5B6B" w:rsidRDefault="00032B0A" w:rsidP="0064549D">
          <w:pPr>
            <w:spacing w:after="120" w:line="360" w:lineRule="auto"/>
            <w:jc w:val="center"/>
            <w:rPr>
              <w:sz w:val="24"/>
            </w:rPr>
          </w:pPr>
        </w:p>
        <w:p w14:paraId="149238BA" w14:textId="52835803" w:rsidR="00032B0A" w:rsidRPr="002A5B6B" w:rsidRDefault="00871F30" w:rsidP="00032B0A">
          <w:pPr>
            <w:spacing w:after="120" w:line="360" w:lineRule="auto"/>
            <w:jc w:val="center"/>
            <w:rPr>
              <w:sz w:val="24"/>
            </w:rPr>
          </w:pPr>
        </w:p>
      </w:sdtContent>
    </w:sdt>
    <w:p w14:paraId="71F06E99" w14:textId="77777777" w:rsidR="00032B0A" w:rsidRPr="002A5B6B" w:rsidRDefault="00032B0A" w:rsidP="00032B0A">
      <w:pPr>
        <w:spacing w:after="120" w:line="360" w:lineRule="auto"/>
        <w:jc w:val="center"/>
        <w:rPr>
          <w:sz w:val="24"/>
        </w:rPr>
      </w:pPr>
      <w:r w:rsidRPr="002A5B6B">
        <w:rPr>
          <w:sz w:val="24"/>
        </w:rPr>
        <w:t xml:space="preserve">Betreuer: </w:t>
      </w:r>
    </w:p>
    <w:p w14:paraId="2FCFEAC1" w14:textId="77777777" w:rsidR="00032B0A" w:rsidRPr="002A5B6B" w:rsidRDefault="00032B0A" w:rsidP="00032B0A">
      <w:pPr>
        <w:spacing w:after="120" w:line="360" w:lineRule="auto"/>
        <w:jc w:val="center"/>
        <w:rPr>
          <w:sz w:val="24"/>
        </w:rPr>
      </w:pPr>
      <w:r w:rsidRPr="002A5B6B">
        <w:rPr>
          <w:sz w:val="24"/>
        </w:rPr>
        <w:t>Daniel Hilpoltsteiner</w:t>
      </w:r>
    </w:p>
    <w:p w14:paraId="5505A65C" w14:textId="77777777" w:rsidR="00032B0A" w:rsidRPr="002A5B6B" w:rsidRDefault="00032B0A" w:rsidP="00032B0A">
      <w:pPr>
        <w:spacing w:after="120" w:line="360" w:lineRule="auto"/>
        <w:jc w:val="center"/>
        <w:rPr>
          <w:sz w:val="24"/>
        </w:rPr>
      </w:pPr>
      <w:r w:rsidRPr="002A5B6B">
        <w:rPr>
          <w:sz w:val="24"/>
        </w:rPr>
        <w:t xml:space="preserve">Prof. Dr. rer. oec. Christian Seel </w:t>
      </w:r>
    </w:p>
    <w:p w14:paraId="182F6EDC" w14:textId="13D45D22" w:rsidR="00B16616" w:rsidRPr="002A5B6B" w:rsidRDefault="00B16616" w:rsidP="00032B0A">
      <w:pPr>
        <w:spacing w:after="120" w:line="360" w:lineRule="auto"/>
        <w:rPr>
          <w:sz w:val="24"/>
        </w:rPr>
      </w:pPr>
      <w:r w:rsidRPr="002A5B6B">
        <w:rPr>
          <w:sz w:val="24"/>
        </w:rPr>
        <w:br w:type="page"/>
      </w:r>
    </w:p>
    <w:p w14:paraId="6EBC9B8D" w14:textId="77777777" w:rsidR="00B16616" w:rsidRPr="002A5B6B" w:rsidRDefault="00B16616" w:rsidP="00CF624E">
      <w:pPr>
        <w:pStyle w:val="berschrift1"/>
      </w:pPr>
      <w:bookmarkStart w:id="0" w:name="_Toc523475402"/>
      <w:bookmarkStart w:id="1" w:name="Abkürzungsverzeichnis"/>
      <w:bookmarkStart w:id="2" w:name="Inhaltsverzeichnis"/>
      <w:r w:rsidRPr="002A5B6B">
        <w:lastRenderedPageBreak/>
        <w:t>Inhaltsverzeichnis</w:t>
      </w:r>
      <w:bookmarkEnd w:id="0"/>
    </w:p>
    <w:bookmarkEnd w:id="1"/>
    <w:bookmarkEnd w:id="2"/>
    <w:p w14:paraId="693BD439" w14:textId="0DCC14B4" w:rsidR="00714B32" w:rsidRDefault="00B16616">
      <w:pPr>
        <w:pStyle w:val="Verzeichnis1"/>
        <w:rPr>
          <w:rFonts w:asciiTheme="minorHAnsi" w:eastAsiaTheme="minorEastAsia" w:hAnsiTheme="minorHAnsi" w:cstheme="minorBidi"/>
          <w:szCs w:val="24"/>
        </w:rPr>
      </w:pPr>
      <w:r w:rsidRPr="002A5B6B">
        <w:rPr>
          <w:i/>
        </w:rPr>
        <w:fldChar w:fldCharType="begin"/>
      </w:r>
      <w:r w:rsidRPr="002A5B6B">
        <w:rPr>
          <w:i/>
        </w:rPr>
        <w:instrText xml:space="preserve"> TOC \o "1-4" \h \z \t "Überschrift 8;2;Überschrift 9;3;Grundtext (wie Überschr1);1" </w:instrText>
      </w:r>
      <w:r w:rsidRPr="002A5B6B">
        <w:rPr>
          <w:i/>
        </w:rPr>
        <w:fldChar w:fldCharType="separate"/>
      </w:r>
      <w:hyperlink w:anchor="_Toc523475402" w:history="1">
        <w:r w:rsidR="00714B32" w:rsidRPr="00E03DA1">
          <w:rPr>
            <w:rStyle w:val="Hyperlink"/>
          </w:rPr>
          <w:t>Inhaltsverzeichnis</w:t>
        </w:r>
        <w:r w:rsidR="00714B32">
          <w:rPr>
            <w:webHidden/>
          </w:rPr>
          <w:tab/>
        </w:r>
        <w:r w:rsidR="00714B32">
          <w:rPr>
            <w:webHidden/>
          </w:rPr>
          <w:fldChar w:fldCharType="begin"/>
        </w:r>
        <w:r w:rsidR="00714B32">
          <w:rPr>
            <w:webHidden/>
          </w:rPr>
          <w:instrText xml:space="preserve"> PAGEREF _Toc523475402 \h </w:instrText>
        </w:r>
        <w:r w:rsidR="00714B32">
          <w:rPr>
            <w:webHidden/>
          </w:rPr>
        </w:r>
        <w:r w:rsidR="00714B32">
          <w:rPr>
            <w:webHidden/>
          </w:rPr>
          <w:fldChar w:fldCharType="separate"/>
        </w:r>
        <w:r w:rsidR="00DD2914">
          <w:rPr>
            <w:webHidden/>
          </w:rPr>
          <w:t>II</w:t>
        </w:r>
        <w:r w:rsidR="00714B32">
          <w:rPr>
            <w:webHidden/>
          </w:rPr>
          <w:fldChar w:fldCharType="end"/>
        </w:r>
      </w:hyperlink>
    </w:p>
    <w:p w14:paraId="37497450" w14:textId="4F35CE8E" w:rsidR="00714B32" w:rsidRDefault="00871F30">
      <w:pPr>
        <w:pStyle w:val="Verzeichnis1"/>
        <w:rPr>
          <w:rFonts w:asciiTheme="minorHAnsi" w:eastAsiaTheme="minorEastAsia" w:hAnsiTheme="minorHAnsi" w:cstheme="minorBidi"/>
          <w:szCs w:val="24"/>
        </w:rPr>
      </w:pPr>
      <w:hyperlink w:anchor="_Toc523475403" w:history="1">
        <w:r w:rsidR="00714B32" w:rsidRPr="00E03DA1">
          <w:rPr>
            <w:rStyle w:val="Hyperlink"/>
          </w:rPr>
          <w:t>Abbildungsverzeichnis</w:t>
        </w:r>
        <w:r w:rsidR="00714B32">
          <w:rPr>
            <w:webHidden/>
          </w:rPr>
          <w:tab/>
        </w:r>
        <w:r w:rsidR="00714B32">
          <w:rPr>
            <w:webHidden/>
          </w:rPr>
          <w:fldChar w:fldCharType="begin"/>
        </w:r>
        <w:r w:rsidR="00714B32">
          <w:rPr>
            <w:webHidden/>
          </w:rPr>
          <w:instrText xml:space="preserve"> PAGEREF _Toc523475403 \h </w:instrText>
        </w:r>
        <w:r w:rsidR="00714B32">
          <w:rPr>
            <w:webHidden/>
          </w:rPr>
        </w:r>
        <w:r w:rsidR="00714B32">
          <w:rPr>
            <w:webHidden/>
          </w:rPr>
          <w:fldChar w:fldCharType="separate"/>
        </w:r>
        <w:r w:rsidR="00DD2914">
          <w:rPr>
            <w:webHidden/>
          </w:rPr>
          <w:t>IV</w:t>
        </w:r>
        <w:r w:rsidR="00714B32">
          <w:rPr>
            <w:webHidden/>
          </w:rPr>
          <w:fldChar w:fldCharType="end"/>
        </w:r>
      </w:hyperlink>
    </w:p>
    <w:p w14:paraId="17FFE03B" w14:textId="2683E254" w:rsidR="00714B32" w:rsidRDefault="00871F30">
      <w:pPr>
        <w:pStyle w:val="Verzeichnis1"/>
        <w:rPr>
          <w:rFonts w:asciiTheme="minorHAnsi" w:eastAsiaTheme="minorEastAsia" w:hAnsiTheme="minorHAnsi" w:cstheme="minorBidi"/>
          <w:szCs w:val="24"/>
        </w:rPr>
      </w:pPr>
      <w:hyperlink w:anchor="_Toc523475404" w:history="1">
        <w:r w:rsidR="00714B32" w:rsidRPr="00E03DA1">
          <w:rPr>
            <w:rStyle w:val="Hyperlink"/>
          </w:rPr>
          <w:t>Tabellenverzeichnis</w:t>
        </w:r>
        <w:r w:rsidR="00714B32">
          <w:rPr>
            <w:webHidden/>
          </w:rPr>
          <w:tab/>
        </w:r>
        <w:r w:rsidR="00714B32">
          <w:rPr>
            <w:webHidden/>
          </w:rPr>
          <w:fldChar w:fldCharType="begin"/>
        </w:r>
        <w:r w:rsidR="00714B32">
          <w:rPr>
            <w:webHidden/>
          </w:rPr>
          <w:instrText xml:space="preserve"> PAGEREF _Toc523475404 \h </w:instrText>
        </w:r>
        <w:r w:rsidR="00714B32">
          <w:rPr>
            <w:webHidden/>
          </w:rPr>
        </w:r>
        <w:r w:rsidR="00714B32">
          <w:rPr>
            <w:webHidden/>
          </w:rPr>
          <w:fldChar w:fldCharType="separate"/>
        </w:r>
        <w:r w:rsidR="00DD2914">
          <w:rPr>
            <w:webHidden/>
          </w:rPr>
          <w:t>VI</w:t>
        </w:r>
        <w:r w:rsidR="00714B32">
          <w:rPr>
            <w:webHidden/>
          </w:rPr>
          <w:fldChar w:fldCharType="end"/>
        </w:r>
      </w:hyperlink>
    </w:p>
    <w:p w14:paraId="4E49EFA1" w14:textId="703C9ACF" w:rsidR="00714B32" w:rsidRDefault="00871F30">
      <w:pPr>
        <w:pStyle w:val="Verzeichnis1"/>
        <w:rPr>
          <w:rFonts w:asciiTheme="minorHAnsi" w:eastAsiaTheme="minorEastAsia" w:hAnsiTheme="minorHAnsi" w:cstheme="minorBidi"/>
          <w:szCs w:val="24"/>
        </w:rPr>
      </w:pPr>
      <w:hyperlink w:anchor="_Toc523475405" w:history="1">
        <w:r w:rsidR="00714B32" w:rsidRPr="00E03DA1">
          <w:rPr>
            <w:rStyle w:val="Hyperlink"/>
            <w:lang w:val="en-GB"/>
          </w:rPr>
          <w:t>Abkürzungsverzeichnis</w:t>
        </w:r>
        <w:r w:rsidR="00714B32">
          <w:rPr>
            <w:webHidden/>
          </w:rPr>
          <w:tab/>
        </w:r>
        <w:r w:rsidR="00714B32">
          <w:rPr>
            <w:webHidden/>
          </w:rPr>
          <w:fldChar w:fldCharType="begin"/>
        </w:r>
        <w:r w:rsidR="00714B32">
          <w:rPr>
            <w:webHidden/>
          </w:rPr>
          <w:instrText xml:space="preserve"> PAGEREF _Toc523475405 \h </w:instrText>
        </w:r>
        <w:r w:rsidR="00714B32">
          <w:rPr>
            <w:webHidden/>
          </w:rPr>
        </w:r>
        <w:r w:rsidR="00714B32">
          <w:rPr>
            <w:webHidden/>
          </w:rPr>
          <w:fldChar w:fldCharType="separate"/>
        </w:r>
        <w:r w:rsidR="00DD2914">
          <w:rPr>
            <w:webHidden/>
          </w:rPr>
          <w:t>VII</w:t>
        </w:r>
        <w:r w:rsidR="00714B32">
          <w:rPr>
            <w:webHidden/>
          </w:rPr>
          <w:fldChar w:fldCharType="end"/>
        </w:r>
      </w:hyperlink>
    </w:p>
    <w:p w14:paraId="057AD62C" w14:textId="45E29EF5" w:rsidR="00714B32" w:rsidRDefault="00871F30">
      <w:pPr>
        <w:pStyle w:val="Verzeichnis1"/>
        <w:rPr>
          <w:rFonts w:asciiTheme="minorHAnsi" w:eastAsiaTheme="minorEastAsia" w:hAnsiTheme="minorHAnsi" w:cstheme="minorBidi"/>
          <w:szCs w:val="24"/>
        </w:rPr>
      </w:pPr>
      <w:hyperlink w:anchor="_Toc523475406" w:history="1">
        <w:r w:rsidR="00714B32" w:rsidRPr="00E03DA1">
          <w:rPr>
            <w:rStyle w:val="Hyperlink"/>
          </w:rPr>
          <w:t>1 Allgemeine Beschreibung</w:t>
        </w:r>
        <w:r w:rsidR="00714B32">
          <w:rPr>
            <w:webHidden/>
          </w:rPr>
          <w:tab/>
        </w:r>
        <w:r w:rsidR="00714B32">
          <w:rPr>
            <w:webHidden/>
          </w:rPr>
          <w:fldChar w:fldCharType="begin"/>
        </w:r>
        <w:r w:rsidR="00714B32">
          <w:rPr>
            <w:webHidden/>
          </w:rPr>
          <w:instrText xml:space="preserve"> PAGEREF _Toc523475406 \h </w:instrText>
        </w:r>
        <w:r w:rsidR="00714B32">
          <w:rPr>
            <w:webHidden/>
          </w:rPr>
        </w:r>
        <w:r w:rsidR="00714B32">
          <w:rPr>
            <w:webHidden/>
          </w:rPr>
          <w:fldChar w:fldCharType="separate"/>
        </w:r>
        <w:r w:rsidR="00DD2914">
          <w:rPr>
            <w:webHidden/>
          </w:rPr>
          <w:t>1</w:t>
        </w:r>
        <w:r w:rsidR="00714B32">
          <w:rPr>
            <w:webHidden/>
          </w:rPr>
          <w:fldChar w:fldCharType="end"/>
        </w:r>
      </w:hyperlink>
    </w:p>
    <w:p w14:paraId="547711ED" w14:textId="64E0C822" w:rsidR="00714B32" w:rsidRDefault="00871F30">
      <w:pPr>
        <w:pStyle w:val="Verzeichnis2"/>
        <w:rPr>
          <w:rFonts w:asciiTheme="minorHAnsi" w:eastAsiaTheme="minorEastAsia" w:hAnsiTheme="minorHAnsi" w:cstheme="minorBidi"/>
          <w:szCs w:val="24"/>
        </w:rPr>
      </w:pPr>
      <w:hyperlink w:anchor="_Toc523475407" w:history="1">
        <w:r w:rsidR="00714B32" w:rsidRPr="00E03DA1">
          <w:rPr>
            <w:rStyle w:val="Hyperlink"/>
          </w:rPr>
          <w:t>1.1 Rahmenbedingungen</w:t>
        </w:r>
        <w:r w:rsidR="00714B32">
          <w:rPr>
            <w:webHidden/>
          </w:rPr>
          <w:tab/>
        </w:r>
        <w:r w:rsidR="00714B32">
          <w:rPr>
            <w:webHidden/>
          </w:rPr>
          <w:fldChar w:fldCharType="begin"/>
        </w:r>
        <w:r w:rsidR="00714B32">
          <w:rPr>
            <w:webHidden/>
          </w:rPr>
          <w:instrText xml:space="preserve"> PAGEREF _Toc523475407 \h </w:instrText>
        </w:r>
        <w:r w:rsidR="00714B32">
          <w:rPr>
            <w:webHidden/>
          </w:rPr>
        </w:r>
        <w:r w:rsidR="00714B32">
          <w:rPr>
            <w:webHidden/>
          </w:rPr>
          <w:fldChar w:fldCharType="separate"/>
        </w:r>
        <w:r w:rsidR="00DD2914">
          <w:rPr>
            <w:webHidden/>
          </w:rPr>
          <w:t>1</w:t>
        </w:r>
        <w:r w:rsidR="00714B32">
          <w:rPr>
            <w:webHidden/>
          </w:rPr>
          <w:fldChar w:fldCharType="end"/>
        </w:r>
      </w:hyperlink>
    </w:p>
    <w:p w14:paraId="76F796EC" w14:textId="7DFFD50F" w:rsidR="00714B32" w:rsidRDefault="00871F30">
      <w:pPr>
        <w:pStyle w:val="Verzeichnis2"/>
        <w:rPr>
          <w:rFonts w:asciiTheme="minorHAnsi" w:eastAsiaTheme="minorEastAsia" w:hAnsiTheme="minorHAnsi" w:cstheme="minorBidi"/>
          <w:szCs w:val="24"/>
        </w:rPr>
      </w:pPr>
      <w:hyperlink w:anchor="_Toc523475408" w:history="1">
        <w:r w:rsidR="00714B32" w:rsidRPr="00E03DA1">
          <w:rPr>
            <w:rStyle w:val="Hyperlink"/>
          </w:rPr>
          <w:t>1.2 Entwicklerwerkzeuge</w:t>
        </w:r>
        <w:r w:rsidR="00714B32">
          <w:rPr>
            <w:webHidden/>
          </w:rPr>
          <w:tab/>
        </w:r>
        <w:r w:rsidR="00714B32">
          <w:rPr>
            <w:webHidden/>
          </w:rPr>
          <w:fldChar w:fldCharType="begin"/>
        </w:r>
        <w:r w:rsidR="00714B32">
          <w:rPr>
            <w:webHidden/>
          </w:rPr>
          <w:instrText xml:space="preserve"> PAGEREF _Toc523475408 \h </w:instrText>
        </w:r>
        <w:r w:rsidR="00714B32">
          <w:rPr>
            <w:webHidden/>
          </w:rPr>
        </w:r>
        <w:r w:rsidR="00714B32">
          <w:rPr>
            <w:webHidden/>
          </w:rPr>
          <w:fldChar w:fldCharType="separate"/>
        </w:r>
        <w:r w:rsidR="00DD2914">
          <w:rPr>
            <w:webHidden/>
          </w:rPr>
          <w:t>1</w:t>
        </w:r>
        <w:r w:rsidR="00714B32">
          <w:rPr>
            <w:webHidden/>
          </w:rPr>
          <w:fldChar w:fldCharType="end"/>
        </w:r>
      </w:hyperlink>
    </w:p>
    <w:p w14:paraId="1365D62C" w14:textId="6CA492ED" w:rsidR="00714B32" w:rsidRDefault="00871F30">
      <w:pPr>
        <w:pStyle w:val="Verzeichnis1"/>
        <w:rPr>
          <w:rFonts w:asciiTheme="minorHAnsi" w:eastAsiaTheme="minorEastAsia" w:hAnsiTheme="minorHAnsi" w:cstheme="minorBidi"/>
          <w:szCs w:val="24"/>
        </w:rPr>
      </w:pPr>
      <w:hyperlink w:anchor="_Toc523475409" w:history="1">
        <w:r w:rsidR="00714B32" w:rsidRPr="00E03DA1">
          <w:rPr>
            <w:rStyle w:val="Hyperlink"/>
          </w:rPr>
          <w:t>2 Technischer Aufbau</w:t>
        </w:r>
        <w:r w:rsidR="00714B32">
          <w:rPr>
            <w:webHidden/>
          </w:rPr>
          <w:tab/>
        </w:r>
        <w:r w:rsidR="00714B32">
          <w:rPr>
            <w:webHidden/>
          </w:rPr>
          <w:fldChar w:fldCharType="begin"/>
        </w:r>
        <w:r w:rsidR="00714B32">
          <w:rPr>
            <w:webHidden/>
          </w:rPr>
          <w:instrText xml:space="preserve"> PAGEREF _Toc523475409 \h </w:instrText>
        </w:r>
        <w:r w:rsidR="00714B32">
          <w:rPr>
            <w:webHidden/>
          </w:rPr>
        </w:r>
        <w:r w:rsidR="00714B32">
          <w:rPr>
            <w:webHidden/>
          </w:rPr>
          <w:fldChar w:fldCharType="separate"/>
        </w:r>
        <w:r w:rsidR="00DD2914">
          <w:rPr>
            <w:webHidden/>
          </w:rPr>
          <w:t>3</w:t>
        </w:r>
        <w:r w:rsidR="00714B32">
          <w:rPr>
            <w:webHidden/>
          </w:rPr>
          <w:fldChar w:fldCharType="end"/>
        </w:r>
      </w:hyperlink>
    </w:p>
    <w:p w14:paraId="44D601F8" w14:textId="68C72383" w:rsidR="00714B32" w:rsidRDefault="00871F30">
      <w:pPr>
        <w:pStyle w:val="Verzeichnis2"/>
        <w:rPr>
          <w:rFonts w:asciiTheme="minorHAnsi" w:eastAsiaTheme="minorEastAsia" w:hAnsiTheme="minorHAnsi" w:cstheme="minorBidi"/>
          <w:szCs w:val="24"/>
        </w:rPr>
      </w:pPr>
      <w:hyperlink w:anchor="_Toc523475410" w:history="1">
        <w:r w:rsidR="00714B32" w:rsidRPr="00E03DA1">
          <w:rPr>
            <w:rStyle w:val="Hyperlink"/>
          </w:rPr>
          <w:t>2.1 Datenbank</w:t>
        </w:r>
        <w:r w:rsidR="00714B32">
          <w:rPr>
            <w:webHidden/>
          </w:rPr>
          <w:tab/>
        </w:r>
        <w:r w:rsidR="00714B32">
          <w:rPr>
            <w:webHidden/>
          </w:rPr>
          <w:fldChar w:fldCharType="begin"/>
        </w:r>
        <w:r w:rsidR="00714B32">
          <w:rPr>
            <w:webHidden/>
          </w:rPr>
          <w:instrText xml:space="preserve"> PAGEREF _Toc523475410 \h </w:instrText>
        </w:r>
        <w:r w:rsidR="00714B32">
          <w:rPr>
            <w:webHidden/>
          </w:rPr>
        </w:r>
        <w:r w:rsidR="00714B32">
          <w:rPr>
            <w:webHidden/>
          </w:rPr>
          <w:fldChar w:fldCharType="separate"/>
        </w:r>
        <w:r w:rsidR="00DD2914">
          <w:rPr>
            <w:webHidden/>
          </w:rPr>
          <w:t>3</w:t>
        </w:r>
        <w:r w:rsidR="00714B32">
          <w:rPr>
            <w:webHidden/>
          </w:rPr>
          <w:fldChar w:fldCharType="end"/>
        </w:r>
      </w:hyperlink>
    </w:p>
    <w:p w14:paraId="61165278" w14:textId="2EC21E92" w:rsidR="00714B32" w:rsidRDefault="00871F30">
      <w:pPr>
        <w:pStyle w:val="Verzeichnis2"/>
        <w:rPr>
          <w:rFonts w:asciiTheme="minorHAnsi" w:eastAsiaTheme="minorEastAsia" w:hAnsiTheme="minorHAnsi" w:cstheme="minorBidi"/>
          <w:szCs w:val="24"/>
        </w:rPr>
      </w:pPr>
      <w:hyperlink w:anchor="_Toc523475411" w:history="1">
        <w:r w:rsidR="00714B32" w:rsidRPr="00E03DA1">
          <w:rPr>
            <w:rStyle w:val="Hyperlink"/>
          </w:rPr>
          <w:t>2.2 MQTT</w:t>
        </w:r>
        <w:r w:rsidR="00714B32">
          <w:rPr>
            <w:webHidden/>
          </w:rPr>
          <w:tab/>
        </w:r>
        <w:r w:rsidR="00714B32">
          <w:rPr>
            <w:webHidden/>
          </w:rPr>
          <w:fldChar w:fldCharType="begin"/>
        </w:r>
        <w:r w:rsidR="00714B32">
          <w:rPr>
            <w:webHidden/>
          </w:rPr>
          <w:instrText xml:space="preserve"> PAGEREF _Toc523475411 \h </w:instrText>
        </w:r>
        <w:r w:rsidR="00714B32">
          <w:rPr>
            <w:webHidden/>
          </w:rPr>
        </w:r>
        <w:r w:rsidR="00714B32">
          <w:rPr>
            <w:webHidden/>
          </w:rPr>
          <w:fldChar w:fldCharType="separate"/>
        </w:r>
        <w:r w:rsidR="00DD2914">
          <w:rPr>
            <w:webHidden/>
          </w:rPr>
          <w:t>5</w:t>
        </w:r>
        <w:r w:rsidR="00714B32">
          <w:rPr>
            <w:webHidden/>
          </w:rPr>
          <w:fldChar w:fldCharType="end"/>
        </w:r>
      </w:hyperlink>
    </w:p>
    <w:p w14:paraId="3066BB75" w14:textId="0714681F" w:rsidR="00714B32" w:rsidRDefault="00871F30">
      <w:pPr>
        <w:pStyle w:val="Verzeichnis2"/>
        <w:rPr>
          <w:rFonts w:asciiTheme="minorHAnsi" w:eastAsiaTheme="minorEastAsia" w:hAnsiTheme="minorHAnsi" w:cstheme="minorBidi"/>
          <w:szCs w:val="24"/>
        </w:rPr>
      </w:pPr>
      <w:hyperlink w:anchor="_Toc523475412" w:history="1">
        <w:r w:rsidR="00714B32" w:rsidRPr="00E03DA1">
          <w:rPr>
            <w:rStyle w:val="Hyperlink"/>
          </w:rPr>
          <w:t>2.3 Express.js</w:t>
        </w:r>
        <w:r w:rsidR="00714B32">
          <w:rPr>
            <w:webHidden/>
          </w:rPr>
          <w:tab/>
        </w:r>
        <w:r w:rsidR="00714B32">
          <w:rPr>
            <w:webHidden/>
          </w:rPr>
          <w:fldChar w:fldCharType="begin"/>
        </w:r>
        <w:r w:rsidR="00714B32">
          <w:rPr>
            <w:webHidden/>
          </w:rPr>
          <w:instrText xml:space="preserve"> PAGEREF _Toc523475412 \h </w:instrText>
        </w:r>
        <w:r w:rsidR="00714B32">
          <w:rPr>
            <w:webHidden/>
          </w:rPr>
        </w:r>
        <w:r w:rsidR="00714B32">
          <w:rPr>
            <w:webHidden/>
          </w:rPr>
          <w:fldChar w:fldCharType="separate"/>
        </w:r>
        <w:r w:rsidR="00DD2914">
          <w:rPr>
            <w:webHidden/>
          </w:rPr>
          <w:t>7</w:t>
        </w:r>
        <w:r w:rsidR="00714B32">
          <w:rPr>
            <w:webHidden/>
          </w:rPr>
          <w:fldChar w:fldCharType="end"/>
        </w:r>
      </w:hyperlink>
    </w:p>
    <w:p w14:paraId="703246A0" w14:textId="3AD54A06" w:rsidR="00714B32" w:rsidRDefault="00871F30">
      <w:pPr>
        <w:pStyle w:val="Verzeichnis2"/>
        <w:rPr>
          <w:rFonts w:asciiTheme="minorHAnsi" w:eastAsiaTheme="minorEastAsia" w:hAnsiTheme="minorHAnsi" w:cstheme="minorBidi"/>
          <w:szCs w:val="24"/>
        </w:rPr>
      </w:pPr>
      <w:hyperlink w:anchor="_Toc523475413" w:history="1">
        <w:r w:rsidR="00714B32" w:rsidRPr="00E03DA1">
          <w:rPr>
            <w:rStyle w:val="Hyperlink"/>
          </w:rPr>
          <w:t>2.4 Angular Frontend</w:t>
        </w:r>
        <w:r w:rsidR="00714B32">
          <w:rPr>
            <w:webHidden/>
          </w:rPr>
          <w:tab/>
        </w:r>
        <w:r w:rsidR="00714B32">
          <w:rPr>
            <w:webHidden/>
          </w:rPr>
          <w:fldChar w:fldCharType="begin"/>
        </w:r>
        <w:r w:rsidR="00714B32">
          <w:rPr>
            <w:webHidden/>
          </w:rPr>
          <w:instrText xml:space="preserve"> PAGEREF _Toc523475413 \h </w:instrText>
        </w:r>
        <w:r w:rsidR="00714B32">
          <w:rPr>
            <w:webHidden/>
          </w:rPr>
        </w:r>
        <w:r w:rsidR="00714B32">
          <w:rPr>
            <w:webHidden/>
          </w:rPr>
          <w:fldChar w:fldCharType="separate"/>
        </w:r>
        <w:r w:rsidR="00DD2914">
          <w:rPr>
            <w:webHidden/>
          </w:rPr>
          <w:t>7</w:t>
        </w:r>
        <w:r w:rsidR="00714B32">
          <w:rPr>
            <w:webHidden/>
          </w:rPr>
          <w:fldChar w:fldCharType="end"/>
        </w:r>
      </w:hyperlink>
    </w:p>
    <w:p w14:paraId="53CC6122" w14:textId="5701BE5E" w:rsidR="00714B32" w:rsidRDefault="00871F30">
      <w:pPr>
        <w:pStyle w:val="Verzeichnis1"/>
        <w:rPr>
          <w:rFonts w:asciiTheme="minorHAnsi" w:eastAsiaTheme="minorEastAsia" w:hAnsiTheme="minorHAnsi" w:cstheme="minorBidi"/>
          <w:szCs w:val="24"/>
        </w:rPr>
      </w:pPr>
      <w:hyperlink w:anchor="_Toc523475414" w:history="1">
        <w:r w:rsidR="00714B32" w:rsidRPr="00E03DA1">
          <w:rPr>
            <w:rStyle w:val="Hyperlink"/>
          </w:rPr>
          <w:t>3 Installationsanleitung</w:t>
        </w:r>
        <w:r w:rsidR="00714B32">
          <w:rPr>
            <w:webHidden/>
          </w:rPr>
          <w:tab/>
        </w:r>
        <w:r w:rsidR="00714B32">
          <w:rPr>
            <w:webHidden/>
          </w:rPr>
          <w:fldChar w:fldCharType="begin"/>
        </w:r>
        <w:r w:rsidR="00714B32">
          <w:rPr>
            <w:webHidden/>
          </w:rPr>
          <w:instrText xml:space="preserve"> PAGEREF _Toc523475414 \h </w:instrText>
        </w:r>
        <w:r w:rsidR="00714B32">
          <w:rPr>
            <w:webHidden/>
          </w:rPr>
        </w:r>
        <w:r w:rsidR="00714B32">
          <w:rPr>
            <w:webHidden/>
          </w:rPr>
          <w:fldChar w:fldCharType="separate"/>
        </w:r>
        <w:r w:rsidR="00DD2914">
          <w:rPr>
            <w:webHidden/>
          </w:rPr>
          <w:t>8</w:t>
        </w:r>
        <w:r w:rsidR="00714B32">
          <w:rPr>
            <w:webHidden/>
          </w:rPr>
          <w:fldChar w:fldCharType="end"/>
        </w:r>
      </w:hyperlink>
    </w:p>
    <w:p w14:paraId="62B73CAD" w14:textId="52F69018" w:rsidR="00714B32" w:rsidRDefault="00871F30">
      <w:pPr>
        <w:pStyle w:val="Verzeichnis2"/>
        <w:rPr>
          <w:rFonts w:asciiTheme="minorHAnsi" w:eastAsiaTheme="minorEastAsia" w:hAnsiTheme="minorHAnsi" w:cstheme="minorBidi"/>
          <w:szCs w:val="24"/>
        </w:rPr>
      </w:pPr>
      <w:hyperlink w:anchor="_Toc523475415" w:history="1">
        <w:r w:rsidR="00714B32" w:rsidRPr="00E03DA1">
          <w:rPr>
            <w:rStyle w:val="Hyperlink"/>
          </w:rPr>
          <w:t>3.1 Git bzw. GitKraken</w:t>
        </w:r>
        <w:r w:rsidR="00714B32">
          <w:rPr>
            <w:webHidden/>
          </w:rPr>
          <w:tab/>
        </w:r>
        <w:r w:rsidR="00714B32">
          <w:rPr>
            <w:webHidden/>
          </w:rPr>
          <w:fldChar w:fldCharType="begin"/>
        </w:r>
        <w:r w:rsidR="00714B32">
          <w:rPr>
            <w:webHidden/>
          </w:rPr>
          <w:instrText xml:space="preserve"> PAGEREF _Toc523475415 \h </w:instrText>
        </w:r>
        <w:r w:rsidR="00714B32">
          <w:rPr>
            <w:webHidden/>
          </w:rPr>
        </w:r>
        <w:r w:rsidR="00714B32">
          <w:rPr>
            <w:webHidden/>
          </w:rPr>
          <w:fldChar w:fldCharType="separate"/>
        </w:r>
        <w:r w:rsidR="00DD2914">
          <w:rPr>
            <w:webHidden/>
          </w:rPr>
          <w:t>8</w:t>
        </w:r>
        <w:r w:rsidR="00714B32">
          <w:rPr>
            <w:webHidden/>
          </w:rPr>
          <w:fldChar w:fldCharType="end"/>
        </w:r>
      </w:hyperlink>
    </w:p>
    <w:p w14:paraId="2A9FA532" w14:textId="7D283708" w:rsidR="00714B32" w:rsidRDefault="00871F30">
      <w:pPr>
        <w:pStyle w:val="Verzeichnis2"/>
        <w:rPr>
          <w:rFonts w:asciiTheme="minorHAnsi" w:eastAsiaTheme="minorEastAsia" w:hAnsiTheme="minorHAnsi" w:cstheme="minorBidi"/>
          <w:szCs w:val="24"/>
        </w:rPr>
      </w:pPr>
      <w:hyperlink w:anchor="_Toc523475416" w:history="1">
        <w:r w:rsidR="00714B32" w:rsidRPr="00E03DA1">
          <w:rPr>
            <w:rStyle w:val="Hyperlink"/>
          </w:rPr>
          <w:t>3.2 Visual Studio Code</w:t>
        </w:r>
        <w:r w:rsidR="00714B32">
          <w:rPr>
            <w:webHidden/>
          </w:rPr>
          <w:tab/>
        </w:r>
        <w:r w:rsidR="00714B32">
          <w:rPr>
            <w:webHidden/>
          </w:rPr>
          <w:fldChar w:fldCharType="begin"/>
        </w:r>
        <w:r w:rsidR="00714B32">
          <w:rPr>
            <w:webHidden/>
          </w:rPr>
          <w:instrText xml:space="preserve"> PAGEREF _Toc523475416 \h </w:instrText>
        </w:r>
        <w:r w:rsidR="00714B32">
          <w:rPr>
            <w:webHidden/>
          </w:rPr>
        </w:r>
        <w:r w:rsidR="00714B32">
          <w:rPr>
            <w:webHidden/>
          </w:rPr>
          <w:fldChar w:fldCharType="separate"/>
        </w:r>
        <w:r w:rsidR="00DD2914">
          <w:rPr>
            <w:webHidden/>
          </w:rPr>
          <w:t>8</w:t>
        </w:r>
        <w:r w:rsidR="00714B32">
          <w:rPr>
            <w:webHidden/>
          </w:rPr>
          <w:fldChar w:fldCharType="end"/>
        </w:r>
      </w:hyperlink>
    </w:p>
    <w:p w14:paraId="49913BAA" w14:textId="080E0487" w:rsidR="00714B32" w:rsidRDefault="00871F30">
      <w:pPr>
        <w:pStyle w:val="Verzeichnis2"/>
        <w:rPr>
          <w:rFonts w:asciiTheme="minorHAnsi" w:eastAsiaTheme="minorEastAsia" w:hAnsiTheme="minorHAnsi" w:cstheme="minorBidi"/>
          <w:szCs w:val="24"/>
        </w:rPr>
      </w:pPr>
      <w:hyperlink w:anchor="_Toc523475417" w:history="1">
        <w:r w:rsidR="00714B32" w:rsidRPr="00E03DA1">
          <w:rPr>
            <w:rStyle w:val="Hyperlink"/>
          </w:rPr>
          <w:t>3.3 Angular und express.js</w:t>
        </w:r>
        <w:r w:rsidR="00714B32">
          <w:rPr>
            <w:webHidden/>
          </w:rPr>
          <w:tab/>
        </w:r>
        <w:r w:rsidR="00714B32">
          <w:rPr>
            <w:webHidden/>
          </w:rPr>
          <w:fldChar w:fldCharType="begin"/>
        </w:r>
        <w:r w:rsidR="00714B32">
          <w:rPr>
            <w:webHidden/>
          </w:rPr>
          <w:instrText xml:space="preserve"> PAGEREF _Toc523475417 \h </w:instrText>
        </w:r>
        <w:r w:rsidR="00714B32">
          <w:rPr>
            <w:webHidden/>
          </w:rPr>
        </w:r>
        <w:r w:rsidR="00714B32">
          <w:rPr>
            <w:webHidden/>
          </w:rPr>
          <w:fldChar w:fldCharType="separate"/>
        </w:r>
        <w:r w:rsidR="00DD2914">
          <w:rPr>
            <w:webHidden/>
          </w:rPr>
          <w:t>9</w:t>
        </w:r>
        <w:r w:rsidR="00714B32">
          <w:rPr>
            <w:webHidden/>
          </w:rPr>
          <w:fldChar w:fldCharType="end"/>
        </w:r>
      </w:hyperlink>
    </w:p>
    <w:p w14:paraId="63AAD40E" w14:textId="0140BB6A" w:rsidR="00714B32" w:rsidRDefault="00871F30">
      <w:pPr>
        <w:pStyle w:val="Verzeichnis2"/>
        <w:rPr>
          <w:rFonts w:asciiTheme="minorHAnsi" w:eastAsiaTheme="minorEastAsia" w:hAnsiTheme="minorHAnsi" w:cstheme="minorBidi"/>
          <w:szCs w:val="24"/>
        </w:rPr>
      </w:pPr>
      <w:hyperlink w:anchor="_Toc523475418" w:history="1">
        <w:r w:rsidR="00714B32" w:rsidRPr="00E03DA1">
          <w:rPr>
            <w:rStyle w:val="Hyperlink"/>
          </w:rPr>
          <w:t>3.4 Open VPN</w:t>
        </w:r>
        <w:r w:rsidR="00714B32">
          <w:rPr>
            <w:webHidden/>
          </w:rPr>
          <w:tab/>
        </w:r>
        <w:r w:rsidR="00714B32">
          <w:rPr>
            <w:webHidden/>
          </w:rPr>
          <w:fldChar w:fldCharType="begin"/>
        </w:r>
        <w:r w:rsidR="00714B32">
          <w:rPr>
            <w:webHidden/>
          </w:rPr>
          <w:instrText xml:space="preserve"> PAGEREF _Toc523475418 \h </w:instrText>
        </w:r>
        <w:r w:rsidR="00714B32">
          <w:rPr>
            <w:webHidden/>
          </w:rPr>
        </w:r>
        <w:r w:rsidR="00714B32">
          <w:rPr>
            <w:webHidden/>
          </w:rPr>
          <w:fldChar w:fldCharType="separate"/>
        </w:r>
        <w:r w:rsidR="00DD2914">
          <w:rPr>
            <w:webHidden/>
          </w:rPr>
          <w:t>10</w:t>
        </w:r>
        <w:r w:rsidR="00714B32">
          <w:rPr>
            <w:webHidden/>
          </w:rPr>
          <w:fldChar w:fldCharType="end"/>
        </w:r>
      </w:hyperlink>
    </w:p>
    <w:p w14:paraId="2B95FB1F" w14:textId="7E8E9DF7" w:rsidR="00714B32" w:rsidRDefault="00871F30">
      <w:pPr>
        <w:pStyle w:val="Verzeichnis2"/>
        <w:rPr>
          <w:rFonts w:asciiTheme="minorHAnsi" w:eastAsiaTheme="minorEastAsia" w:hAnsiTheme="minorHAnsi" w:cstheme="minorBidi"/>
          <w:szCs w:val="24"/>
        </w:rPr>
      </w:pPr>
      <w:hyperlink w:anchor="_Toc523475419" w:history="1">
        <w:r w:rsidR="00714B32" w:rsidRPr="00E03DA1">
          <w:rPr>
            <w:rStyle w:val="Hyperlink"/>
          </w:rPr>
          <w:t>3.5 PostgreSQL und pgAdmin (optional)</w:t>
        </w:r>
        <w:r w:rsidR="00714B32">
          <w:rPr>
            <w:webHidden/>
          </w:rPr>
          <w:tab/>
        </w:r>
        <w:r w:rsidR="00714B32">
          <w:rPr>
            <w:webHidden/>
          </w:rPr>
          <w:fldChar w:fldCharType="begin"/>
        </w:r>
        <w:r w:rsidR="00714B32">
          <w:rPr>
            <w:webHidden/>
          </w:rPr>
          <w:instrText xml:space="preserve"> PAGEREF _Toc523475419 \h </w:instrText>
        </w:r>
        <w:r w:rsidR="00714B32">
          <w:rPr>
            <w:webHidden/>
          </w:rPr>
        </w:r>
        <w:r w:rsidR="00714B32">
          <w:rPr>
            <w:webHidden/>
          </w:rPr>
          <w:fldChar w:fldCharType="separate"/>
        </w:r>
        <w:r w:rsidR="00DD2914">
          <w:rPr>
            <w:webHidden/>
          </w:rPr>
          <w:t>11</w:t>
        </w:r>
        <w:r w:rsidR="00714B32">
          <w:rPr>
            <w:webHidden/>
          </w:rPr>
          <w:fldChar w:fldCharType="end"/>
        </w:r>
      </w:hyperlink>
    </w:p>
    <w:p w14:paraId="33CFAC87" w14:textId="335B325A" w:rsidR="00714B32" w:rsidRDefault="00871F30">
      <w:pPr>
        <w:pStyle w:val="Verzeichnis1"/>
        <w:rPr>
          <w:rFonts w:asciiTheme="minorHAnsi" w:eastAsiaTheme="minorEastAsia" w:hAnsiTheme="minorHAnsi" w:cstheme="minorBidi"/>
          <w:szCs w:val="24"/>
        </w:rPr>
      </w:pPr>
      <w:hyperlink w:anchor="_Toc523475420" w:history="1">
        <w:r w:rsidR="00714B32" w:rsidRPr="00E03DA1">
          <w:rPr>
            <w:rStyle w:val="Hyperlink"/>
          </w:rPr>
          <w:t>4 Lokale und Server-Datenbank</w:t>
        </w:r>
        <w:r w:rsidR="00714B32">
          <w:rPr>
            <w:webHidden/>
          </w:rPr>
          <w:tab/>
        </w:r>
        <w:r w:rsidR="00714B32">
          <w:rPr>
            <w:webHidden/>
          </w:rPr>
          <w:fldChar w:fldCharType="begin"/>
        </w:r>
        <w:r w:rsidR="00714B32">
          <w:rPr>
            <w:webHidden/>
          </w:rPr>
          <w:instrText xml:space="preserve"> PAGEREF _Toc523475420 \h </w:instrText>
        </w:r>
        <w:r w:rsidR="00714B32">
          <w:rPr>
            <w:webHidden/>
          </w:rPr>
        </w:r>
        <w:r w:rsidR="00714B32">
          <w:rPr>
            <w:webHidden/>
          </w:rPr>
          <w:fldChar w:fldCharType="separate"/>
        </w:r>
        <w:r w:rsidR="00DD2914">
          <w:rPr>
            <w:webHidden/>
          </w:rPr>
          <w:t>12</w:t>
        </w:r>
        <w:r w:rsidR="00714B32">
          <w:rPr>
            <w:webHidden/>
          </w:rPr>
          <w:fldChar w:fldCharType="end"/>
        </w:r>
      </w:hyperlink>
    </w:p>
    <w:p w14:paraId="411A8FD5" w14:textId="4CA82B3B" w:rsidR="00714B32" w:rsidRDefault="00871F30">
      <w:pPr>
        <w:pStyle w:val="Verzeichnis2"/>
        <w:rPr>
          <w:rFonts w:asciiTheme="minorHAnsi" w:eastAsiaTheme="minorEastAsia" w:hAnsiTheme="minorHAnsi" w:cstheme="minorBidi"/>
          <w:szCs w:val="24"/>
        </w:rPr>
      </w:pPr>
      <w:hyperlink w:anchor="_Toc523475421" w:history="1">
        <w:r w:rsidR="00714B32" w:rsidRPr="00E03DA1">
          <w:rPr>
            <w:rStyle w:val="Hyperlink"/>
          </w:rPr>
          <w:t>4.1 Anlage einer lokalen Datenbank</w:t>
        </w:r>
        <w:r w:rsidR="00714B32">
          <w:rPr>
            <w:webHidden/>
          </w:rPr>
          <w:tab/>
        </w:r>
        <w:r w:rsidR="00714B32">
          <w:rPr>
            <w:webHidden/>
          </w:rPr>
          <w:fldChar w:fldCharType="begin"/>
        </w:r>
        <w:r w:rsidR="00714B32">
          <w:rPr>
            <w:webHidden/>
          </w:rPr>
          <w:instrText xml:space="preserve"> PAGEREF _Toc523475421 \h </w:instrText>
        </w:r>
        <w:r w:rsidR="00714B32">
          <w:rPr>
            <w:webHidden/>
          </w:rPr>
        </w:r>
        <w:r w:rsidR="00714B32">
          <w:rPr>
            <w:webHidden/>
          </w:rPr>
          <w:fldChar w:fldCharType="separate"/>
        </w:r>
        <w:r w:rsidR="00DD2914">
          <w:rPr>
            <w:webHidden/>
          </w:rPr>
          <w:t>12</w:t>
        </w:r>
        <w:r w:rsidR="00714B32">
          <w:rPr>
            <w:webHidden/>
          </w:rPr>
          <w:fldChar w:fldCharType="end"/>
        </w:r>
      </w:hyperlink>
    </w:p>
    <w:p w14:paraId="330CC196" w14:textId="19042837" w:rsidR="00714B32" w:rsidRDefault="00871F30">
      <w:pPr>
        <w:pStyle w:val="Verzeichnis3"/>
        <w:rPr>
          <w:rFonts w:asciiTheme="minorHAnsi" w:eastAsiaTheme="minorEastAsia" w:hAnsiTheme="minorHAnsi" w:cstheme="minorBidi"/>
          <w:szCs w:val="24"/>
        </w:rPr>
      </w:pPr>
      <w:hyperlink w:anchor="_Toc523475422" w:history="1">
        <w:r w:rsidR="00714B32" w:rsidRPr="00E03DA1">
          <w:rPr>
            <w:rStyle w:val="Hyperlink"/>
          </w:rPr>
          <w:t>-- Database: ipim</w:t>
        </w:r>
        <w:r w:rsidR="00714B32">
          <w:rPr>
            <w:webHidden/>
          </w:rPr>
          <w:tab/>
        </w:r>
        <w:r w:rsidR="00714B32">
          <w:rPr>
            <w:webHidden/>
          </w:rPr>
          <w:fldChar w:fldCharType="begin"/>
        </w:r>
        <w:r w:rsidR="00714B32">
          <w:rPr>
            <w:webHidden/>
          </w:rPr>
          <w:instrText xml:space="preserve"> PAGEREF _Toc523475422 \h </w:instrText>
        </w:r>
        <w:r w:rsidR="00714B32">
          <w:rPr>
            <w:webHidden/>
          </w:rPr>
        </w:r>
        <w:r w:rsidR="00714B32">
          <w:rPr>
            <w:webHidden/>
          </w:rPr>
          <w:fldChar w:fldCharType="separate"/>
        </w:r>
        <w:r w:rsidR="00DD2914">
          <w:rPr>
            <w:webHidden/>
          </w:rPr>
          <w:t>12</w:t>
        </w:r>
        <w:r w:rsidR="00714B32">
          <w:rPr>
            <w:webHidden/>
          </w:rPr>
          <w:fldChar w:fldCharType="end"/>
        </w:r>
      </w:hyperlink>
    </w:p>
    <w:p w14:paraId="0B6B5DDA" w14:textId="1B25F0DC" w:rsidR="00714B32" w:rsidRDefault="00871F30">
      <w:pPr>
        <w:pStyle w:val="Verzeichnis3"/>
        <w:rPr>
          <w:rFonts w:asciiTheme="minorHAnsi" w:eastAsiaTheme="minorEastAsia" w:hAnsiTheme="minorHAnsi" w:cstheme="minorBidi"/>
          <w:szCs w:val="24"/>
        </w:rPr>
      </w:pPr>
      <w:hyperlink w:anchor="_Toc523475423" w:history="1">
        <w:r w:rsidR="00714B32" w:rsidRPr="00E03DA1">
          <w:rPr>
            <w:rStyle w:val="Hyperlink"/>
            <w:lang w:val="en-GB"/>
          </w:rPr>
          <w:t>-- Table: public.session</w:t>
        </w:r>
        <w:r w:rsidR="00714B32">
          <w:rPr>
            <w:webHidden/>
          </w:rPr>
          <w:tab/>
        </w:r>
        <w:r w:rsidR="00714B32">
          <w:rPr>
            <w:webHidden/>
          </w:rPr>
          <w:fldChar w:fldCharType="begin"/>
        </w:r>
        <w:r w:rsidR="00714B32">
          <w:rPr>
            <w:webHidden/>
          </w:rPr>
          <w:instrText xml:space="preserve"> PAGEREF _Toc523475423 \h </w:instrText>
        </w:r>
        <w:r w:rsidR="00714B32">
          <w:rPr>
            <w:webHidden/>
          </w:rPr>
        </w:r>
        <w:r w:rsidR="00714B32">
          <w:rPr>
            <w:webHidden/>
          </w:rPr>
          <w:fldChar w:fldCharType="separate"/>
        </w:r>
        <w:r w:rsidR="00DD2914">
          <w:rPr>
            <w:webHidden/>
          </w:rPr>
          <w:t>13</w:t>
        </w:r>
        <w:r w:rsidR="00714B32">
          <w:rPr>
            <w:webHidden/>
          </w:rPr>
          <w:fldChar w:fldCharType="end"/>
        </w:r>
      </w:hyperlink>
    </w:p>
    <w:p w14:paraId="30FC3D2D" w14:textId="2744F040" w:rsidR="00714B32" w:rsidRDefault="00871F30">
      <w:pPr>
        <w:pStyle w:val="Verzeichnis3"/>
        <w:rPr>
          <w:rFonts w:asciiTheme="minorHAnsi" w:eastAsiaTheme="minorEastAsia" w:hAnsiTheme="minorHAnsi" w:cstheme="minorBidi"/>
          <w:szCs w:val="24"/>
        </w:rPr>
      </w:pPr>
      <w:hyperlink w:anchor="_Toc523475424" w:history="1">
        <w:r w:rsidR="00714B32" w:rsidRPr="00E03DA1">
          <w:rPr>
            <w:rStyle w:val="Hyperlink"/>
            <w:lang w:val="en-GB"/>
          </w:rPr>
          <w:t>-- Table: public.users</w:t>
        </w:r>
        <w:r w:rsidR="00714B32">
          <w:rPr>
            <w:webHidden/>
          </w:rPr>
          <w:tab/>
        </w:r>
        <w:r w:rsidR="00714B32">
          <w:rPr>
            <w:webHidden/>
          </w:rPr>
          <w:fldChar w:fldCharType="begin"/>
        </w:r>
        <w:r w:rsidR="00714B32">
          <w:rPr>
            <w:webHidden/>
          </w:rPr>
          <w:instrText xml:space="preserve"> PAGEREF _Toc523475424 \h </w:instrText>
        </w:r>
        <w:r w:rsidR="00714B32">
          <w:rPr>
            <w:webHidden/>
          </w:rPr>
        </w:r>
        <w:r w:rsidR="00714B32">
          <w:rPr>
            <w:webHidden/>
          </w:rPr>
          <w:fldChar w:fldCharType="separate"/>
        </w:r>
        <w:r w:rsidR="00DD2914">
          <w:rPr>
            <w:webHidden/>
          </w:rPr>
          <w:t>13</w:t>
        </w:r>
        <w:r w:rsidR="00714B32">
          <w:rPr>
            <w:webHidden/>
          </w:rPr>
          <w:fldChar w:fldCharType="end"/>
        </w:r>
      </w:hyperlink>
    </w:p>
    <w:p w14:paraId="57C3BE0A" w14:textId="104DEC8A" w:rsidR="00714B32" w:rsidRDefault="00871F30">
      <w:pPr>
        <w:pStyle w:val="Verzeichnis3"/>
        <w:rPr>
          <w:rFonts w:asciiTheme="minorHAnsi" w:eastAsiaTheme="minorEastAsia" w:hAnsiTheme="minorHAnsi" w:cstheme="minorBidi"/>
          <w:szCs w:val="24"/>
        </w:rPr>
      </w:pPr>
      <w:hyperlink w:anchor="_Toc523475425" w:history="1">
        <w:r w:rsidR="00714B32" w:rsidRPr="00E03DA1">
          <w:rPr>
            <w:rStyle w:val="Hyperlink"/>
            <w:lang w:val="en-GB"/>
          </w:rPr>
          <w:t>-- Triggerfunction: set_lastlogin</w:t>
        </w:r>
        <w:r w:rsidR="00714B32">
          <w:rPr>
            <w:webHidden/>
          </w:rPr>
          <w:tab/>
        </w:r>
        <w:r w:rsidR="00714B32">
          <w:rPr>
            <w:webHidden/>
          </w:rPr>
          <w:fldChar w:fldCharType="begin"/>
        </w:r>
        <w:r w:rsidR="00714B32">
          <w:rPr>
            <w:webHidden/>
          </w:rPr>
          <w:instrText xml:space="preserve"> PAGEREF _Toc523475425 \h </w:instrText>
        </w:r>
        <w:r w:rsidR="00714B32">
          <w:rPr>
            <w:webHidden/>
          </w:rPr>
        </w:r>
        <w:r w:rsidR="00714B32">
          <w:rPr>
            <w:webHidden/>
          </w:rPr>
          <w:fldChar w:fldCharType="separate"/>
        </w:r>
        <w:r w:rsidR="00DD2914">
          <w:rPr>
            <w:webHidden/>
          </w:rPr>
          <w:t>14</w:t>
        </w:r>
        <w:r w:rsidR="00714B32">
          <w:rPr>
            <w:webHidden/>
          </w:rPr>
          <w:fldChar w:fldCharType="end"/>
        </w:r>
      </w:hyperlink>
    </w:p>
    <w:p w14:paraId="0B5E658B" w14:textId="563C7701" w:rsidR="00714B32" w:rsidRDefault="00871F30">
      <w:pPr>
        <w:pStyle w:val="Verzeichnis3"/>
        <w:rPr>
          <w:rFonts w:asciiTheme="minorHAnsi" w:eastAsiaTheme="minorEastAsia" w:hAnsiTheme="minorHAnsi" w:cstheme="minorBidi"/>
          <w:szCs w:val="24"/>
        </w:rPr>
      </w:pPr>
      <w:hyperlink w:anchor="_Toc523475426" w:history="1">
        <w:r w:rsidR="00714B32" w:rsidRPr="00E03DA1">
          <w:rPr>
            <w:rStyle w:val="Hyperlink"/>
            <w:lang w:val="en-GB"/>
          </w:rPr>
          <w:t>-- Trigger: set_lastlogin</w:t>
        </w:r>
        <w:r w:rsidR="00714B32">
          <w:rPr>
            <w:webHidden/>
          </w:rPr>
          <w:tab/>
        </w:r>
        <w:r w:rsidR="00714B32">
          <w:rPr>
            <w:webHidden/>
          </w:rPr>
          <w:fldChar w:fldCharType="begin"/>
        </w:r>
        <w:r w:rsidR="00714B32">
          <w:rPr>
            <w:webHidden/>
          </w:rPr>
          <w:instrText xml:space="preserve"> PAGEREF _Toc523475426 \h </w:instrText>
        </w:r>
        <w:r w:rsidR="00714B32">
          <w:rPr>
            <w:webHidden/>
          </w:rPr>
        </w:r>
        <w:r w:rsidR="00714B32">
          <w:rPr>
            <w:webHidden/>
          </w:rPr>
          <w:fldChar w:fldCharType="separate"/>
        </w:r>
        <w:r w:rsidR="00DD2914">
          <w:rPr>
            <w:webHidden/>
          </w:rPr>
          <w:t>14</w:t>
        </w:r>
        <w:r w:rsidR="00714B32">
          <w:rPr>
            <w:webHidden/>
          </w:rPr>
          <w:fldChar w:fldCharType="end"/>
        </w:r>
      </w:hyperlink>
    </w:p>
    <w:p w14:paraId="3F6A4C27" w14:textId="7DFFB89F" w:rsidR="00714B32" w:rsidRDefault="00871F30">
      <w:pPr>
        <w:pStyle w:val="Verzeichnis3"/>
        <w:rPr>
          <w:rFonts w:asciiTheme="minorHAnsi" w:eastAsiaTheme="minorEastAsia" w:hAnsiTheme="minorHAnsi" w:cstheme="minorBidi"/>
          <w:szCs w:val="24"/>
        </w:rPr>
      </w:pPr>
      <w:hyperlink w:anchor="_Toc523475427" w:history="1">
        <w:r w:rsidR="00714B32" w:rsidRPr="00E03DA1">
          <w:rPr>
            <w:rStyle w:val="Hyperlink"/>
            <w:lang w:val="en-GB"/>
          </w:rPr>
          <w:t>-- Table: public.model</w:t>
        </w:r>
        <w:r w:rsidR="00714B32">
          <w:rPr>
            <w:webHidden/>
          </w:rPr>
          <w:tab/>
        </w:r>
        <w:r w:rsidR="00714B32">
          <w:rPr>
            <w:webHidden/>
          </w:rPr>
          <w:fldChar w:fldCharType="begin"/>
        </w:r>
        <w:r w:rsidR="00714B32">
          <w:rPr>
            <w:webHidden/>
          </w:rPr>
          <w:instrText xml:space="preserve"> PAGEREF _Toc523475427 \h </w:instrText>
        </w:r>
        <w:r w:rsidR="00714B32">
          <w:rPr>
            <w:webHidden/>
          </w:rPr>
        </w:r>
        <w:r w:rsidR="00714B32">
          <w:rPr>
            <w:webHidden/>
          </w:rPr>
          <w:fldChar w:fldCharType="separate"/>
        </w:r>
        <w:r w:rsidR="00DD2914">
          <w:rPr>
            <w:webHidden/>
          </w:rPr>
          <w:t>14</w:t>
        </w:r>
        <w:r w:rsidR="00714B32">
          <w:rPr>
            <w:webHidden/>
          </w:rPr>
          <w:fldChar w:fldCharType="end"/>
        </w:r>
      </w:hyperlink>
    </w:p>
    <w:p w14:paraId="6BF85905" w14:textId="6E955F22" w:rsidR="00714B32" w:rsidRDefault="00871F30">
      <w:pPr>
        <w:pStyle w:val="Verzeichnis3"/>
        <w:rPr>
          <w:rFonts w:asciiTheme="minorHAnsi" w:eastAsiaTheme="minorEastAsia" w:hAnsiTheme="minorHAnsi" w:cstheme="minorBidi"/>
          <w:szCs w:val="24"/>
        </w:rPr>
      </w:pPr>
      <w:hyperlink w:anchor="_Toc523475428" w:history="1">
        <w:r w:rsidR="00714B32" w:rsidRPr="00E03DA1">
          <w:rPr>
            <w:rStyle w:val="Hyperlink"/>
            <w:lang w:val="en-GB"/>
          </w:rPr>
          <w:t>-- Triggerfunction: set_lastchange()</w:t>
        </w:r>
        <w:r w:rsidR="00714B32">
          <w:rPr>
            <w:webHidden/>
          </w:rPr>
          <w:tab/>
        </w:r>
        <w:r w:rsidR="00714B32">
          <w:rPr>
            <w:webHidden/>
          </w:rPr>
          <w:fldChar w:fldCharType="begin"/>
        </w:r>
        <w:r w:rsidR="00714B32">
          <w:rPr>
            <w:webHidden/>
          </w:rPr>
          <w:instrText xml:space="preserve"> PAGEREF _Toc523475428 \h </w:instrText>
        </w:r>
        <w:r w:rsidR="00714B32">
          <w:rPr>
            <w:webHidden/>
          </w:rPr>
        </w:r>
        <w:r w:rsidR="00714B32">
          <w:rPr>
            <w:webHidden/>
          </w:rPr>
          <w:fldChar w:fldCharType="separate"/>
        </w:r>
        <w:r w:rsidR="00DD2914">
          <w:rPr>
            <w:webHidden/>
          </w:rPr>
          <w:t>15</w:t>
        </w:r>
        <w:r w:rsidR="00714B32">
          <w:rPr>
            <w:webHidden/>
          </w:rPr>
          <w:fldChar w:fldCharType="end"/>
        </w:r>
      </w:hyperlink>
    </w:p>
    <w:p w14:paraId="317C0164" w14:textId="1B228EBF" w:rsidR="00714B32" w:rsidRDefault="00871F30">
      <w:pPr>
        <w:pStyle w:val="Verzeichnis3"/>
        <w:rPr>
          <w:rFonts w:asciiTheme="minorHAnsi" w:eastAsiaTheme="minorEastAsia" w:hAnsiTheme="minorHAnsi" w:cstheme="minorBidi"/>
          <w:szCs w:val="24"/>
        </w:rPr>
      </w:pPr>
      <w:hyperlink w:anchor="_Toc523475429" w:history="1">
        <w:r w:rsidR="00714B32" w:rsidRPr="00E03DA1">
          <w:rPr>
            <w:rStyle w:val="Hyperlink"/>
            <w:lang w:val="en-GB"/>
          </w:rPr>
          <w:t>-- Trigger: set_lastchange</w:t>
        </w:r>
        <w:r w:rsidR="00714B32">
          <w:rPr>
            <w:webHidden/>
          </w:rPr>
          <w:tab/>
        </w:r>
        <w:r w:rsidR="00714B32">
          <w:rPr>
            <w:webHidden/>
          </w:rPr>
          <w:fldChar w:fldCharType="begin"/>
        </w:r>
        <w:r w:rsidR="00714B32">
          <w:rPr>
            <w:webHidden/>
          </w:rPr>
          <w:instrText xml:space="preserve"> PAGEREF _Toc523475429 \h </w:instrText>
        </w:r>
        <w:r w:rsidR="00714B32">
          <w:rPr>
            <w:webHidden/>
          </w:rPr>
        </w:r>
        <w:r w:rsidR="00714B32">
          <w:rPr>
            <w:webHidden/>
          </w:rPr>
          <w:fldChar w:fldCharType="separate"/>
        </w:r>
        <w:r w:rsidR="00DD2914">
          <w:rPr>
            <w:webHidden/>
          </w:rPr>
          <w:t>15</w:t>
        </w:r>
        <w:r w:rsidR="00714B32">
          <w:rPr>
            <w:webHidden/>
          </w:rPr>
          <w:fldChar w:fldCharType="end"/>
        </w:r>
      </w:hyperlink>
    </w:p>
    <w:p w14:paraId="7D4E1471" w14:textId="61E08F17" w:rsidR="00714B32" w:rsidRDefault="00871F30">
      <w:pPr>
        <w:pStyle w:val="Verzeichnis3"/>
        <w:rPr>
          <w:rFonts w:asciiTheme="minorHAnsi" w:eastAsiaTheme="minorEastAsia" w:hAnsiTheme="minorHAnsi" w:cstheme="minorBidi"/>
          <w:szCs w:val="24"/>
        </w:rPr>
      </w:pPr>
      <w:hyperlink w:anchor="_Toc523475430" w:history="1">
        <w:r w:rsidR="00714B32" w:rsidRPr="00E03DA1">
          <w:rPr>
            <w:rStyle w:val="Hyperlink"/>
            <w:lang w:val="en-GB"/>
          </w:rPr>
          <w:t>-- Table: public.partialmodel</w:t>
        </w:r>
        <w:r w:rsidR="00714B32">
          <w:rPr>
            <w:webHidden/>
          </w:rPr>
          <w:tab/>
        </w:r>
        <w:r w:rsidR="00714B32">
          <w:rPr>
            <w:webHidden/>
          </w:rPr>
          <w:fldChar w:fldCharType="begin"/>
        </w:r>
        <w:r w:rsidR="00714B32">
          <w:rPr>
            <w:webHidden/>
          </w:rPr>
          <w:instrText xml:space="preserve"> PAGEREF _Toc523475430 \h </w:instrText>
        </w:r>
        <w:r w:rsidR="00714B32">
          <w:rPr>
            <w:webHidden/>
          </w:rPr>
        </w:r>
        <w:r w:rsidR="00714B32">
          <w:rPr>
            <w:webHidden/>
          </w:rPr>
          <w:fldChar w:fldCharType="separate"/>
        </w:r>
        <w:r w:rsidR="00DD2914">
          <w:rPr>
            <w:webHidden/>
          </w:rPr>
          <w:t>15</w:t>
        </w:r>
        <w:r w:rsidR="00714B32">
          <w:rPr>
            <w:webHidden/>
          </w:rPr>
          <w:fldChar w:fldCharType="end"/>
        </w:r>
      </w:hyperlink>
    </w:p>
    <w:p w14:paraId="37733F51" w14:textId="2F6A6FFE" w:rsidR="00714B32" w:rsidRDefault="00871F30">
      <w:pPr>
        <w:pStyle w:val="Verzeichnis3"/>
        <w:rPr>
          <w:rFonts w:asciiTheme="minorHAnsi" w:eastAsiaTheme="minorEastAsia" w:hAnsiTheme="minorHAnsi" w:cstheme="minorBidi"/>
          <w:szCs w:val="24"/>
        </w:rPr>
      </w:pPr>
      <w:hyperlink w:anchor="_Toc523475431" w:history="1">
        <w:r w:rsidR="00714B32" w:rsidRPr="00E03DA1">
          <w:rPr>
            <w:rStyle w:val="Hyperlink"/>
            <w:lang w:val="en-GB"/>
          </w:rPr>
          <w:t>-- Table: public.permission</w:t>
        </w:r>
        <w:r w:rsidR="00714B32">
          <w:rPr>
            <w:webHidden/>
          </w:rPr>
          <w:tab/>
        </w:r>
        <w:r w:rsidR="00714B32">
          <w:rPr>
            <w:webHidden/>
          </w:rPr>
          <w:fldChar w:fldCharType="begin"/>
        </w:r>
        <w:r w:rsidR="00714B32">
          <w:rPr>
            <w:webHidden/>
          </w:rPr>
          <w:instrText xml:space="preserve"> PAGEREF _Toc523475431 \h </w:instrText>
        </w:r>
        <w:r w:rsidR="00714B32">
          <w:rPr>
            <w:webHidden/>
          </w:rPr>
        </w:r>
        <w:r w:rsidR="00714B32">
          <w:rPr>
            <w:webHidden/>
          </w:rPr>
          <w:fldChar w:fldCharType="separate"/>
        </w:r>
        <w:r w:rsidR="00DD2914">
          <w:rPr>
            <w:webHidden/>
          </w:rPr>
          <w:t>16</w:t>
        </w:r>
        <w:r w:rsidR="00714B32">
          <w:rPr>
            <w:webHidden/>
          </w:rPr>
          <w:fldChar w:fldCharType="end"/>
        </w:r>
      </w:hyperlink>
    </w:p>
    <w:p w14:paraId="5B50E176" w14:textId="28A86C0A" w:rsidR="00714B32" w:rsidRDefault="00871F30">
      <w:pPr>
        <w:pStyle w:val="Verzeichnis3"/>
        <w:rPr>
          <w:rFonts w:asciiTheme="minorHAnsi" w:eastAsiaTheme="minorEastAsia" w:hAnsiTheme="minorHAnsi" w:cstheme="minorBidi"/>
          <w:szCs w:val="24"/>
        </w:rPr>
      </w:pPr>
      <w:hyperlink w:anchor="_Toc523475432" w:history="1">
        <w:r w:rsidR="00714B32" w:rsidRPr="00E03DA1">
          <w:rPr>
            <w:rStyle w:val="Hyperlink"/>
            <w:lang w:val="en-GB"/>
          </w:rPr>
          <w:t>-- Table: public.role</w:t>
        </w:r>
        <w:r w:rsidR="00714B32">
          <w:rPr>
            <w:webHidden/>
          </w:rPr>
          <w:tab/>
        </w:r>
        <w:r w:rsidR="00714B32">
          <w:rPr>
            <w:webHidden/>
          </w:rPr>
          <w:fldChar w:fldCharType="begin"/>
        </w:r>
        <w:r w:rsidR="00714B32">
          <w:rPr>
            <w:webHidden/>
          </w:rPr>
          <w:instrText xml:space="preserve"> PAGEREF _Toc523475432 \h </w:instrText>
        </w:r>
        <w:r w:rsidR="00714B32">
          <w:rPr>
            <w:webHidden/>
          </w:rPr>
        </w:r>
        <w:r w:rsidR="00714B32">
          <w:rPr>
            <w:webHidden/>
          </w:rPr>
          <w:fldChar w:fldCharType="separate"/>
        </w:r>
        <w:r w:rsidR="00DD2914">
          <w:rPr>
            <w:webHidden/>
          </w:rPr>
          <w:t>16</w:t>
        </w:r>
        <w:r w:rsidR="00714B32">
          <w:rPr>
            <w:webHidden/>
          </w:rPr>
          <w:fldChar w:fldCharType="end"/>
        </w:r>
      </w:hyperlink>
    </w:p>
    <w:p w14:paraId="48E6604E" w14:textId="664AEE3C" w:rsidR="00714B32" w:rsidRDefault="00871F30">
      <w:pPr>
        <w:pStyle w:val="Verzeichnis3"/>
        <w:rPr>
          <w:rFonts w:asciiTheme="minorHAnsi" w:eastAsiaTheme="minorEastAsia" w:hAnsiTheme="minorHAnsi" w:cstheme="minorBidi"/>
          <w:szCs w:val="24"/>
        </w:rPr>
      </w:pPr>
      <w:hyperlink w:anchor="_Toc523475433" w:history="1">
        <w:r w:rsidR="00714B32" w:rsidRPr="00E03DA1">
          <w:rPr>
            <w:rStyle w:val="Hyperlink"/>
            <w:lang w:val="en-GB"/>
          </w:rPr>
          <w:t>-- Table: public.userprofile</w:t>
        </w:r>
        <w:r w:rsidR="00714B32">
          <w:rPr>
            <w:webHidden/>
          </w:rPr>
          <w:tab/>
        </w:r>
        <w:r w:rsidR="00714B32">
          <w:rPr>
            <w:webHidden/>
          </w:rPr>
          <w:fldChar w:fldCharType="begin"/>
        </w:r>
        <w:r w:rsidR="00714B32">
          <w:rPr>
            <w:webHidden/>
          </w:rPr>
          <w:instrText xml:space="preserve"> PAGEREF _Toc523475433 \h </w:instrText>
        </w:r>
        <w:r w:rsidR="00714B32">
          <w:rPr>
            <w:webHidden/>
          </w:rPr>
        </w:r>
        <w:r w:rsidR="00714B32">
          <w:rPr>
            <w:webHidden/>
          </w:rPr>
          <w:fldChar w:fldCharType="separate"/>
        </w:r>
        <w:r w:rsidR="00DD2914">
          <w:rPr>
            <w:webHidden/>
          </w:rPr>
          <w:t>17</w:t>
        </w:r>
        <w:r w:rsidR="00714B32">
          <w:rPr>
            <w:webHidden/>
          </w:rPr>
          <w:fldChar w:fldCharType="end"/>
        </w:r>
      </w:hyperlink>
    </w:p>
    <w:p w14:paraId="49097484" w14:textId="6604A6D0" w:rsidR="00714B32" w:rsidRDefault="00871F30">
      <w:pPr>
        <w:pStyle w:val="Verzeichnis2"/>
        <w:rPr>
          <w:rFonts w:asciiTheme="minorHAnsi" w:eastAsiaTheme="minorEastAsia" w:hAnsiTheme="minorHAnsi" w:cstheme="minorBidi"/>
          <w:szCs w:val="24"/>
        </w:rPr>
      </w:pPr>
      <w:hyperlink w:anchor="_Toc523475434" w:history="1">
        <w:r w:rsidR="00714B32" w:rsidRPr="00E03DA1">
          <w:rPr>
            <w:rStyle w:val="Hyperlink"/>
          </w:rPr>
          <w:t>4.2 Wechsel zwischen lokaler und Server-Datenbank</w:t>
        </w:r>
        <w:r w:rsidR="00714B32">
          <w:rPr>
            <w:webHidden/>
          </w:rPr>
          <w:tab/>
        </w:r>
        <w:r w:rsidR="00714B32">
          <w:rPr>
            <w:webHidden/>
          </w:rPr>
          <w:fldChar w:fldCharType="begin"/>
        </w:r>
        <w:r w:rsidR="00714B32">
          <w:rPr>
            <w:webHidden/>
          </w:rPr>
          <w:instrText xml:space="preserve"> PAGEREF _Toc523475434 \h </w:instrText>
        </w:r>
        <w:r w:rsidR="00714B32">
          <w:rPr>
            <w:webHidden/>
          </w:rPr>
        </w:r>
        <w:r w:rsidR="00714B32">
          <w:rPr>
            <w:webHidden/>
          </w:rPr>
          <w:fldChar w:fldCharType="separate"/>
        </w:r>
        <w:r w:rsidR="00DD2914">
          <w:rPr>
            <w:webHidden/>
          </w:rPr>
          <w:t>17</w:t>
        </w:r>
        <w:r w:rsidR="00714B32">
          <w:rPr>
            <w:webHidden/>
          </w:rPr>
          <w:fldChar w:fldCharType="end"/>
        </w:r>
      </w:hyperlink>
    </w:p>
    <w:p w14:paraId="0AC7C02D" w14:textId="69B2728C" w:rsidR="00714B32" w:rsidRDefault="00871F30">
      <w:pPr>
        <w:pStyle w:val="Verzeichnis1"/>
        <w:rPr>
          <w:rFonts w:asciiTheme="minorHAnsi" w:eastAsiaTheme="minorEastAsia" w:hAnsiTheme="minorHAnsi" w:cstheme="minorBidi"/>
          <w:szCs w:val="24"/>
        </w:rPr>
      </w:pPr>
      <w:hyperlink w:anchor="_Toc523475435" w:history="1">
        <w:r w:rsidR="00714B32" w:rsidRPr="00E03DA1">
          <w:rPr>
            <w:rStyle w:val="Hyperlink"/>
          </w:rPr>
          <w:t>5 Starten des ADAMO für Entwickler</w:t>
        </w:r>
        <w:r w:rsidR="00714B32">
          <w:rPr>
            <w:webHidden/>
          </w:rPr>
          <w:tab/>
        </w:r>
        <w:r w:rsidR="00714B32">
          <w:rPr>
            <w:webHidden/>
          </w:rPr>
          <w:fldChar w:fldCharType="begin"/>
        </w:r>
        <w:r w:rsidR="00714B32">
          <w:rPr>
            <w:webHidden/>
          </w:rPr>
          <w:instrText xml:space="preserve"> PAGEREF _Toc523475435 \h </w:instrText>
        </w:r>
        <w:r w:rsidR="00714B32">
          <w:rPr>
            <w:webHidden/>
          </w:rPr>
        </w:r>
        <w:r w:rsidR="00714B32">
          <w:rPr>
            <w:webHidden/>
          </w:rPr>
          <w:fldChar w:fldCharType="separate"/>
        </w:r>
        <w:r w:rsidR="00DD2914">
          <w:rPr>
            <w:webHidden/>
          </w:rPr>
          <w:t>18</w:t>
        </w:r>
        <w:r w:rsidR="00714B32">
          <w:rPr>
            <w:webHidden/>
          </w:rPr>
          <w:fldChar w:fldCharType="end"/>
        </w:r>
      </w:hyperlink>
    </w:p>
    <w:p w14:paraId="2C24381E" w14:textId="4826088F" w:rsidR="00714B32" w:rsidRDefault="00871F30">
      <w:pPr>
        <w:pStyle w:val="Verzeichnis1"/>
        <w:rPr>
          <w:rFonts w:asciiTheme="minorHAnsi" w:eastAsiaTheme="minorEastAsia" w:hAnsiTheme="minorHAnsi" w:cstheme="minorBidi"/>
          <w:szCs w:val="24"/>
        </w:rPr>
      </w:pPr>
      <w:hyperlink w:anchor="_Toc523475436" w:history="1">
        <w:r w:rsidR="00714B32" w:rsidRPr="00E03DA1">
          <w:rPr>
            <w:rStyle w:val="Hyperlink"/>
          </w:rPr>
          <w:t>6 Aufbau der Anwendung im VS Code</w:t>
        </w:r>
        <w:r w:rsidR="00714B32">
          <w:rPr>
            <w:webHidden/>
          </w:rPr>
          <w:tab/>
        </w:r>
        <w:r w:rsidR="00714B32">
          <w:rPr>
            <w:webHidden/>
          </w:rPr>
          <w:fldChar w:fldCharType="begin"/>
        </w:r>
        <w:r w:rsidR="00714B32">
          <w:rPr>
            <w:webHidden/>
          </w:rPr>
          <w:instrText xml:space="preserve"> PAGEREF _Toc523475436 \h </w:instrText>
        </w:r>
        <w:r w:rsidR="00714B32">
          <w:rPr>
            <w:webHidden/>
          </w:rPr>
        </w:r>
        <w:r w:rsidR="00714B32">
          <w:rPr>
            <w:webHidden/>
          </w:rPr>
          <w:fldChar w:fldCharType="separate"/>
        </w:r>
        <w:r w:rsidR="00DD2914">
          <w:rPr>
            <w:webHidden/>
          </w:rPr>
          <w:t>20</w:t>
        </w:r>
        <w:r w:rsidR="00714B32">
          <w:rPr>
            <w:webHidden/>
          </w:rPr>
          <w:fldChar w:fldCharType="end"/>
        </w:r>
      </w:hyperlink>
    </w:p>
    <w:p w14:paraId="0489B277" w14:textId="3CD0C25E" w:rsidR="00714B32" w:rsidRDefault="00871F30">
      <w:pPr>
        <w:pStyle w:val="Verzeichnis2"/>
        <w:tabs>
          <w:tab w:val="left" w:pos="1276"/>
        </w:tabs>
        <w:rPr>
          <w:rFonts w:asciiTheme="minorHAnsi" w:eastAsiaTheme="minorEastAsia" w:hAnsiTheme="minorHAnsi" w:cstheme="minorBidi"/>
          <w:szCs w:val="24"/>
        </w:rPr>
      </w:pPr>
      <w:hyperlink w:anchor="_Toc523475437" w:history="1">
        <w:r w:rsidR="00714B32" w:rsidRPr="00E03DA1">
          <w:rPr>
            <w:rStyle w:val="Hyperlink"/>
          </w:rPr>
          <w:t>6.1</w:t>
        </w:r>
        <w:r w:rsidR="00714B32">
          <w:rPr>
            <w:rFonts w:asciiTheme="minorHAnsi" w:eastAsiaTheme="minorEastAsia" w:hAnsiTheme="minorHAnsi" w:cstheme="minorBidi"/>
            <w:szCs w:val="24"/>
          </w:rPr>
          <w:tab/>
        </w:r>
        <w:r w:rsidR="00714B32" w:rsidRPr="00E03DA1">
          <w:rPr>
            <w:rStyle w:val="Hyperlink"/>
          </w:rPr>
          <w:t>Aufbau der GUI</w:t>
        </w:r>
        <w:r w:rsidR="00714B32">
          <w:rPr>
            <w:webHidden/>
          </w:rPr>
          <w:tab/>
        </w:r>
        <w:r w:rsidR="00714B32">
          <w:rPr>
            <w:webHidden/>
          </w:rPr>
          <w:fldChar w:fldCharType="begin"/>
        </w:r>
        <w:r w:rsidR="00714B32">
          <w:rPr>
            <w:webHidden/>
          </w:rPr>
          <w:instrText xml:space="preserve"> PAGEREF _Toc523475437 \h </w:instrText>
        </w:r>
        <w:r w:rsidR="00714B32">
          <w:rPr>
            <w:webHidden/>
          </w:rPr>
        </w:r>
        <w:r w:rsidR="00714B32">
          <w:rPr>
            <w:webHidden/>
          </w:rPr>
          <w:fldChar w:fldCharType="separate"/>
        </w:r>
        <w:r w:rsidR="00DD2914">
          <w:rPr>
            <w:webHidden/>
          </w:rPr>
          <w:t>20</w:t>
        </w:r>
        <w:r w:rsidR="00714B32">
          <w:rPr>
            <w:webHidden/>
          </w:rPr>
          <w:fldChar w:fldCharType="end"/>
        </w:r>
      </w:hyperlink>
    </w:p>
    <w:p w14:paraId="3190315C" w14:textId="11ABD42B" w:rsidR="00714B32" w:rsidRDefault="00871F30">
      <w:pPr>
        <w:pStyle w:val="Verzeichnis3"/>
        <w:rPr>
          <w:rFonts w:asciiTheme="minorHAnsi" w:eastAsiaTheme="minorEastAsia" w:hAnsiTheme="minorHAnsi" w:cstheme="minorBidi"/>
          <w:szCs w:val="24"/>
        </w:rPr>
      </w:pPr>
      <w:hyperlink w:anchor="_Toc523475438" w:history="1">
        <w:r w:rsidR="00714B32" w:rsidRPr="00E03DA1">
          <w:rPr>
            <w:rStyle w:val="Hyperlink"/>
          </w:rPr>
          <w:t>6.1.1 Login</w:t>
        </w:r>
        <w:r w:rsidR="00714B32">
          <w:rPr>
            <w:webHidden/>
          </w:rPr>
          <w:tab/>
        </w:r>
        <w:r w:rsidR="00714B32">
          <w:rPr>
            <w:webHidden/>
          </w:rPr>
          <w:fldChar w:fldCharType="begin"/>
        </w:r>
        <w:r w:rsidR="00714B32">
          <w:rPr>
            <w:webHidden/>
          </w:rPr>
          <w:instrText xml:space="preserve"> PAGEREF _Toc523475438 \h </w:instrText>
        </w:r>
        <w:r w:rsidR="00714B32">
          <w:rPr>
            <w:webHidden/>
          </w:rPr>
        </w:r>
        <w:r w:rsidR="00714B32">
          <w:rPr>
            <w:webHidden/>
          </w:rPr>
          <w:fldChar w:fldCharType="separate"/>
        </w:r>
        <w:r w:rsidR="00DD2914">
          <w:rPr>
            <w:webHidden/>
          </w:rPr>
          <w:t>20</w:t>
        </w:r>
        <w:r w:rsidR="00714B32">
          <w:rPr>
            <w:webHidden/>
          </w:rPr>
          <w:fldChar w:fldCharType="end"/>
        </w:r>
      </w:hyperlink>
    </w:p>
    <w:p w14:paraId="03C25DC2" w14:textId="33D30902" w:rsidR="00714B32" w:rsidRDefault="00871F30">
      <w:pPr>
        <w:pStyle w:val="Verzeichnis3"/>
        <w:rPr>
          <w:rFonts w:asciiTheme="minorHAnsi" w:eastAsiaTheme="minorEastAsia" w:hAnsiTheme="minorHAnsi" w:cstheme="minorBidi"/>
          <w:szCs w:val="24"/>
        </w:rPr>
      </w:pPr>
      <w:hyperlink w:anchor="_Toc523475439" w:history="1">
        <w:r w:rsidR="00714B32" w:rsidRPr="00E03DA1">
          <w:rPr>
            <w:rStyle w:val="Hyperlink"/>
          </w:rPr>
          <w:t>6.1.2 Modeller</w:t>
        </w:r>
        <w:r w:rsidR="00714B32">
          <w:rPr>
            <w:webHidden/>
          </w:rPr>
          <w:tab/>
        </w:r>
        <w:r w:rsidR="00714B32">
          <w:rPr>
            <w:webHidden/>
          </w:rPr>
          <w:fldChar w:fldCharType="begin"/>
        </w:r>
        <w:r w:rsidR="00714B32">
          <w:rPr>
            <w:webHidden/>
          </w:rPr>
          <w:instrText xml:space="preserve"> PAGEREF _Toc523475439 \h </w:instrText>
        </w:r>
        <w:r w:rsidR="00714B32">
          <w:rPr>
            <w:webHidden/>
          </w:rPr>
        </w:r>
        <w:r w:rsidR="00714B32">
          <w:rPr>
            <w:webHidden/>
          </w:rPr>
          <w:fldChar w:fldCharType="separate"/>
        </w:r>
        <w:r w:rsidR="00DD2914">
          <w:rPr>
            <w:webHidden/>
          </w:rPr>
          <w:t>21</w:t>
        </w:r>
        <w:r w:rsidR="00714B32">
          <w:rPr>
            <w:webHidden/>
          </w:rPr>
          <w:fldChar w:fldCharType="end"/>
        </w:r>
      </w:hyperlink>
    </w:p>
    <w:p w14:paraId="52938BF4" w14:textId="16DBF740" w:rsidR="00714B32" w:rsidRDefault="00871F30">
      <w:pPr>
        <w:pStyle w:val="Verzeichnis4"/>
        <w:rPr>
          <w:rFonts w:asciiTheme="minorHAnsi" w:eastAsiaTheme="minorEastAsia" w:hAnsiTheme="minorHAnsi" w:cstheme="minorBidi"/>
          <w:szCs w:val="24"/>
        </w:rPr>
      </w:pPr>
      <w:hyperlink w:anchor="_Toc523475440" w:history="1">
        <w:r w:rsidR="00714B32" w:rsidRPr="00E03DA1">
          <w:rPr>
            <w:rStyle w:val="Hyperlink"/>
          </w:rPr>
          <w:t>6.1.2.1 modellerPage</w:t>
        </w:r>
        <w:r w:rsidR="00714B32">
          <w:rPr>
            <w:webHidden/>
          </w:rPr>
          <w:tab/>
        </w:r>
        <w:r w:rsidR="00714B32">
          <w:rPr>
            <w:webHidden/>
          </w:rPr>
          <w:fldChar w:fldCharType="begin"/>
        </w:r>
        <w:r w:rsidR="00714B32">
          <w:rPr>
            <w:webHidden/>
          </w:rPr>
          <w:instrText xml:space="preserve"> PAGEREF _Toc523475440 \h </w:instrText>
        </w:r>
        <w:r w:rsidR="00714B32">
          <w:rPr>
            <w:webHidden/>
          </w:rPr>
        </w:r>
        <w:r w:rsidR="00714B32">
          <w:rPr>
            <w:webHidden/>
          </w:rPr>
          <w:fldChar w:fldCharType="separate"/>
        </w:r>
        <w:r w:rsidR="00DD2914">
          <w:rPr>
            <w:webHidden/>
          </w:rPr>
          <w:t>21</w:t>
        </w:r>
        <w:r w:rsidR="00714B32">
          <w:rPr>
            <w:webHidden/>
          </w:rPr>
          <w:fldChar w:fldCharType="end"/>
        </w:r>
      </w:hyperlink>
    </w:p>
    <w:p w14:paraId="016CFD7D" w14:textId="618FCAC7" w:rsidR="00714B32" w:rsidRDefault="00871F30">
      <w:pPr>
        <w:pStyle w:val="Verzeichnis4"/>
        <w:rPr>
          <w:rFonts w:asciiTheme="minorHAnsi" w:eastAsiaTheme="minorEastAsia" w:hAnsiTheme="minorHAnsi" w:cstheme="minorBidi"/>
          <w:szCs w:val="24"/>
        </w:rPr>
      </w:pPr>
      <w:hyperlink w:anchor="_Toc523475441" w:history="1">
        <w:r w:rsidR="00714B32" w:rsidRPr="00E03DA1">
          <w:rPr>
            <w:rStyle w:val="Hyperlink"/>
          </w:rPr>
          <w:t>6.1.2.2 Model</w:t>
        </w:r>
        <w:r w:rsidR="00714B32">
          <w:rPr>
            <w:webHidden/>
          </w:rPr>
          <w:tab/>
        </w:r>
        <w:r w:rsidR="00714B32">
          <w:rPr>
            <w:webHidden/>
          </w:rPr>
          <w:fldChar w:fldCharType="begin"/>
        </w:r>
        <w:r w:rsidR="00714B32">
          <w:rPr>
            <w:webHidden/>
          </w:rPr>
          <w:instrText xml:space="preserve"> PAGEREF _Toc523475441 \h </w:instrText>
        </w:r>
        <w:r w:rsidR="00714B32">
          <w:rPr>
            <w:webHidden/>
          </w:rPr>
        </w:r>
        <w:r w:rsidR="00714B32">
          <w:rPr>
            <w:webHidden/>
          </w:rPr>
          <w:fldChar w:fldCharType="separate"/>
        </w:r>
        <w:r w:rsidR="00DD2914">
          <w:rPr>
            <w:webHidden/>
          </w:rPr>
          <w:t>23</w:t>
        </w:r>
        <w:r w:rsidR="00714B32">
          <w:rPr>
            <w:webHidden/>
          </w:rPr>
          <w:fldChar w:fldCharType="end"/>
        </w:r>
      </w:hyperlink>
    </w:p>
    <w:p w14:paraId="4D4562D3" w14:textId="4794FADA" w:rsidR="00714B32" w:rsidRDefault="00871F30">
      <w:pPr>
        <w:pStyle w:val="Verzeichnis4"/>
        <w:rPr>
          <w:rFonts w:asciiTheme="minorHAnsi" w:eastAsiaTheme="minorEastAsia" w:hAnsiTheme="minorHAnsi" w:cstheme="minorBidi"/>
          <w:szCs w:val="24"/>
        </w:rPr>
      </w:pPr>
      <w:hyperlink w:anchor="_Toc523475442" w:history="1">
        <w:r w:rsidR="00714B32" w:rsidRPr="00E03DA1">
          <w:rPr>
            <w:rStyle w:val="Hyperlink"/>
          </w:rPr>
          <w:t>6.1.2.3 Versionierung</w:t>
        </w:r>
        <w:r w:rsidR="00714B32">
          <w:rPr>
            <w:webHidden/>
          </w:rPr>
          <w:tab/>
        </w:r>
        <w:r w:rsidR="00714B32">
          <w:rPr>
            <w:webHidden/>
          </w:rPr>
          <w:fldChar w:fldCharType="begin"/>
        </w:r>
        <w:r w:rsidR="00714B32">
          <w:rPr>
            <w:webHidden/>
          </w:rPr>
          <w:instrText xml:space="preserve"> PAGEREF _Toc523475442 \h </w:instrText>
        </w:r>
        <w:r w:rsidR="00714B32">
          <w:rPr>
            <w:webHidden/>
          </w:rPr>
        </w:r>
        <w:r w:rsidR="00714B32">
          <w:rPr>
            <w:webHidden/>
          </w:rPr>
          <w:fldChar w:fldCharType="separate"/>
        </w:r>
        <w:r w:rsidR="00DD2914">
          <w:rPr>
            <w:webHidden/>
          </w:rPr>
          <w:t>24</w:t>
        </w:r>
        <w:r w:rsidR="00714B32">
          <w:rPr>
            <w:webHidden/>
          </w:rPr>
          <w:fldChar w:fldCharType="end"/>
        </w:r>
      </w:hyperlink>
    </w:p>
    <w:p w14:paraId="79ED1E41" w14:textId="71199A5F" w:rsidR="00714B32" w:rsidRDefault="00871F30">
      <w:pPr>
        <w:pStyle w:val="Verzeichnis4"/>
        <w:rPr>
          <w:rFonts w:asciiTheme="minorHAnsi" w:eastAsiaTheme="minorEastAsia" w:hAnsiTheme="minorHAnsi" w:cstheme="minorBidi"/>
          <w:szCs w:val="24"/>
        </w:rPr>
      </w:pPr>
      <w:hyperlink w:anchor="_Toc523475443" w:history="1">
        <w:r w:rsidR="00714B32" w:rsidRPr="00E03DA1">
          <w:rPr>
            <w:rStyle w:val="Hyperlink"/>
          </w:rPr>
          <w:t>6.1.2.4 Navigation Bar</w:t>
        </w:r>
        <w:r w:rsidR="00714B32">
          <w:rPr>
            <w:webHidden/>
          </w:rPr>
          <w:tab/>
        </w:r>
        <w:r w:rsidR="00714B32">
          <w:rPr>
            <w:webHidden/>
          </w:rPr>
          <w:fldChar w:fldCharType="begin"/>
        </w:r>
        <w:r w:rsidR="00714B32">
          <w:rPr>
            <w:webHidden/>
          </w:rPr>
          <w:instrText xml:space="preserve"> PAGEREF _Toc523475443 \h </w:instrText>
        </w:r>
        <w:r w:rsidR="00714B32">
          <w:rPr>
            <w:webHidden/>
          </w:rPr>
        </w:r>
        <w:r w:rsidR="00714B32">
          <w:rPr>
            <w:webHidden/>
          </w:rPr>
          <w:fldChar w:fldCharType="separate"/>
        </w:r>
        <w:r w:rsidR="00DD2914">
          <w:rPr>
            <w:webHidden/>
          </w:rPr>
          <w:t>27</w:t>
        </w:r>
        <w:r w:rsidR="00714B32">
          <w:rPr>
            <w:webHidden/>
          </w:rPr>
          <w:fldChar w:fldCharType="end"/>
        </w:r>
      </w:hyperlink>
    </w:p>
    <w:p w14:paraId="18AE949C" w14:textId="188776D1" w:rsidR="00714B32" w:rsidRDefault="00871F30">
      <w:pPr>
        <w:pStyle w:val="Verzeichnis4"/>
        <w:rPr>
          <w:rFonts w:asciiTheme="minorHAnsi" w:eastAsiaTheme="minorEastAsia" w:hAnsiTheme="minorHAnsi" w:cstheme="minorBidi"/>
          <w:szCs w:val="24"/>
        </w:rPr>
      </w:pPr>
      <w:hyperlink w:anchor="_Toc523475444" w:history="1">
        <w:r w:rsidR="00714B32" w:rsidRPr="00E03DA1">
          <w:rPr>
            <w:rStyle w:val="Hyperlink"/>
          </w:rPr>
          <w:t>6.1.2.5 Modeller-Palette</w:t>
        </w:r>
        <w:r w:rsidR="00714B32">
          <w:rPr>
            <w:webHidden/>
          </w:rPr>
          <w:tab/>
        </w:r>
        <w:r w:rsidR="00714B32">
          <w:rPr>
            <w:webHidden/>
          </w:rPr>
          <w:fldChar w:fldCharType="begin"/>
        </w:r>
        <w:r w:rsidR="00714B32">
          <w:rPr>
            <w:webHidden/>
          </w:rPr>
          <w:instrText xml:space="preserve"> PAGEREF _Toc523475444 \h </w:instrText>
        </w:r>
        <w:r w:rsidR="00714B32">
          <w:rPr>
            <w:webHidden/>
          </w:rPr>
        </w:r>
        <w:r w:rsidR="00714B32">
          <w:rPr>
            <w:webHidden/>
          </w:rPr>
          <w:fldChar w:fldCharType="separate"/>
        </w:r>
        <w:r w:rsidR="00DD2914">
          <w:rPr>
            <w:webHidden/>
          </w:rPr>
          <w:t>27</w:t>
        </w:r>
        <w:r w:rsidR="00714B32">
          <w:rPr>
            <w:webHidden/>
          </w:rPr>
          <w:fldChar w:fldCharType="end"/>
        </w:r>
      </w:hyperlink>
    </w:p>
    <w:p w14:paraId="7C87D4D9" w14:textId="532922E1" w:rsidR="00714B32" w:rsidRDefault="00871F30">
      <w:pPr>
        <w:pStyle w:val="Verzeichnis4"/>
        <w:rPr>
          <w:rFonts w:asciiTheme="minorHAnsi" w:eastAsiaTheme="minorEastAsia" w:hAnsiTheme="minorHAnsi" w:cstheme="minorBidi"/>
          <w:szCs w:val="24"/>
        </w:rPr>
      </w:pPr>
      <w:hyperlink w:anchor="_Toc523475445" w:history="1">
        <w:r w:rsidR="00714B32" w:rsidRPr="00E03DA1">
          <w:rPr>
            <w:rStyle w:val="Hyperlink"/>
          </w:rPr>
          <w:t>6.1.2.6 Modale</w:t>
        </w:r>
        <w:r w:rsidR="00714B32">
          <w:rPr>
            <w:webHidden/>
          </w:rPr>
          <w:tab/>
        </w:r>
        <w:r w:rsidR="00714B32">
          <w:rPr>
            <w:webHidden/>
          </w:rPr>
          <w:fldChar w:fldCharType="begin"/>
        </w:r>
        <w:r w:rsidR="00714B32">
          <w:rPr>
            <w:webHidden/>
          </w:rPr>
          <w:instrText xml:space="preserve"> PAGEREF _Toc523475445 \h </w:instrText>
        </w:r>
        <w:r w:rsidR="00714B32">
          <w:rPr>
            <w:webHidden/>
          </w:rPr>
        </w:r>
        <w:r w:rsidR="00714B32">
          <w:rPr>
            <w:webHidden/>
          </w:rPr>
          <w:fldChar w:fldCharType="separate"/>
        </w:r>
        <w:r w:rsidR="00DD2914">
          <w:rPr>
            <w:webHidden/>
          </w:rPr>
          <w:t>29</w:t>
        </w:r>
        <w:r w:rsidR="00714B32">
          <w:rPr>
            <w:webHidden/>
          </w:rPr>
          <w:fldChar w:fldCharType="end"/>
        </w:r>
      </w:hyperlink>
    </w:p>
    <w:p w14:paraId="01FD812C" w14:textId="6E1B85DD" w:rsidR="00714B32" w:rsidRDefault="00871F30">
      <w:pPr>
        <w:pStyle w:val="Verzeichnis3"/>
        <w:rPr>
          <w:rFonts w:asciiTheme="minorHAnsi" w:eastAsiaTheme="minorEastAsia" w:hAnsiTheme="minorHAnsi" w:cstheme="minorBidi"/>
          <w:szCs w:val="24"/>
        </w:rPr>
      </w:pPr>
      <w:hyperlink w:anchor="_Toc523475446" w:history="1">
        <w:r w:rsidR="00714B32" w:rsidRPr="00E03DA1">
          <w:rPr>
            <w:rStyle w:val="Hyperlink"/>
          </w:rPr>
          <w:t>6.1.2.7 Modeller Funktionen</w:t>
        </w:r>
        <w:r w:rsidR="00714B32">
          <w:rPr>
            <w:webHidden/>
          </w:rPr>
          <w:tab/>
        </w:r>
        <w:r w:rsidR="00714B32">
          <w:rPr>
            <w:webHidden/>
          </w:rPr>
          <w:fldChar w:fldCharType="begin"/>
        </w:r>
        <w:r w:rsidR="00714B32">
          <w:rPr>
            <w:webHidden/>
          </w:rPr>
          <w:instrText xml:space="preserve"> PAGEREF _Toc523475446 \h </w:instrText>
        </w:r>
        <w:r w:rsidR="00714B32">
          <w:rPr>
            <w:webHidden/>
          </w:rPr>
        </w:r>
        <w:r w:rsidR="00714B32">
          <w:rPr>
            <w:webHidden/>
          </w:rPr>
          <w:fldChar w:fldCharType="separate"/>
        </w:r>
        <w:r w:rsidR="00DD2914">
          <w:rPr>
            <w:webHidden/>
          </w:rPr>
          <w:t>32</w:t>
        </w:r>
        <w:r w:rsidR="00714B32">
          <w:rPr>
            <w:webHidden/>
          </w:rPr>
          <w:fldChar w:fldCharType="end"/>
        </w:r>
      </w:hyperlink>
    </w:p>
    <w:p w14:paraId="75511DAB" w14:textId="50B3FC17" w:rsidR="00714B32" w:rsidRDefault="00871F30">
      <w:pPr>
        <w:pStyle w:val="Verzeichnis3"/>
        <w:rPr>
          <w:rFonts w:asciiTheme="minorHAnsi" w:eastAsiaTheme="minorEastAsia" w:hAnsiTheme="minorHAnsi" w:cstheme="minorBidi"/>
          <w:szCs w:val="24"/>
        </w:rPr>
      </w:pPr>
      <w:hyperlink w:anchor="_Toc523475447" w:history="1">
        <w:r w:rsidR="00714B32" w:rsidRPr="00E03DA1">
          <w:rPr>
            <w:rStyle w:val="Hyperlink"/>
          </w:rPr>
          <w:t>6.1.3 Administration Page</w:t>
        </w:r>
        <w:r w:rsidR="00714B32">
          <w:rPr>
            <w:webHidden/>
          </w:rPr>
          <w:tab/>
        </w:r>
        <w:r w:rsidR="00714B32">
          <w:rPr>
            <w:webHidden/>
          </w:rPr>
          <w:fldChar w:fldCharType="begin"/>
        </w:r>
        <w:r w:rsidR="00714B32">
          <w:rPr>
            <w:webHidden/>
          </w:rPr>
          <w:instrText xml:space="preserve"> PAGEREF _Toc523475447 \h </w:instrText>
        </w:r>
        <w:r w:rsidR="00714B32">
          <w:rPr>
            <w:webHidden/>
          </w:rPr>
        </w:r>
        <w:r w:rsidR="00714B32">
          <w:rPr>
            <w:webHidden/>
          </w:rPr>
          <w:fldChar w:fldCharType="separate"/>
        </w:r>
        <w:r w:rsidR="00DD2914">
          <w:rPr>
            <w:webHidden/>
          </w:rPr>
          <w:t>40</w:t>
        </w:r>
        <w:r w:rsidR="00714B32">
          <w:rPr>
            <w:webHidden/>
          </w:rPr>
          <w:fldChar w:fldCharType="end"/>
        </w:r>
      </w:hyperlink>
    </w:p>
    <w:p w14:paraId="43EC1B2A" w14:textId="1FC9CF23" w:rsidR="00714B32" w:rsidRDefault="00871F30">
      <w:pPr>
        <w:pStyle w:val="Verzeichnis4"/>
        <w:rPr>
          <w:rFonts w:asciiTheme="minorHAnsi" w:eastAsiaTheme="minorEastAsia" w:hAnsiTheme="minorHAnsi" w:cstheme="minorBidi"/>
          <w:szCs w:val="24"/>
        </w:rPr>
      </w:pPr>
      <w:hyperlink w:anchor="_Toc523475448" w:history="1">
        <w:r w:rsidR="00714B32" w:rsidRPr="00E03DA1">
          <w:rPr>
            <w:rStyle w:val="Hyperlink"/>
          </w:rPr>
          <w:t>6.1.3.1 Komponenten der Administration Page</w:t>
        </w:r>
        <w:r w:rsidR="00714B32">
          <w:rPr>
            <w:webHidden/>
          </w:rPr>
          <w:tab/>
        </w:r>
        <w:r w:rsidR="00714B32">
          <w:rPr>
            <w:webHidden/>
          </w:rPr>
          <w:fldChar w:fldCharType="begin"/>
        </w:r>
        <w:r w:rsidR="00714B32">
          <w:rPr>
            <w:webHidden/>
          </w:rPr>
          <w:instrText xml:space="preserve"> PAGEREF _Toc523475448 \h </w:instrText>
        </w:r>
        <w:r w:rsidR="00714B32">
          <w:rPr>
            <w:webHidden/>
          </w:rPr>
        </w:r>
        <w:r w:rsidR="00714B32">
          <w:rPr>
            <w:webHidden/>
          </w:rPr>
          <w:fldChar w:fldCharType="separate"/>
        </w:r>
        <w:r w:rsidR="00DD2914">
          <w:rPr>
            <w:webHidden/>
          </w:rPr>
          <w:t>41</w:t>
        </w:r>
        <w:r w:rsidR="00714B32">
          <w:rPr>
            <w:webHidden/>
          </w:rPr>
          <w:fldChar w:fldCharType="end"/>
        </w:r>
      </w:hyperlink>
    </w:p>
    <w:p w14:paraId="53DAF658" w14:textId="01805B4F" w:rsidR="00714B32" w:rsidRDefault="00871F30">
      <w:pPr>
        <w:pStyle w:val="Verzeichnis3"/>
        <w:rPr>
          <w:rFonts w:asciiTheme="minorHAnsi" w:eastAsiaTheme="minorEastAsia" w:hAnsiTheme="minorHAnsi" w:cstheme="minorBidi"/>
          <w:szCs w:val="24"/>
        </w:rPr>
      </w:pPr>
      <w:hyperlink w:anchor="_Toc523475449" w:history="1">
        <w:r w:rsidR="00714B32" w:rsidRPr="00E03DA1">
          <w:rPr>
            <w:rStyle w:val="Hyperlink"/>
          </w:rPr>
          <w:t>6.1.4 Ändern des Farbschemas der Login Page</w:t>
        </w:r>
        <w:r w:rsidR="00714B32">
          <w:rPr>
            <w:webHidden/>
          </w:rPr>
          <w:tab/>
        </w:r>
        <w:r w:rsidR="00714B32">
          <w:rPr>
            <w:webHidden/>
          </w:rPr>
          <w:fldChar w:fldCharType="begin"/>
        </w:r>
        <w:r w:rsidR="00714B32">
          <w:rPr>
            <w:webHidden/>
          </w:rPr>
          <w:instrText xml:space="preserve"> PAGEREF _Toc523475449 \h </w:instrText>
        </w:r>
        <w:r w:rsidR="00714B32">
          <w:rPr>
            <w:webHidden/>
          </w:rPr>
        </w:r>
        <w:r w:rsidR="00714B32">
          <w:rPr>
            <w:webHidden/>
          </w:rPr>
          <w:fldChar w:fldCharType="separate"/>
        </w:r>
        <w:r w:rsidR="00DD2914">
          <w:rPr>
            <w:webHidden/>
          </w:rPr>
          <w:t>42</w:t>
        </w:r>
        <w:r w:rsidR="00714B32">
          <w:rPr>
            <w:webHidden/>
          </w:rPr>
          <w:fldChar w:fldCharType="end"/>
        </w:r>
      </w:hyperlink>
    </w:p>
    <w:p w14:paraId="122970E1" w14:textId="6E02BE6C" w:rsidR="00714B32" w:rsidRDefault="00871F30">
      <w:pPr>
        <w:pStyle w:val="Verzeichnis4"/>
        <w:rPr>
          <w:rFonts w:asciiTheme="minorHAnsi" w:eastAsiaTheme="minorEastAsia" w:hAnsiTheme="minorHAnsi" w:cstheme="minorBidi"/>
          <w:szCs w:val="24"/>
        </w:rPr>
      </w:pPr>
      <w:hyperlink w:anchor="_Toc523475450" w:history="1">
        <w:r w:rsidR="00714B32" w:rsidRPr="00E03DA1">
          <w:rPr>
            <w:rStyle w:val="Hyperlink"/>
          </w:rPr>
          <w:t>6.1.4.1 Login</w:t>
        </w:r>
        <w:r w:rsidR="00714B32">
          <w:rPr>
            <w:webHidden/>
          </w:rPr>
          <w:tab/>
        </w:r>
        <w:r w:rsidR="00714B32">
          <w:rPr>
            <w:webHidden/>
          </w:rPr>
          <w:fldChar w:fldCharType="begin"/>
        </w:r>
        <w:r w:rsidR="00714B32">
          <w:rPr>
            <w:webHidden/>
          </w:rPr>
          <w:instrText xml:space="preserve"> PAGEREF _Toc523475450 \h </w:instrText>
        </w:r>
        <w:r w:rsidR="00714B32">
          <w:rPr>
            <w:webHidden/>
          </w:rPr>
        </w:r>
        <w:r w:rsidR="00714B32">
          <w:rPr>
            <w:webHidden/>
          </w:rPr>
          <w:fldChar w:fldCharType="separate"/>
        </w:r>
        <w:r w:rsidR="00DD2914">
          <w:rPr>
            <w:webHidden/>
          </w:rPr>
          <w:t>42</w:t>
        </w:r>
        <w:r w:rsidR="00714B32">
          <w:rPr>
            <w:webHidden/>
          </w:rPr>
          <w:fldChar w:fldCharType="end"/>
        </w:r>
      </w:hyperlink>
    </w:p>
    <w:p w14:paraId="5ADC1239" w14:textId="71069801" w:rsidR="00714B32" w:rsidRDefault="00871F30">
      <w:pPr>
        <w:pStyle w:val="Verzeichnis4"/>
        <w:rPr>
          <w:rFonts w:asciiTheme="minorHAnsi" w:eastAsiaTheme="minorEastAsia" w:hAnsiTheme="minorHAnsi" w:cstheme="minorBidi"/>
          <w:szCs w:val="24"/>
        </w:rPr>
      </w:pPr>
      <w:hyperlink w:anchor="_Toc523475451" w:history="1">
        <w:r w:rsidR="00714B32" w:rsidRPr="00E03DA1">
          <w:rPr>
            <w:rStyle w:val="Hyperlink"/>
          </w:rPr>
          <w:t>6.1.4.2 Schnittstelle GUI – Server</w:t>
        </w:r>
        <w:r w:rsidR="00714B32">
          <w:rPr>
            <w:webHidden/>
          </w:rPr>
          <w:tab/>
        </w:r>
        <w:r w:rsidR="00714B32">
          <w:rPr>
            <w:webHidden/>
          </w:rPr>
          <w:fldChar w:fldCharType="begin"/>
        </w:r>
        <w:r w:rsidR="00714B32">
          <w:rPr>
            <w:webHidden/>
          </w:rPr>
          <w:instrText xml:space="preserve"> PAGEREF _Toc523475451 \h </w:instrText>
        </w:r>
        <w:r w:rsidR="00714B32">
          <w:rPr>
            <w:webHidden/>
          </w:rPr>
        </w:r>
        <w:r w:rsidR="00714B32">
          <w:rPr>
            <w:webHidden/>
          </w:rPr>
          <w:fldChar w:fldCharType="separate"/>
        </w:r>
        <w:r w:rsidR="00DD2914">
          <w:rPr>
            <w:webHidden/>
          </w:rPr>
          <w:t>43</w:t>
        </w:r>
        <w:r w:rsidR="00714B32">
          <w:rPr>
            <w:webHidden/>
          </w:rPr>
          <w:fldChar w:fldCharType="end"/>
        </w:r>
      </w:hyperlink>
    </w:p>
    <w:p w14:paraId="47B3EE2C" w14:textId="64634FE8" w:rsidR="00714B32" w:rsidRDefault="00871F30">
      <w:pPr>
        <w:pStyle w:val="Verzeichnis4"/>
        <w:rPr>
          <w:rFonts w:asciiTheme="minorHAnsi" w:eastAsiaTheme="minorEastAsia" w:hAnsiTheme="minorHAnsi" w:cstheme="minorBidi"/>
          <w:szCs w:val="24"/>
        </w:rPr>
      </w:pPr>
      <w:hyperlink w:anchor="_Toc523475452" w:history="1">
        <w:r w:rsidR="00714B32" w:rsidRPr="00E03DA1">
          <w:rPr>
            <w:rStyle w:val="Hyperlink"/>
          </w:rPr>
          <w:t>6.1.5 Dependencies für die GUI</w:t>
        </w:r>
        <w:r w:rsidR="00714B32">
          <w:rPr>
            <w:webHidden/>
          </w:rPr>
          <w:tab/>
        </w:r>
        <w:r w:rsidR="00714B32">
          <w:rPr>
            <w:webHidden/>
          </w:rPr>
          <w:fldChar w:fldCharType="begin"/>
        </w:r>
        <w:r w:rsidR="00714B32">
          <w:rPr>
            <w:webHidden/>
          </w:rPr>
          <w:instrText xml:space="preserve"> PAGEREF _Toc523475452 \h </w:instrText>
        </w:r>
        <w:r w:rsidR="00714B32">
          <w:rPr>
            <w:webHidden/>
          </w:rPr>
        </w:r>
        <w:r w:rsidR="00714B32">
          <w:rPr>
            <w:webHidden/>
          </w:rPr>
          <w:fldChar w:fldCharType="separate"/>
        </w:r>
        <w:r w:rsidR="00DD2914">
          <w:rPr>
            <w:webHidden/>
          </w:rPr>
          <w:t>44</w:t>
        </w:r>
        <w:r w:rsidR="00714B32">
          <w:rPr>
            <w:webHidden/>
          </w:rPr>
          <w:fldChar w:fldCharType="end"/>
        </w:r>
      </w:hyperlink>
    </w:p>
    <w:p w14:paraId="5CC4E32D" w14:textId="24EC5818" w:rsidR="00714B32" w:rsidRDefault="00871F30">
      <w:pPr>
        <w:pStyle w:val="Verzeichnis2"/>
        <w:tabs>
          <w:tab w:val="left" w:pos="1276"/>
        </w:tabs>
        <w:rPr>
          <w:rFonts w:asciiTheme="minorHAnsi" w:eastAsiaTheme="minorEastAsia" w:hAnsiTheme="minorHAnsi" w:cstheme="minorBidi"/>
          <w:szCs w:val="24"/>
        </w:rPr>
      </w:pPr>
      <w:hyperlink w:anchor="_Toc523475453" w:history="1">
        <w:r w:rsidR="00714B32" w:rsidRPr="00E03DA1">
          <w:rPr>
            <w:rStyle w:val="Hyperlink"/>
          </w:rPr>
          <w:t>6.2</w:t>
        </w:r>
        <w:r w:rsidR="00714B32">
          <w:rPr>
            <w:rFonts w:asciiTheme="minorHAnsi" w:eastAsiaTheme="minorEastAsia" w:hAnsiTheme="minorHAnsi" w:cstheme="minorBidi"/>
            <w:szCs w:val="24"/>
          </w:rPr>
          <w:tab/>
        </w:r>
        <w:r w:rsidR="00714B32" w:rsidRPr="00E03DA1">
          <w:rPr>
            <w:rStyle w:val="Hyperlink"/>
          </w:rPr>
          <w:t>Aufbau des Express.js-Servers</w:t>
        </w:r>
        <w:r w:rsidR="00714B32">
          <w:rPr>
            <w:webHidden/>
          </w:rPr>
          <w:tab/>
        </w:r>
        <w:r w:rsidR="00714B32">
          <w:rPr>
            <w:webHidden/>
          </w:rPr>
          <w:fldChar w:fldCharType="begin"/>
        </w:r>
        <w:r w:rsidR="00714B32">
          <w:rPr>
            <w:webHidden/>
          </w:rPr>
          <w:instrText xml:space="preserve"> PAGEREF _Toc523475453 \h </w:instrText>
        </w:r>
        <w:r w:rsidR="00714B32">
          <w:rPr>
            <w:webHidden/>
          </w:rPr>
        </w:r>
        <w:r w:rsidR="00714B32">
          <w:rPr>
            <w:webHidden/>
          </w:rPr>
          <w:fldChar w:fldCharType="separate"/>
        </w:r>
        <w:r w:rsidR="00DD2914">
          <w:rPr>
            <w:webHidden/>
          </w:rPr>
          <w:t>45</w:t>
        </w:r>
        <w:r w:rsidR="00714B32">
          <w:rPr>
            <w:webHidden/>
          </w:rPr>
          <w:fldChar w:fldCharType="end"/>
        </w:r>
      </w:hyperlink>
    </w:p>
    <w:p w14:paraId="084C2359" w14:textId="011B3DF3" w:rsidR="00714B32" w:rsidRDefault="00871F30">
      <w:pPr>
        <w:pStyle w:val="Verzeichnis2"/>
        <w:tabs>
          <w:tab w:val="left" w:pos="1276"/>
        </w:tabs>
        <w:rPr>
          <w:rFonts w:asciiTheme="minorHAnsi" w:eastAsiaTheme="minorEastAsia" w:hAnsiTheme="minorHAnsi" w:cstheme="minorBidi"/>
          <w:szCs w:val="24"/>
        </w:rPr>
      </w:pPr>
      <w:hyperlink w:anchor="_Toc523475454" w:history="1">
        <w:r w:rsidR="00714B32" w:rsidRPr="00E03DA1">
          <w:rPr>
            <w:rStyle w:val="Hyperlink"/>
          </w:rPr>
          <w:t>6.3</w:t>
        </w:r>
        <w:r w:rsidR="00714B32">
          <w:rPr>
            <w:rFonts w:asciiTheme="minorHAnsi" w:eastAsiaTheme="minorEastAsia" w:hAnsiTheme="minorHAnsi" w:cstheme="minorBidi"/>
            <w:szCs w:val="24"/>
          </w:rPr>
          <w:tab/>
        </w:r>
        <w:r w:rsidR="00714B32" w:rsidRPr="00E03DA1">
          <w:rPr>
            <w:rStyle w:val="Hyperlink"/>
          </w:rPr>
          <w:t>User.js, permission.js, model.js, partmodel.js, profile.js und role.js</w:t>
        </w:r>
        <w:r w:rsidR="00714B32">
          <w:rPr>
            <w:webHidden/>
          </w:rPr>
          <w:tab/>
        </w:r>
        <w:r w:rsidR="00714B32">
          <w:rPr>
            <w:webHidden/>
          </w:rPr>
          <w:fldChar w:fldCharType="begin"/>
        </w:r>
        <w:r w:rsidR="00714B32">
          <w:rPr>
            <w:webHidden/>
          </w:rPr>
          <w:instrText xml:space="preserve"> PAGEREF _Toc523475454 \h </w:instrText>
        </w:r>
        <w:r w:rsidR="00714B32">
          <w:rPr>
            <w:webHidden/>
          </w:rPr>
        </w:r>
        <w:r w:rsidR="00714B32">
          <w:rPr>
            <w:webHidden/>
          </w:rPr>
          <w:fldChar w:fldCharType="separate"/>
        </w:r>
        <w:r w:rsidR="00DD2914">
          <w:rPr>
            <w:webHidden/>
          </w:rPr>
          <w:t>45</w:t>
        </w:r>
        <w:r w:rsidR="00714B32">
          <w:rPr>
            <w:webHidden/>
          </w:rPr>
          <w:fldChar w:fldCharType="end"/>
        </w:r>
      </w:hyperlink>
    </w:p>
    <w:p w14:paraId="6BF4B351" w14:textId="40EF6BFD" w:rsidR="00714B32" w:rsidRDefault="00871F30">
      <w:pPr>
        <w:pStyle w:val="Verzeichnis2"/>
        <w:tabs>
          <w:tab w:val="left" w:pos="1276"/>
        </w:tabs>
        <w:rPr>
          <w:rFonts w:asciiTheme="minorHAnsi" w:eastAsiaTheme="minorEastAsia" w:hAnsiTheme="minorHAnsi" w:cstheme="minorBidi"/>
          <w:szCs w:val="24"/>
        </w:rPr>
      </w:pPr>
      <w:hyperlink w:anchor="_Toc523475455" w:history="1">
        <w:r w:rsidR="00714B32" w:rsidRPr="00E03DA1">
          <w:rPr>
            <w:rStyle w:val="Hyperlink"/>
          </w:rPr>
          <w:t>6.4</w:t>
        </w:r>
        <w:r w:rsidR="00714B32">
          <w:rPr>
            <w:rFonts w:asciiTheme="minorHAnsi" w:eastAsiaTheme="minorEastAsia" w:hAnsiTheme="minorHAnsi" w:cstheme="minorBidi"/>
            <w:szCs w:val="24"/>
          </w:rPr>
          <w:tab/>
        </w:r>
        <w:r w:rsidR="00714B32" w:rsidRPr="00E03DA1">
          <w:rPr>
            <w:rStyle w:val="Hyperlink"/>
          </w:rPr>
          <w:t>Aufbau des MQTT-Servers</w:t>
        </w:r>
        <w:r w:rsidR="00714B32">
          <w:rPr>
            <w:webHidden/>
          </w:rPr>
          <w:tab/>
        </w:r>
        <w:r w:rsidR="00714B32">
          <w:rPr>
            <w:webHidden/>
          </w:rPr>
          <w:fldChar w:fldCharType="begin"/>
        </w:r>
        <w:r w:rsidR="00714B32">
          <w:rPr>
            <w:webHidden/>
          </w:rPr>
          <w:instrText xml:space="preserve"> PAGEREF _Toc523475455 \h </w:instrText>
        </w:r>
        <w:r w:rsidR="00714B32">
          <w:rPr>
            <w:webHidden/>
          </w:rPr>
        </w:r>
        <w:r w:rsidR="00714B32">
          <w:rPr>
            <w:webHidden/>
          </w:rPr>
          <w:fldChar w:fldCharType="separate"/>
        </w:r>
        <w:r w:rsidR="00DD2914">
          <w:rPr>
            <w:webHidden/>
          </w:rPr>
          <w:t>46</w:t>
        </w:r>
        <w:r w:rsidR="00714B32">
          <w:rPr>
            <w:webHidden/>
          </w:rPr>
          <w:fldChar w:fldCharType="end"/>
        </w:r>
      </w:hyperlink>
    </w:p>
    <w:p w14:paraId="25902E27" w14:textId="18BB9EFF" w:rsidR="00714B32" w:rsidRDefault="00871F30">
      <w:pPr>
        <w:pStyle w:val="Verzeichnis1"/>
        <w:rPr>
          <w:rFonts w:asciiTheme="minorHAnsi" w:eastAsiaTheme="minorEastAsia" w:hAnsiTheme="minorHAnsi" w:cstheme="minorBidi"/>
          <w:szCs w:val="24"/>
        </w:rPr>
      </w:pPr>
      <w:hyperlink w:anchor="_Toc523475456" w:history="1">
        <w:r w:rsidR="00714B32" w:rsidRPr="00E03DA1">
          <w:rPr>
            <w:rStyle w:val="Hyperlink"/>
          </w:rPr>
          <w:t>7 Tests</w:t>
        </w:r>
        <w:r w:rsidR="00714B32">
          <w:rPr>
            <w:webHidden/>
          </w:rPr>
          <w:tab/>
        </w:r>
        <w:r w:rsidR="00714B32">
          <w:rPr>
            <w:webHidden/>
          </w:rPr>
          <w:fldChar w:fldCharType="begin"/>
        </w:r>
        <w:r w:rsidR="00714B32">
          <w:rPr>
            <w:webHidden/>
          </w:rPr>
          <w:instrText xml:space="preserve"> PAGEREF _Toc523475456 \h </w:instrText>
        </w:r>
        <w:r w:rsidR="00714B32">
          <w:rPr>
            <w:webHidden/>
          </w:rPr>
        </w:r>
        <w:r w:rsidR="00714B32">
          <w:rPr>
            <w:webHidden/>
          </w:rPr>
          <w:fldChar w:fldCharType="separate"/>
        </w:r>
        <w:r w:rsidR="00DD2914">
          <w:rPr>
            <w:webHidden/>
          </w:rPr>
          <w:t>48</w:t>
        </w:r>
        <w:r w:rsidR="00714B32">
          <w:rPr>
            <w:webHidden/>
          </w:rPr>
          <w:fldChar w:fldCharType="end"/>
        </w:r>
      </w:hyperlink>
    </w:p>
    <w:p w14:paraId="179D09DC" w14:textId="206148FA" w:rsidR="00B16616" w:rsidRPr="002A5B6B" w:rsidRDefault="00B16616" w:rsidP="0082294F">
      <w:pPr>
        <w:pStyle w:val="AnmdAutors"/>
        <w:spacing w:before="0" w:after="0" w:line="360" w:lineRule="auto"/>
        <w:jc w:val="both"/>
      </w:pPr>
      <w:r w:rsidRPr="002A5B6B">
        <w:rPr>
          <w:i w:val="0"/>
          <w:noProof/>
        </w:rPr>
        <w:fldChar w:fldCharType="end"/>
      </w:r>
    </w:p>
    <w:p w14:paraId="7E90036D" w14:textId="77777777" w:rsidR="00B16616" w:rsidRPr="002A5B6B" w:rsidRDefault="00B16616" w:rsidP="00CF624E">
      <w:pPr>
        <w:pStyle w:val="berschrift1"/>
      </w:pPr>
      <w:bookmarkStart w:id="3" w:name="_Toc523475403"/>
      <w:r w:rsidRPr="002A5B6B">
        <w:lastRenderedPageBreak/>
        <w:t>Abbildungsverzeichnis</w:t>
      </w:r>
      <w:bookmarkEnd w:id="3"/>
    </w:p>
    <w:p w14:paraId="49447817" w14:textId="5A7A25E5" w:rsidR="00714B32" w:rsidRDefault="00C0046A">
      <w:pPr>
        <w:pStyle w:val="Abbildungsverzeichnis"/>
        <w:rPr>
          <w:rFonts w:asciiTheme="minorHAnsi" w:eastAsiaTheme="minorEastAsia" w:hAnsiTheme="minorHAnsi" w:cstheme="minorBidi"/>
          <w:noProof/>
          <w:szCs w:val="24"/>
        </w:rPr>
      </w:pPr>
      <w:r w:rsidRPr="002A5B6B">
        <w:rPr>
          <w:i/>
        </w:rPr>
        <w:fldChar w:fldCharType="begin"/>
      </w:r>
      <w:r w:rsidRPr="002A5B6B">
        <w:rPr>
          <w:i/>
        </w:rPr>
        <w:instrText xml:space="preserve"> TOC \h \z \c "Abbildung" </w:instrText>
      </w:r>
      <w:r w:rsidRPr="002A5B6B">
        <w:rPr>
          <w:i/>
        </w:rPr>
        <w:fldChar w:fldCharType="separate"/>
      </w:r>
      <w:hyperlink w:anchor="_Toc523475350" w:history="1">
        <w:r w:rsidR="00714B32" w:rsidRPr="008F4B85">
          <w:rPr>
            <w:rStyle w:val="Hyperlink"/>
            <w:noProof/>
          </w:rPr>
          <w:t>Abbildung 1: Datenbanktabellen und ihre Beziehungen zueinander</w:t>
        </w:r>
        <w:r w:rsidR="00714B32">
          <w:rPr>
            <w:noProof/>
            <w:webHidden/>
          </w:rPr>
          <w:tab/>
        </w:r>
        <w:r w:rsidR="00714B32">
          <w:rPr>
            <w:noProof/>
            <w:webHidden/>
          </w:rPr>
          <w:fldChar w:fldCharType="begin"/>
        </w:r>
        <w:r w:rsidR="00714B32">
          <w:rPr>
            <w:noProof/>
            <w:webHidden/>
          </w:rPr>
          <w:instrText xml:space="preserve"> PAGEREF _Toc523475350 \h </w:instrText>
        </w:r>
        <w:r w:rsidR="00714B32">
          <w:rPr>
            <w:noProof/>
            <w:webHidden/>
          </w:rPr>
        </w:r>
        <w:r w:rsidR="00714B32">
          <w:rPr>
            <w:noProof/>
            <w:webHidden/>
          </w:rPr>
          <w:fldChar w:fldCharType="separate"/>
        </w:r>
        <w:r w:rsidR="00DD2914">
          <w:rPr>
            <w:noProof/>
            <w:webHidden/>
          </w:rPr>
          <w:t>5</w:t>
        </w:r>
        <w:r w:rsidR="00714B32">
          <w:rPr>
            <w:noProof/>
            <w:webHidden/>
          </w:rPr>
          <w:fldChar w:fldCharType="end"/>
        </w:r>
      </w:hyperlink>
    </w:p>
    <w:p w14:paraId="62BFEEE8" w14:textId="51F240BA" w:rsidR="00714B32" w:rsidRDefault="00871F30">
      <w:pPr>
        <w:pStyle w:val="Abbildungsverzeichnis"/>
        <w:rPr>
          <w:rFonts w:asciiTheme="minorHAnsi" w:eastAsiaTheme="minorEastAsia" w:hAnsiTheme="minorHAnsi" w:cstheme="minorBidi"/>
          <w:noProof/>
          <w:szCs w:val="24"/>
        </w:rPr>
      </w:pPr>
      <w:hyperlink w:anchor="_Toc523475351" w:history="1">
        <w:r w:rsidR="00714B32" w:rsidRPr="008F4B85">
          <w:rPr>
            <w:rStyle w:val="Hyperlink"/>
            <w:noProof/>
          </w:rPr>
          <w:t>Abbildung 2: Publish/Subscriber Modell bei MQTT</w:t>
        </w:r>
        <w:r w:rsidR="00714B32">
          <w:rPr>
            <w:noProof/>
            <w:webHidden/>
          </w:rPr>
          <w:tab/>
        </w:r>
        <w:r w:rsidR="00714B32">
          <w:rPr>
            <w:noProof/>
            <w:webHidden/>
          </w:rPr>
          <w:fldChar w:fldCharType="begin"/>
        </w:r>
        <w:r w:rsidR="00714B32">
          <w:rPr>
            <w:noProof/>
            <w:webHidden/>
          </w:rPr>
          <w:instrText xml:space="preserve"> PAGEREF _Toc523475351 \h </w:instrText>
        </w:r>
        <w:r w:rsidR="00714B32">
          <w:rPr>
            <w:noProof/>
            <w:webHidden/>
          </w:rPr>
        </w:r>
        <w:r w:rsidR="00714B32">
          <w:rPr>
            <w:noProof/>
            <w:webHidden/>
          </w:rPr>
          <w:fldChar w:fldCharType="separate"/>
        </w:r>
        <w:r w:rsidR="00DD2914">
          <w:rPr>
            <w:noProof/>
            <w:webHidden/>
          </w:rPr>
          <w:t>6</w:t>
        </w:r>
        <w:r w:rsidR="00714B32">
          <w:rPr>
            <w:noProof/>
            <w:webHidden/>
          </w:rPr>
          <w:fldChar w:fldCharType="end"/>
        </w:r>
      </w:hyperlink>
    </w:p>
    <w:p w14:paraId="783D3157" w14:textId="763672C7" w:rsidR="00714B32" w:rsidRDefault="00871F30">
      <w:pPr>
        <w:pStyle w:val="Abbildungsverzeichnis"/>
        <w:rPr>
          <w:rFonts w:asciiTheme="minorHAnsi" w:eastAsiaTheme="minorEastAsia" w:hAnsiTheme="minorHAnsi" w:cstheme="minorBidi"/>
          <w:noProof/>
          <w:szCs w:val="24"/>
        </w:rPr>
      </w:pPr>
      <w:hyperlink w:anchor="_Toc523475352" w:history="1">
        <w:r w:rsidR="00714B32" w:rsidRPr="008F4B85">
          <w:rPr>
            <w:rStyle w:val="Hyperlink"/>
            <w:noProof/>
          </w:rPr>
          <w:t>Abbildung 3: Starten des Mosca-Servers über die Konsole</w:t>
        </w:r>
        <w:r w:rsidR="00714B32">
          <w:rPr>
            <w:noProof/>
            <w:webHidden/>
          </w:rPr>
          <w:tab/>
        </w:r>
        <w:r w:rsidR="00714B32">
          <w:rPr>
            <w:noProof/>
            <w:webHidden/>
          </w:rPr>
          <w:fldChar w:fldCharType="begin"/>
        </w:r>
        <w:r w:rsidR="00714B32">
          <w:rPr>
            <w:noProof/>
            <w:webHidden/>
          </w:rPr>
          <w:instrText xml:space="preserve"> PAGEREF _Toc523475352 \h </w:instrText>
        </w:r>
        <w:r w:rsidR="00714B32">
          <w:rPr>
            <w:noProof/>
            <w:webHidden/>
          </w:rPr>
        </w:r>
        <w:r w:rsidR="00714B32">
          <w:rPr>
            <w:noProof/>
            <w:webHidden/>
          </w:rPr>
          <w:fldChar w:fldCharType="separate"/>
        </w:r>
        <w:r w:rsidR="00DD2914">
          <w:rPr>
            <w:noProof/>
            <w:webHidden/>
          </w:rPr>
          <w:t>6</w:t>
        </w:r>
        <w:r w:rsidR="00714B32">
          <w:rPr>
            <w:noProof/>
            <w:webHidden/>
          </w:rPr>
          <w:fldChar w:fldCharType="end"/>
        </w:r>
      </w:hyperlink>
    </w:p>
    <w:p w14:paraId="5E9AC87F" w14:textId="63DAFBDE" w:rsidR="00714B32" w:rsidRDefault="00871F30">
      <w:pPr>
        <w:pStyle w:val="Abbildungsverzeichnis"/>
        <w:rPr>
          <w:rFonts w:asciiTheme="minorHAnsi" w:eastAsiaTheme="minorEastAsia" w:hAnsiTheme="minorHAnsi" w:cstheme="minorBidi"/>
          <w:noProof/>
          <w:szCs w:val="24"/>
        </w:rPr>
      </w:pPr>
      <w:hyperlink w:anchor="_Toc523475353" w:history="1">
        <w:r w:rsidR="00714B32" w:rsidRPr="008F4B85">
          <w:rPr>
            <w:rStyle w:val="Hyperlink"/>
            <w:noProof/>
          </w:rPr>
          <w:t>Abbildung 4: Starten des express.js-Servers über die Konsole</w:t>
        </w:r>
        <w:r w:rsidR="00714B32">
          <w:rPr>
            <w:noProof/>
            <w:webHidden/>
          </w:rPr>
          <w:tab/>
        </w:r>
        <w:r w:rsidR="00714B32">
          <w:rPr>
            <w:noProof/>
            <w:webHidden/>
          </w:rPr>
          <w:fldChar w:fldCharType="begin"/>
        </w:r>
        <w:r w:rsidR="00714B32">
          <w:rPr>
            <w:noProof/>
            <w:webHidden/>
          </w:rPr>
          <w:instrText xml:space="preserve"> PAGEREF _Toc523475353 \h </w:instrText>
        </w:r>
        <w:r w:rsidR="00714B32">
          <w:rPr>
            <w:noProof/>
            <w:webHidden/>
          </w:rPr>
        </w:r>
        <w:r w:rsidR="00714B32">
          <w:rPr>
            <w:noProof/>
            <w:webHidden/>
          </w:rPr>
          <w:fldChar w:fldCharType="separate"/>
        </w:r>
        <w:r w:rsidR="00DD2914">
          <w:rPr>
            <w:noProof/>
            <w:webHidden/>
          </w:rPr>
          <w:t>7</w:t>
        </w:r>
        <w:r w:rsidR="00714B32">
          <w:rPr>
            <w:noProof/>
            <w:webHidden/>
          </w:rPr>
          <w:fldChar w:fldCharType="end"/>
        </w:r>
      </w:hyperlink>
    </w:p>
    <w:p w14:paraId="730A8D92" w14:textId="2D0DC981" w:rsidR="00714B32" w:rsidRDefault="00871F30">
      <w:pPr>
        <w:pStyle w:val="Abbildungsverzeichnis"/>
        <w:rPr>
          <w:rFonts w:asciiTheme="minorHAnsi" w:eastAsiaTheme="minorEastAsia" w:hAnsiTheme="minorHAnsi" w:cstheme="minorBidi"/>
          <w:noProof/>
          <w:szCs w:val="24"/>
        </w:rPr>
      </w:pPr>
      <w:hyperlink w:anchor="_Toc523475354" w:history="1">
        <w:r w:rsidR="00714B32" w:rsidRPr="008F4B85">
          <w:rPr>
            <w:rStyle w:val="Hyperlink"/>
            <w:noProof/>
          </w:rPr>
          <w:t>Abbildung 5: Klonen eines Repositories mittels GitKraken</w:t>
        </w:r>
        <w:r w:rsidR="00714B32">
          <w:rPr>
            <w:noProof/>
            <w:webHidden/>
          </w:rPr>
          <w:tab/>
        </w:r>
        <w:r w:rsidR="00714B32">
          <w:rPr>
            <w:noProof/>
            <w:webHidden/>
          </w:rPr>
          <w:fldChar w:fldCharType="begin"/>
        </w:r>
        <w:r w:rsidR="00714B32">
          <w:rPr>
            <w:noProof/>
            <w:webHidden/>
          </w:rPr>
          <w:instrText xml:space="preserve"> PAGEREF _Toc523475354 \h </w:instrText>
        </w:r>
        <w:r w:rsidR="00714B32">
          <w:rPr>
            <w:noProof/>
            <w:webHidden/>
          </w:rPr>
        </w:r>
        <w:r w:rsidR="00714B32">
          <w:rPr>
            <w:noProof/>
            <w:webHidden/>
          </w:rPr>
          <w:fldChar w:fldCharType="separate"/>
        </w:r>
        <w:r w:rsidR="00DD2914">
          <w:rPr>
            <w:noProof/>
            <w:webHidden/>
          </w:rPr>
          <w:t>8</w:t>
        </w:r>
        <w:r w:rsidR="00714B32">
          <w:rPr>
            <w:noProof/>
            <w:webHidden/>
          </w:rPr>
          <w:fldChar w:fldCharType="end"/>
        </w:r>
      </w:hyperlink>
    </w:p>
    <w:p w14:paraId="76E60748" w14:textId="3C91A3DA" w:rsidR="00714B32" w:rsidRDefault="00871F30">
      <w:pPr>
        <w:pStyle w:val="Abbildungsverzeichnis"/>
        <w:rPr>
          <w:rFonts w:asciiTheme="minorHAnsi" w:eastAsiaTheme="minorEastAsia" w:hAnsiTheme="minorHAnsi" w:cstheme="minorBidi"/>
          <w:noProof/>
          <w:szCs w:val="24"/>
        </w:rPr>
      </w:pPr>
      <w:hyperlink w:anchor="_Toc523475355" w:history="1">
        <w:r w:rsidR="00714B32" w:rsidRPr="008F4B85">
          <w:rPr>
            <w:rStyle w:val="Hyperlink"/>
            <w:noProof/>
          </w:rPr>
          <w:t>Abbildung 6: Installation von zusätzlichen Komponenten</w:t>
        </w:r>
        <w:r w:rsidR="00714B32">
          <w:rPr>
            <w:noProof/>
            <w:webHidden/>
          </w:rPr>
          <w:tab/>
        </w:r>
        <w:r w:rsidR="00714B32">
          <w:rPr>
            <w:noProof/>
            <w:webHidden/>
          </w:rPr>
          <w:fldChar w:fldCharType="begin"/>
        </w:r>
        <w:r w:rsidR="00714B32">
          <w:rPr>
            <w:noProof/>
            <w:webHidden/>
          </w:rPr>
          <w:instrText xml:space="preserve"> PAGEREF _Toc523475355 \h </w:instrText>
        </w:r>
        <w:r w:rsidR="00714B32">
          <w:rPr>
            <w:noProof/>
            <w:webHidden/>
          </w:rPr>
        </w:r>
        <w:r w:rsidR="00714B32">
          <w:rPr>
            <w:noProof/>
            <w:webHidden/>
          </w:rPr>
          <w:fldChar w:fldCharType="separate"/>
        </w:r>
        <w:r w:rsidR="00DD2914">
          <w:rPr>
            <w:noProof/>
            <w:webHidden/>
          </w:rPr>
          <w:t>9</w:t>
        </w:r>
        <w:r w:rsidR="00714B32">
          <w:rPr>
            <w:noProof/>
            <w:webHidden/>
          </w:rPr>
          <w:fldChar w:fldCharType="end"/>
        </w:r>
      </w:hyperlink>
    </w:p>
    <w:p w14:paraId="71B24F10" w14:textId="6F02400C" w:rsidR="00714B32" w:rsidRDefault="00871F30">
      <w:pPr>
        <w:pStyle w:val="Abbildungsverzeichnis"/>
        <w:rPr>
          <w:rFonts w:asciiTheme="minorHAnsi" w:eastAsiaTheme="minorEastAsia" w:hAnsiTheme="minorHAnsi" w:cstheme="minorBidi"/>
          <w:noProof/>
          <w:szCs w:val="24"/>
        </w:rPr>
      </w:pPr>
      <w:hyperlink w:anchor="_Toc523475356" w:history="1">
        <w:r w:rsidR="00714B32" w:rsidRPr="008F4B85">
          <w:rPr>
            <w:rStyle w:val="Hyperlink"/>
            <w:noProof/>
          </w:rPr>
          <w:t>Abbildung 7: npm install im API Ordner auf dem express.js-Server</w:t>
        </w:r>
        <w:r w:rsidR="00714B32">
          <w:rPr>
            <w:noProof/>
            <w:webHidden/>
          </w:rPr>
          <w:tab/>
        </w:r>
        <w:r w:rsidR="00714B32">
          <w:rPr>
            <w:noProof/>
            <w:webHidden/>
          </w:rPr>
          <w:fldChar w:fldCharType="begin"/>
        </w:r>
        <w:r w:rsidR="00714B32">
          <w:rPr>
            <w:noProof/>
            <w:webHidden/>
          </w:rPr>
          <w:instrText xml:space="preserve"> PAGEREF _Toc523475356 \h </w:instrText>
        </w:r>
        <w:r w:rsidR="00714B32">
          <w:rPr>
            <w:noProof/>
            <w:webHidden/>
          </w:rPr>
        </w:r>
        <w:r w:rsidR="00714B32">
          <w:rPr>
            <w:noProof/>
            <w:webHidden/>
          </w:rPr>
          <w:fldChar w:fldCharType="separate"/>
        </w:r>
        <w:r w:rsidR="00DD2914">
          <w:rPr>
            <w:noProof/>
            <w:webHidden/>
          </w:rPr>
          <w:t>9</w:t>
        </w:r>
        <w:r w:rsidR="00714B32">
          <w:rPr>
            <w:noProof/>
            <w:webHidden/>
          </w:rPr>
          <w:fldChar w:fldCharType="end"/>
        </w:r>
      </w:hyperlink>
    </w:p>
    <w:p w14:paraId="60900708" w14:textId="33A963D1" w:rsidR="00714B32" w:rsidRDefault="00871F30">
      <w:pPr>
        <w:pStyle w:val="Abbildungsverzeichnis"/>
        <w:rPr>
          <w:rFonts w:asciiTheme="minorHAnsi" w:eastAsiaTheme="minorEastAsia" w:hAnsiTheme="minorHAnsi" w:cstheme="minorBidi"/>
          <w:noProof/>
          <w:szCs w:val="24"/>
        </w:rPr>
      </w:pPr>
      <w:hyperlink w:anchor="_Toc523475357" w:history="1">
        <w:r w:rsidR="00714B32" w:rsidRPr="008F4B85">
          <w:rPr>
            <w:rStyle w:val="Hyperlink"/>
            <w:noProof/>
          </w:rPr>
          <w:t>Abbildung 8: npm install im angular2-Ordner im Frontend</w:t>
        </w:r>
        <w:r w:rsidR="00714B32">
          <w:rPr>
            <w:noProof/>
            <w:webHidden/>
          </w:rPr>
          <w:tab/>
        </w:r>
        <w:r w:rsidR="00714B32">
          <w:rPr>
            <w:noProof/>
            <w:webHidden/>
          </w:rPr>
          <w:fldChar w:fldCharType="begin"/>
        </w:r>
        <w:r w:rsidR="00714B32">
          <w:rPr>
            <w:noProof/>
            <w:webHidden/>
          </w:rPr>
          <w:instrText xml:space="preserve"> PAGEREF _Toc523475357 \h </w:instrText>
        </w:r>
        <w:r w:rsidR="00714B32">
          <w:rPr>
            <w:noProof/>
            <w:webHidden/>
          </w:rPr>
        </w:r>
        <w:r w:rsidR="00714B32">
          <w:rPr>
            <w:noProof/>
            <w:webHidden/>
          </w:rPr>
          <w:fldChar w:fldCharType="separate"/>
        </w:r>
        <w:r w:rsidR="00DD2914">
          <w:rPr>
            <w:noProof/>
            <w:webHidden/>
          </w:rPr>
          <w:t>10</w:t>
        </w:r>
        <w:r w:rsidR="00714B32">
          <w:rPr>
            <w:noProof/>
            <w:webHidden/>
          </w:rPr>
          <w:fldChar w:fldCharType="end"/>
        </w:r>
      </w:hyperlink>
    </w:p>
    <w:p w14:paraId="106A9F3E" w14:textId="023ABB90" w:rsidR="00714B32" w:rsidRDefault="00871F30">
      <w:pPr>
        <w:pStyle w:val="Abbildungsverzeichnis"/>
        <w:rPr>
          <w:rFonts w:asciiTheme="minorHAnsi" w:eastAsiaTheme="minorEastAsia" w:hAnsiTheme="minorHAnsi" w:cstheme="minorBidi"/>
          <w:noProof/>
          <w:szCs w:val="24"/>
        </w:rPr>
      </w:pPr>
      <w:hyperlink w:anchor="_Toc523475358" w:history="1">
        <w:r w:rsidR="00714B32" w:rsidRPr="008F4B85">
          <w:rPr>
            <w:rStyle w:val="Hyperlink"/>
            <w:noProof/>
          </w:rPr>
          <w:t>Abbildung 9: Download-Möglichkeiten von Open VPN der HAW Landshut</w:t>
        </w:r>
        <w:r w:rsidR="00714B32">
          <w:rPr>
            <w:noProof/>
            <w:webHidden/>
          </w:rPr>
          <w:tab/>
        </w:r>
        <w:r w:rsidR="00714B32">
          <w:rPr>
            <w:noProof/>
            <w:webHidden/>
          </w:rPr>
          <w:fldChar w:fldCharType="begin"/>
        </w:r>
        <w:r w:rsidR="00714B32">
          <w:rPr>
            <w:noProof/>
            <w:webHidden/>
          </w:rPr>
          <w:instrText xml:space="preserve"> PAGEREF _Toc523475358 \h </w:instrText>
        </w:r>
        <w:r w:rsidR="00714B32">
          <w:rPr>
            <w:noProof/>
            <w:webHidden/>
          </w:rPr>
        </w:r>
        <w:r w:rsidR="00714B32">
          <w:rPr>
            <w:noProof/>
            <w:webHidden/>
          </w:rPr>
          <w:fldChar w:fldCharType="separate"/>
        </w:r>
        <w:r w:rsidR="00DD2914">
          <w:rPr>
            <w:noProof/>
            <w:webHidden/>
          </w:rPr>
          <w:t>10</w:t>
        </w:r>
        <w:r w:rsidR="00714B32">
          <w:rPr>
            <w:noProof/>
            <w:webHidden/>
          </w:rPr>
          <w:fldChar w:fldCharType="end"/>
        </w:r>
      </w:hyperlink>
    </w:p>
    <w:p w14:paraId="656BBF20" w14:textId="2D719F46" w:rsidR="00714B32" w:rsidRDefault="00871F30">
      <w:pPr>
        <w:pStyle w:val="Abbildungsverzeichnis"/>
        <w:rPr>
          <w:rFonts w:asciiTheme="minorHAnsi" w:eastAsiaTheme="minorEastAsia" w:hAnsiTheme="minorHAnsi" w:cstheme="minorBidi"/>
          <w:noProof/>
          <w:szCs w:val="24"/>
        </w:rPr>
      </w:pPr>
      <w:hyperlink w:anchor="_Toc523475359" w:history="1">
        <w:r w:rsidR="00714B32" w:rsidRPr="008F4B85">
          <w:rPr>
            <w:rStyle w:val="Hyperlink"/>
            <w:noProof/>
          </w:rPr>
          <w:t>Abbildung 10: express.js starten</w:t>
        </w:r>
        <w:r w:rsidR="00714B32">
          <w:rPr>
            <w:noProof/>
            <w:webHidden/>
          </w:rPr>
          <w:tab/>
        </w:r>
        <w:r w:rsidR="00714B32">
          <w:rPr>
            <w:noProof/>
            <w:webHidden/>
          </w:rPr>
          <w:fldChar w:fldCharType="begin"/>
        </w:r>
        <w:r w:rsidR="00714B32">
          <w:rPr>
            <w:noProof/>
            <w:webHidden/>
          </w:rPr>
          <w:instrText xml:space="preserve"> PAGEREF _Toc523475359 \h </w:instrText>
        </w:r>
        <w:r w:rsidR="00714B32">
          <w:rPr>
            <w:noProof/>
            <w:webHidden/>
          </w:rPr>
        </w:r>
        <w:r w:rsidR="00714B32">
          <w:rPr>
            <w:noProof/>
            <w:webHidden/>
          </w:rPr>
          <w:fldChar w:fldCharType="separate"/>
        </w:r>
        <w:r w:rsidR="00DD2914">
          <w:rPr>
            <w:noProof/>
            <w:webHidden/>
          </w:rPr>
          <w:t>18</w:t>
        </w:r>
        <w:r w:rsidR="00714B32">
          <w:rPr>
            <w:noProof/>
            <w:webHidden/>
          </w:rPr>
          <w:fldChar w:fldCharType="end"/>
        </w:r>
      </w:hyperlink>
    </w:p>
    <w:p w14:paraId="719011E7" w14:textId="1B81D5D4" w:rsidR="00714B32" w:rsidRDefault="00871F30">
      <w:pPr>
        <w:pStyle w:val="Abbildungsverzeichnis"/>
        <w:rPr>
          <w:rFonts w:asciiTheme="minorHAnsi" w:eastAsiaTheme="minorEastAsia" w:hAnsiTheme="minorHAnsi" w:cstheme="minorBidi"/>
          <w:noProof/>
          <w:szCs w:val="24"/>
        </w:rPr>
      </w:pPr>
      <w:hyperlink w:anchor="_Toc523475360" w:history="1">
        <w:r w:rsidR="00714B32" w:rsidRPr="008F4B85">
          <w:rPr>
            <w:rStyle w:val="Hyperlink"/>
            <w:noProof/>
          </w:rPr>
          <w:t>Abbildung 11: Öffnen einer neuen Konsole</w:t>
        </w:r>
        <w:r w:rsidR="00714B32">
          <w:rPr>
            <w:noProof/>
            <w:webHidden/>
          </w:rPr>
          <w:tab/>
        </w:r>
        <w:r w:rsidR="00714B32">
          <w:rPr>
            <w:noProof/>
            <w:webHidden/>
          </w:rPr>
          <w:fldChar w:fldCharType="begin"/>
        </w:r>
        <w:r w:rsidR="00714B32">
          <w:rPr>
            <w:noProof/>
            <w:webHidden/>
          </w:rPr>
          <w:instrText xml:space="preserve"> PAGEREF _Toc523475360 \h </w:instrText>
        </w:r>
        <w:r w:rsidR="00714B32">
          <w:rPr>
            <w:noProof/>
            <w:webHidden/>
          </w:rPr>
        </w:r>
        <w:r w:rsidR="00714B32">
          <w:rPr>
            <w:noProof/>
            <w:webHidden/>
          </w:rPr>
          <w:fldChar w:fldCharType="separate"/>
        </w:r>
        <w:r w:rsidR="00DD2914">
          <w:rPr>
            <w:noProof/>
            <w:webHidden/>
          </w:rPr>
          <w:t>18</w:t>
        </w:r>
        <w:r w:rsidR="00714B32">
          <w:rPr>
            <w:noProof/>
            <w:webHidden/>
          </w:rPr>
          <w:fldChar w:fldCharType="end"/>
        </w:r>
      </w:hyperlink>
    </w:p>
    <w:p w14:paraId="3F0BBE9C" w14:textId="71BE8EA6" w:rsidR="00714B32" w:rsidRDefault="00871F30">
      <w:pPr>
        <w:pStyle w:val="Abbildungsverzeichnis"/>
        <w:rPr>
          <w:rFonts w:asciiTheme="minorHAnsi" w:eastAsiaTheme="minorEastAsia" w:hAnsiTheme="minorHAnsi" w:cstheme="minorBidi"/>
          <w:noProof/>
          <w:szCs w:val="24"/>
        </w:rPr>
      </w:pPr>
      <w:hyperlink w:anchor="_Toc523475361" w:history="1">
        <w:r w:rsidR="00714B32" w:rsidRPr="008F4B85">
          <w:rPr>
            <w:rStyle w:val="Hyperlink"/>
            <w:noProof/>
          </w:rPr>
          <w:t>Abbildung 12: Starten des MQTT-Servers</w:t>
        </w:r>
        <w:r w:rsidR="00714B32">
          <w:rPr>
            <w:noProof/>
            <w:webHidden/>
          </w:rPr>
          <w:tab/>
        </w:r>
        <w:r w:rsidR="00714B32">
          <w:rPr>
            <w:noProof/>
            <w:webHidden/>
          </w:rPr>
          <w:fldChar w:fldCharType="begin"/>
        </w:r>
        <w:r w:rsidR="00714B32">
          <w:rPr>
            <w:noProof/>
            <w:webHidden/>
          </w:rPr>
          <w:instrText xml:space="preserve"> PAGEREF _Toc523475361 \h </w:instrText>
        </w:r>
        <w:r w:rsidR="00714B32">
          <w:rPr>
            <w:noProof/>
            <w:webHidden/>
          </w:rPr>
        </w:r>
        <w:r w:rsidR="00714B32">
          <w:rPr>
            <w:noProof/>
            <w:webHidden/>
          </w:rPr>
          <w:fldChar w:fldCharType="separate"/>
        </w:r>
        <w:r w:rsidR="00DD2914">
          <w:rPr>
            <w:noProof/>
            <w:webHidden/>
          </w:rPr>
          <w:t>19</w:t>
        </w:r>
        <w:r w:rsidR="00714B32">
          <w:rPr>
            <w:noProof/>
            <w:webHidden/>
          </w:rPr>
          <w:fldChar w:fldCharType="end"/>
        </w:r>
      </w:hyperlink>
    </w:p>
    <w:p w14:paraId="409C2B88" w14:textId="076AE168" w:rsidR="00714B32" w:rsidRDefault="00871F30">
      <w:pPr>
        <w:pStyle w:val="Abbildungsverzeichnis"/>
        <w:rPr>
          <w:rFonts w:asciiTheme="minorHAnsi" w:eastAsiaTheme="minorEastAsia" w:hAnsiTheme="minorHAnsi" w:cstheme="minorBidi"/>
          <w:noProof/>
          <w:szCs w:val="24"/>
        </w:rPr>
      </w:pPr>
      <w:hyperlink w:anchor="_Toc523475362" w:history="1">
        <w:r w:rsidR="00714B32" w:rsidRPr="008F4B85">
          <w:rPr>
            <w:rStyle w:val="Hyperlink"/>
            <w:noProof/>
          </w:rPr>
          <w:t>Abbildung 13: Starten des Node-Paketmanagers</w:t>
        </w:r>
        <w:r w:rsidR="00714B32">
          <w:rPr>
            <w:noProof/>
            <w:webHidden/>
          </w:rPr>
          <w:tab/>
        </w:r>
        <w:r w:rsidR="00714B32">
          <w:rPr>
            <w:noProof/>
            <w:webHidden/>
          </w:rPr>
          <w:fldChar w:fldCharType="begin"/>
        </w:r>
        <w:r w:rsidR="00714B32">
          <w:rPr>
            <w:noProof/>
            <w:webHidden/>
          </w:rPr>
          <w:instrText xml:space="preserve"> PAGEREF _Toc523475362 \h </w:instrText>
        </w:r>
        <w:r w:rsidR="00714B32">
          <w:rPr>
            <w:noProof/>
            <w:webHidden/>
          </w:rPr>
        </w:r>
        <w:r w:rsidR="00714B32">
          <w:rPr>
            <w:noProof/>
            <w:webHidden/>
          </w:rPr>
          <w:fldChar w:fldCharType="separate"/>
        </w:r>
        <w:r w:rsidR="00DD2914">
          <w:rPr>
            <w:noProof/>
            <w:webHidden/>
          </w:rPr>
          <w:t>19</w:t>
        </w:r>
        <w:r w:rsidR="00714B32">
          <w:rPr>
            <w:noProof/>
            <w:webHidden/>
          </w:rPr>
          <w:fldChar w:fldCharType="end"/>
        </w:r>
      </w:hyperlink>
    </w:p>
    <w:p w14:paraId="423ED779" w14:textId="427FB509" w:rsidR="00714B32" w:rsidRDefault="00871F30">
      <w:pPr>
        <w:pStyle w:val="Abbildungsverzeichnis"/>
        <w:rPr>
          <w:rFonts w:asciiTheme="minorHAnsi" w:eastAsiaTheme="minorEastAsia" w:hAnsiTheme="minorHAnsi" w:cstheme="minorBidi"/>
          <w:noProof/>
          <w:szCs w:val="24"/>
        </w:rPr>
      </w:pPr>
      <w:hyperlink w:anchor="_Toc523475363" w:history="1">
        <w:r w:rsidR="00714B32" w:rsidRPr="008F4B85">
          <w:rPr>
            <w:rStyle w:val="Hyperlink"/>
            <w:noProof/>
          </w:rPr>
          <w:t>Abbildung 14: Login Page im KIP-Design vs. Login Page im IPIM-Design</w:t>
        </w:r>
        <w:r w:rsidR="00714B32">
          <w:rPr>
            <w:noProof/>
            <w:webHidden/>
          </w:rPr>
          <w:tab/>
        </w:r>
        <w:r w:rsidR="00714B32">
          <w:rPr>
            <w:noProof/>
            <w:webHidden/>
          </w:rPr>
          <w:fldChar w:fldCharType="begin"/>
        </w:r>
        <w:r w:rsidR="00714B32">
          <w:rPr>
            <w:noProof/>
            <w:webHidden/>
          </w:rPr>
          <w:instrText xml:space="preserve"> PAGEREF _Toc523475363 \h </w:instrText>
        </w:r>
        <w:r w:rsidR="00714B32">
          <w:rPr>
            <w:noProof/>
            <w:webHidden/>
          </w:rPr>
        </w:r>
        <w:r w:rsidR="00714B32">
          <w:rPr>
            <w:noProof/>
            <w:webHidden/>
          </w:rPr>
          <w:fldChar w:fldCharType="separate"/>
        </w:r>
        <w:r w:rsidR="00DD2914">
          <w:rPr>
            <w:noProof/>
            <w:webHidden/>
          </w:rPr>
          <w:t>20</w:t>
        </w:r>
        <w:r w:rsidR="00714B32">
          <w:rPr>
            <w:noProof/>
            <w:webHidden/>
          </w:rPr>
          <w:fldChar w:fldCharType="end"/>
        </w:r>
      </w:hyperlink>
    </w:p>
    <w:p w14:paraId="7FDD1957" w14:textId="13D451CE" w:rsidR="00714B32" w:rsidRDefault="00871F30">
      <w:pPr>
        <w:pStyle w:val="Abbildungsverzeichnis"/>
        <w:rPr>
          <w:rFonts w:asciiTheme="minorHAnsi" w:eastAsiaTheme="minorEastAsia" w:hAnsiTheme="minorHAnsi" w:cstheme="minorBidi"/>
          <w:noProof/>
          <w:szCs w:val="24"/>
        </w:rPr>
      </w:pPr>
      <w:hyperlink w:anchor="_Toc523475364" w:history="1">
        <w:r w:rsidR="00714B32" w:rsidRPr="008F4B85">
          <w:rPr>
            <w:rStyle w:val="Hyperlink"/>
            <w:noProof/>
          </w:rPr>
          <w:t>Abbildung 15: Front Page Struktur in VS Code</w:t>
        </w:r>
        <w:r w:rsidR="00714B32">
          <w:rPr>
            <w:noProof/>
            <w:webHidden/>
          </w:rPr>
          <w:tab/>
        </w:r>
        <w:r w:rsidR="00714B32">
          <w:rPr>
            <w:noProof/>
            <w:webHidden/>
          </w:rPr>
          <w:fldChar w:fldCharType="begin"/>
        </w:r>
        <w:r w:rsidR="00714B32">
          <w:rPr>
            <w:noProof/>
            <w:webHidden/>
          </w:rPr>
          <w:instrText xml:space="preserve"> PAGEREF _Toc523475364 \h </w:instrText>
        </w:r>
        <w:r w:rsidR="00714B32">
          <w:rPr>
            <w:noProof/>
            <w:webHidden/>
          </w:rPr>
        </w:r>
        <w:r w:rsidR="00714B32">
          <w:rPr>
            <w:noProof/>
            <w:webHidden/>
          </w:rPr>
          <w:fldChar w:fldCharType="separate"/>
        </w:r>
        <w:r w:rsidR="00DD2914">
          <w:rPr>
            <w:noProof/>
            <w:webHidden/>
          </w:rPr>
          <w:t>21</w:t>
        </w:r>
        <w:r w:rsidR="00714B32">
          <w:rPr>
            <w:noProof/>
            <w:webHidden/>
          </w:rPr>
          <w:fldChar w:fldCharType="end"/>
        </w:r>
      </w:hyperlink>
    </w:p>
    <w:p w14:paraId="60221D62" w14:textId="3397C089" w:rsidR="00714B32" w:rsidRDefault="00871F30">
      <w:pPr>
        <w:pStyle w:val="Abbildungsverzeichnis"/>
        <w:rPr>
          <w:rFonts w:asciiTheme="minorHAnsi" w:eastAsiaTheme="minorEastAsia" w:hAnsiTheme="minorHAnsi" w:cstheme="minorBidi"/>
          <w:noProof/>
          <w:szCs w:val="24"/>
        </w:rPr>
      </w:pPr>
      <w:hyperlink w:anchor="_Toc523475365" w:history="1">
        <w:r w:rsidR="00714B32" w:rsidRPr="008F4B85">
          <w:rPr>
            <w:rStyle w:val="Hyperlink"/>
            <w:noProof/>
          </w:rPr>
          <w:t>Abbildung 16: Einstiegsseite zum Modeller: modellerPage</w:t>
        </w:r>
        <w:r w:rsidR="00714B32">
          <w:rPr>
            <w:noProof/>
            <w:webHidden/>
          </w:rPr>
          <w:tab/>
        </w:r>
        <w:r w:rsidR="00714B32">
          <w:rPr>
            <w:noProof/>
            <w:webHidden/>
          </w:rPr>
          <w:fldChar w:fldCharType="begin"/>
        </w:r>
        <w:r w:rsidR="00714B32">
          <w:rPr>
            <w:noProof/>
            <w:webHidden/>
          </w:rPr>
          <w:instrText xml:space="preserve"> PAGEREF _Toc523475365 \h </w:instrText>
        </w:r>
        <w:r w:rsidR="00714B32">
          <w:rPr>
            <w:noProof/>
            <w:webHidden/>
          </w:rPr>
        </w:r>
        <w:r w:rsidR="00714B32">
          <w:rPr>
            <w:noProof/>
            <w:webHidden/>
          </w:rPr>
          <w:fldChar w:fldCharType="separate"/>
        </w:r>
        <w:r w:rsidR="00DD2914">
          <w:rPr>
            <w:noProof/>
            <w:webHidden/>
          </w:rPr>
          <w:t>22</w:t>
        </w:r>
        <w:r w:rsidR="00714B32">
          <w:rPr>
            <w:noProof/>
            <w:webHidden/>
          </w:rPr>
          <w:fldChar w:fldCharType="end"/>
        </w:r>
      </w:hyperlink>
    </w:p>
    <w:p w14:paraId="17CE1F55" w14:textId="33D86322" w:rsidR="00714B32" w:rsidRDefault="00871F30">
      <w:pPr>
        <w:pStyle w:val="Abbildungsverzeichnis"/>
        <w:rPr>
          <w:rFonts w:asciiTheme="minorHAnsi" w:eastAsiaTheme="minorEastAsia" w:hAnsiTheme="minorHAnsi" w:cstheme="minorBidi"/>
          <w:noProof/>
          <w:szCs w:val="24"/>
        </w:rPr>
      </w:pPr>
      <w:hyperlink w:anchor="_Toc523475366" w:history="1">
        <w:r w:rsidR="00714B32" w:rsidRPr="008F4B85">
          <w:rPr>
            <w:rStyle w:val="Hyperlink"/>
            <w:noProof/>
          </w:rPr>
          <w:t>Abbildung 17: modellerPage Struktur in VS Code</w:t>
        </w:r>
        <w:r w:rsidR="00714B32">
          <w:rPr>
            <w:noProof/>
            <w:webHidden/>
          </w:rPr>
          <w:tab/>
        </w:r>
        <w:r w:rsidR="00714B32">
          <w:rPr>
            <w:noProof/>
            <w:webHidden/>
          </w:rPr>
          <w:fldChar w:fldCharType="begin"/>
        </w:r>
        <w:r w:rsidR="00714B32">
          <w:rPr>
            <w:noProof/>
            <w:webHidden/>
          </w:rPr>
          <w:instrText xml:space="preserve"> PAGEREF _Toc523475366 \h </w:instrText>
        </w:r>
        <w:r w:rsidR="00714B32">
          <w:rPr>
            <w:noProof/>
            <w:webHidden/>
          </w:rPr>
        </w:r>
        <w:r w:rsidR="00714B32">
          <w:rPr>
            <w:noProof/>
            <w:webHidden/>
          </w:rPr>
          <w:fldChar w:fldCharType="separate"/>
        </w:r>
        <w:r w:rsidR="00DD2914">
          <w:rPr>
            <w:noProof/>
            <w:webHidden/>
          </w:rPr>
          <w:t>22</w:t>
        </w:r>
        <w:r w:rsidR="00714B32">
          <w:rPr>
            <w:noProof/>
            <w:webHidden/>
          </w:rPr>
          <w:fldChar w:fldCharType="end"/>
        </w:r>
      </w:hyperlink>
    </w:p>
    <w:p w14:paraId="5994B47A" w14:textId="6A31D49F" w:rsidR="00714B32" w:rsidRDefault="00871F30">
      <w:pPr>
        <w:pStyle w:val="Abbildungsverzeichnis"/>
        <w:rPr>
          <w:rFonts w:asciiTheme="minorHAnsi" w:eastAsiaTheme="minorEastAsia" w:hAnsiTheme="minorHAnsi" w:cstheme="minorBidi"/>
          <w:noProof/>
          <w:szCs w:val="24"/>
        </w:rPr>
      </w:pPr>
      <w:hyperlink w:anchor="_Toc523475367" w:history="1">
        <w:r w:rsidR="00714B32" w:rsidRPr="008F4B85">
          <w:rPr>
            <w:rStyle w:val="Hyperlink"/>
            <w:noProof/>
          </w:rPr>
          <w:t>Abbildung 18: Definition von Model und User</w:t>
        </w:r>
        <w:r w:rsidR="00714B32">
          <w:rPr>
            <w:noProof/>
            <w:webHidden/>
          </w:rPr>
          <w:tab/>
        </w:r>
        <w:r w:rsidR="00714B32">
          <w:rPr>
            <w:noProof/>
            <w:webHidden/>
          </w:rPr>
          <w:fldChar w:fldCharType="begin"/>
        </w:r>
        <w:r w:rsidR="00714B32">
          <w:rPr>
            <w:noProof/>
            <w:webHidden/>
          </w:rPr>
          <w:instrText xml:space="preserve"> PAGEREF _Toc523475367 \h </w:instrText>
        </w:r>
        <w:r w:rsidR="00714B32">
          <w:rPr>
            <w:noProof/>
            <w:webHidden/>
          </w:rPr>
        </w:r>
        <w:r w:rsidR="00714B32">
          <w:rPr>
            <w:noProof/>
            <w:webHidden/>
          </w:rPr>
          <w:fldChar w:fldCharType="separate"/>
        </w:r>
        <w:r w:rsidR="00DD2914">
          <w:rPr>
            <w:noProof/>
            <w:webHidden/>
          </w:rPr>
          <w:t>24</w:t>
        </w:r>
        <w:r w:rsidR="00714B32">
          <w:rPr>
            <w:noProof/>
            <w:webHidden/>
          </w:rPr>
          <w:fldChar w:fldCharType="end"/>
        </w:r>
      </w:hyperlink>
    </w:p>
    <w:p w14:paraId="38DC99CB" w14:textId="43ADA5BE" w:rsidR="00714B32" w:rsidRDefault="00871F30">
      <w:pPr>
        <w:pStyle w:val="Abbildungsverzeichnis"/>
        <w:rPr>
          <w:rFonts w:asciiTheme="minorHAnsi" w:eastAsiaTheme="minorEastAsia" w:hAnsiTheme="minorHAnsi" w:cstheme="minorBidi"/>
          <w:noProof/>
          <w:szCs w:val="24"/>
        </w:rPr>
      </w:pPr>
      <w:hyperlink w:anchor="_Toc523475368" w:history="1">
        <w:r w:rsidR="00714B32" w:rsidRPr="008F4B85">
          <w:rPr>
            <w:rStyle w:val="Hyperlink"/>
            <w:noProof/>
          </w:rPr>
          <w:t>Abbildung 19: Versionierung von Modellen anhand eines scrum Beispiels</w:t>
        </w:r>
        <w:r w:rsidR="00714B32">
          <w:rPr>
            <w:noProof/>
            <w:webHidden/>
          </w:rPr>
          <w:tab/>
        </w:r>
        <w:r w:rsidR="00714B32">
          <w:rPr>
            <w:noProof/>
            <w:webHidden/>
          </w:rPr>
          <w:fldChar w:fldCharType="begin"/>
        </w:r>
        <w:r w:rsidR="00714B32">
          <w:rPr>
            <w:noProof/>
            <w:webHidden/>
          </w:rPr>
          <w:instrText xml:space="preserve"> PAGEREF _Toc523475368 \h </w:instrText>
        </w:r>
        <w:r w:rsidR="00714B32">
          <w:rPr>
            <w:noProof/>
            <w:webHidden/>
          </w:rPr>
        </w:r>
        <w:r w:rsidR="00714B32">
          <w:rPr>
            <w:noProof/>
            <w:webHidden/>
          </w:rPr>
          <w:fldChar w:fldCharType="separate"/>
        </w:r>
        <w:r w:rsidR="00DD2914">
          <w:rPr>
            <w:noProof/>
            <w:webHidden/>
          </w:rPr>
          <w:t>25</w:t>
        </w:r>
        <w:r w:rsidR="00714B32">
          <w:rPr>
            <w:noProof/>
            <w:webHidden/>
          </w:rPr>
          <w:fldChar w:fldCharType="end"/>
        </w:r>
      </w:hyperlink>
    </w:p>
    <w:p w14:paraId="0204C2B0" w14:textId="0ADDB9F9" w:rsidR="00714B32" w:rsidRDefault="00871F30">
      <w:pPr>
        <w:pStyle w:val="Abbildungsverzeichnis"/>
        <w:rPr>
          <w:rFonts w:asciiTheme="minorHAnsi" w:eastAsiaTheme="minorEastAsia" w:hAnsiTheme="minorHAnsi" w:cstheme="minorBidi"/>
          <w:noProof/>
          <w:szCs w:val="24"/>
        </w:rPr>
      </w:pPr>
      <w:hyperlink w:anchor="_Toc523475369" w:history="1">
        <w:r w:rsidR="00714B32" w:rsidRPr="008F4B85">
          <w:rPr>
            <w:rStyle w:val="Hyperlink"/>
            <w:noProof/>
          </w:rPr>
          <w:t>Abbildung 20: Logik zur Versionierung von Modellen</w:t>
        </w:r>
        <w:r w:rsidR="00714B32">
          <w:rPr>
            <w:noProof/>
            <w:webHidden/>
          </w:rPr>
          <w:tab/>
        </w:r>
        <w:r w:rsidR="00714B32">
          <w:rPr>
            <w:noProof/>
            <w:webHidden/>
          </w:rPr>
          <w:fldChar w:fldCharType="begin"/>
        </w:r>
        <w:r w:rsidR="00714B32">
          <w:rPr>
            <w:noProof/>
            <w:webHidden/>
          </w:rPr>
          <w:instrText xml:space="preserve"> PAGEREF _Toc523475369 \h </w:instrText>
        </w:r>
        <w:r w:rsidR="00714B32">
          <w:rPr>
            <w:noProof/>
            <w:webHidden/>
          </w:rPr>
        </w:r>
        <w:r w:rsidR="00714B32">
          <w:rPr>
            <w:noProof/>
            <w:webHidden/>
          </w:rPr>
          <w:fldChar w:fldCharType="separate"/>
        </w:r>
        <w:r w:rsidR="00DD2914">
          <w:rPr>
            <w:noProof/>
            <w:webHidden/>
          </w:rPr>
          <w:t>26</w:t>
        </w:r>
        <w:r w:rsidR="00714B32">
          <w:rPr>
            <w:noProof/>
            <w:webHidden/>
          </w:rPr>
          <w:fldChar w:fldCharType="end"/>
        </w:r>
      </w:hyperlink>
    </w:p>
    <w:p w14:paraId="0BAD876C" w14:textId="283708FB" w:rsidR="00714B32" w:rsidRDefault="00871F30">
      <w:pPr>
        <w:pStyle w:val="Abbildungsverzeichnis"/>
        <w:rPr>
          <w:rFonts w:asciiTheme="minorHAnsi" w:eastAsiaTheme="minorEastAsia" w:hAnsiTheme="minorHAnsi" w:cstheme="minorBidi"/>
          <w:noProof/>
          <w:szCs w:val="24"/>
        </w:rPr>
      </w:pPr>
      <w:hyperlink w:anchor="_Toc523475370" w:history="1">
        <w:r w:rsidR="00714B32" w:rsidRPr="008F4B85">
          <w:rPr>
            <w:rStyle w:val="Hyperlink"/>
            <w:noProof/>
          </w:rPr>
          <w:t>Abbildung 21: File zur Versionierung in der Dateistruktur</w:t>
        </w:r>
        <w:r w:rsidR="00714B32">
          <w:rPr>
            <w:noProof/>
            <w:webHidden/>
          </w:rPr>
          <w:tab/>
        </w:r>
        <w:r w:rsidR="00714B32">
          <w:rPr>
            <w:noProof/>
            <w:webHidden/>
          </w:rPr>
          <w:fldChar w:fldCharType="begin"/>
        </w:r>
        <w:r w:rsidR="00714B32">
          <w:rPr>
            <w:noProof/>
            <w:webHidden/>
          </w:rPr>
          <w:instrText xml:space="preserve"> PAGEREF _Toc523475370 \h </w:instrText>
        </w:r>
        <w:r w:rsidR="00714B32">
          <w:rPr>
            <w:noProof/>
            <w:webHidden/>
          </w:rPr>
        </w:r>
        <w:r w:rsidR="00714B32">
          <w:rPr>
            <w:noProof/>
            <w:webHidden/>
          </w:rPr>
          <w:fldChar w:fldCharType="separate"/>
        </w:r>
        <w:r w:rsidR="00DD2914">
          <w:rPr>
            <w:noProof/>
            <w:webHidden/>
          </w:rPr>
          <w:t>26</w:t>
        </w:r>
        <w:r w:rsidR="00714B32">
          <w:rPr>
            <w:noProof/>
            <w:webHidden/>
          </w:rPr>
          <w:fldChar w:fldCharType="end"/>
        </w:r>
      </w:hyperlink>
    </w:p>
    <w:p w14:paraId="1B30F788" w14:textId="264CB94D" w:rsidR="00714B32" w:rsidRDefault="00871F30">
      <w:pPr>
        <w:pStyle w:val="Abbildungsverzeichnis"/>
        <w:rPr>
          <w:rFonts w:asciiTheme="minorHAnsi" w:eastAsiaTheme="minorEastAsia" w:hAnsiTheme="minorHAnsi" w:cstheme="minorBidi"/>
          <w:noProof/>
          <w:szCs w:val="24"/>
        </w:rPr>
      </w:pPr>
      <w:hyperlink w:anchor="_Toc523475371" w:history="1">
        <w:r w:rsidR="00714B32" w:rsidRPr="008F4B85">
          <w:rPr>
            <w:rStyle w:val="Hyperlink"/>
            <w:noProof/>
          </w:rPr>
          <w:t>Abbildung 22: Anzeige eines Modells in der Navigation Bar</w:t>
        </w:r>
        <w:r w:rsidR="00714B32">
          <w:rPr>
            <w:noProof/>
            <w:webHidden/>
          </w:rPr>
          <w:tab/>
        </w:r>
        <w:r w:rsidR="00714B32">
          <w:rPr>
            <w:noProof/>
            <w:webHidden/>
          </w:rPr>
          <w:fldChar w:fldCharType="begin"/>
        </w:r>
        <w:r w:rsidR="00714B32">
          <w:rPr>
            <w:noProof/>
            <w:webHidden/>
          </w:rPr>
          <w:instrText xml:space="preserve"> PAGEREF _Toc523475371 \h </w:instrText>
        </w:r>
        <w:r w:rsidR="00714B32">
          <w:rPr>
            <w:noProof/>
            <w:webHidden/>
          </w:rPr>
        </w:r>
        <w:r w:rsidR="00714B32">
          <w:rPr>
            <w:noProof/>
            <w:webHidden/>
          </w:rPr>
          <w:fldChar w:fldCharType="separate"/>
        </w:r>
        <w:r w:rsidR="00DD2914">
          <w:rPr>
            <w:noProof/>
            <w:webHidden/>
          </w:rPr>
          <w:t>27</w:t>
        </w:r>
        <w:r w:rsidR="00714B32">
          <w:rPr>
            <w:noProof/>
            <w:webHidden/>
          </w:rPr>
          <w:fldChar w:fldCharType="end"/>
        </w:r>
      </w:hyperlink>
    </w:p>
    <w:p w14:paraId="4094D6D7" w14:textId="4DD18926" w:rsidR="00714B32" w:rsidRDefault="00871F30">
      <w:pPr>
        <w:pStyle w:val="Abbildungsverzeichnis"/>
        <w:rPr>
          <w:rFonts w:asciiTheme="minorHAnsi" w:eastAsiaTheme="minorEastAsia" w:hAnsiTheme="minorHAnsi" w:cstheme="minorBidi"/>
          <w:noProof/>
          <w:szCs w:val="24"/>
        </w:rPr>
      </w:pPr>
      <w:hyperlink w:anchor="_Toc523475372" w:history="1">
        <w:r w:rsidR="00714B32" w:rsidRPr="008F4B85">
          <w:rPr>
            <w:rStyle w:val="Hyperlink"/>
            <w:noProof/>
          </w:rPr>
          <w:t>Abbildung 23: Palette mit Icons für weitere Funktionen</w:t>
        </w:r>
        <w:r w:rsidR="00714B32">
          <w:rPr>
            <w:noProof/>
            <w:webHidden/>
          </w:rPr>
          <w:tab/>
        </w:r>
        <w:r w:rsidR="00714B32">
          <w:rPr>
            <w:noProof/>
            <w:webHidden/>
          </w:rPr>
          <w:fldChar w:fldCharType="begin"/>
        </w:r>
        <w:r w:rsidR="00714B32">
          <w:rPr>
            <w:noProof/>
            <w:webHidden/>
          </w:rPr>
          <w:instrText xml:space="preserve"> PAGEREF _Toc523475372 \h </w:instrText>
        </w:r>
        <w:r w:rsidR="00714B32">
          <w:rPr>
            <w:noProof/>
            <w:webHidden/>
          </w:rPr>
        </w:r>
        <w:r w:rsidR="00714B32">
          <w:rPr>
            <w:noProof/>
            <w:webHidden/>
          </w:rPr>
          <w:fldChar w:fldCharType="separate"/>
        </w:r>
        <w:r w:rsidR="00DD2914">
          <w:rPr>
            <w:noProof/>
            <w:webHidden/>
          </w:rPr>
          <w:t>28</w:t>
        </w:r>
        <w:r w:rsidR="00714B32">
          <w:rPr>
            <w:noProof/>
            <w:webHidden/>
          </w:rPr>
          <w:fldChar w:fldCharType="end"/>
        </w:r>
      </w:hyperlink>
    </w:p>
    <w:p w14:paraId="2902DAC6" w14:textId="373B7870" w:rsidR="00714B32" w:rsidRDefault="00871F30">
      <w:pPr>
        <w:pStyle w:val="Abbildungsverzeichnis"/>
        <w:rPr>
          <w:rFonts w:asciiTheme="minorHAnsi" w:eastAsiaTheme="minorEastAsia" w:hAnsiTheme="minorHAnsi" w:cstheme="minorBidi"/>
          <w:noProof/>
          <w:szCs w:val="24"/>
        </w:rPr>
      </w:pPr>
      <w:hyperlink w:anchor="_Toc523475373" w:history="1">
        <w:r w:rsidR="00714B32" w:rsidRPr="008F4B85">
          <w:rPr>
            <w:rStyle w:val="Hyperlink"/>
            <w:noProof/>
          </w:rPr>
          <w:t>Abbildung 24: Dateien zur Palettenverwaltung</w:t>
        </w:r>
        <w:r w:rsidR="00714B32">
          <w:rPr>
            <w:noProof/>
            <w:webHidden/>
          </w:rPr>
          <w:tab/>
        </w:r>
        <w:r w:rsidR="00714B32">
          <w:rPr>
            <w:noProof/>
            <w:webHidden/>
          </w:rPr>
          <w:fldChar w:fldCharType="begin"/>
        </w:r>
        <w:r w:rsidR="00714B32">
          <w:rPr>
            <w:noProof/>
            <w:webHidden/>
          </w:rPr>
          <w:instrText xml:space="preserve"> PAGEREF _Toc523475373 \h </w:instrText>
        </w:r>
        <w:r w:rsidR="00714B32">
          <w:rPr>
            <w:noProof/>
            <w:webHidden/>
          </w:rPr>
        </w:r>
        <w:r w:rsidR="00714B32">
          <w:rPr>
            <w:noProof/>
            <w:webHidden/>
          </w:rPr>
          <w:fldChar w:fldCharType="separate"/>
        </w:r>
        <w:r w:rsidR="00DD2914">
          <w:rPr>
            <w:noProof/>
            <w:webHidden/>
          </w:rPr>
          <w:t>29</w:t>
        </w:r>
        <w:r w:rsidR="00714B32">
          <w:rPr>
            <w:noProof/>
            <w:webHidden/>
          </w:rPr>
          <w:fldChar w:fldCharType="end"/>
        </w:r>
      </w:hyperlink>
    </w:p>
    <w:p w14:paraId="6D8FA5DC" w14:textId="26ECADB8" w:rsidR="00714B32" w:rsidRDefault="00871F30">
      <w:pPr>
        <w:pStyle w:val="Abbildungsverzeichnis"/>
        <w:rPr>
          <w:rFonts w:asciiTheme="minorHAnsi" w:eastAsiaTheme="minorEastAsia" w:hAnsiTheme="minorHAnsi" w:cstheme="minorBidi"/>
          <w:noProof/>
          <w:szCs w:val="24"/>
        </w:rPr>
      </w:pPr>
      <w:hyperlink w:anchor="_Toc523475374" w:history="1">
        <w:r w:rsidR="00714B32" w:rsidRPr="008F4B85">
          <w:rPr>
            <w:rStyle w:val="Hyperlink"/>
            <w:noProof/>
          </w:rPr>
          <w:t>Abbildung 25: Term Modal</w:t>
        </w:r>
        <w:r w:rsidR="00714B32">
          <w:rPr>
            <w:noProof/>
            <w:webHidden/>
          </w:rPr>
          <w:tab/>
        </w:r>
        <w:r w:rsidR="00714B32">
          <w:rPr>
            <w:noProof/>
            <w:webHidden/>
          </w:rPr>
          <w:fldChar w:fldCharType="begin"/>
        </w:r>
        <w:r w:rsidR="00714B32">
          <w:rPr>
            <w:noProof/>
            <w:webHidden/>
          </w:rPr>
          <w:instrText xml:space="preserve"> PAGEREF _Toc523475374 \h </w:instrText>
        </w:r>
        <w:r w:rsidR="00714B32">
          <w:rPr>
            <w:noProof/>
            <w:webHidden/>
          </w:rPr>
        </w:r>
        <w:r w:rsidR="00714B32">
          <w:rPr>
            <w:noProof/>
            <w:webHidden/>
          </w:rPr>
          <w:fldChar w:fldCharType="separate"/>
        </w:r>
        <w:r w:rsidR="00DD2914">
          <w:rPr>
            <w:noProof/>
            <w:webHidden/>
          </w:rPr>
          <w:t>29</w:t>
        </w:r>
        <w:r w:rsidR="00714B32">
          <w:rPr>
            <w:noProof/>
            <w:webHidden/>
          </w:rPr>
          <w:fldChar w:fldCharType="end"/>
        </w:r>
      </w:hyperlink>
    </w:p>
    <w:p w14:paraId="3ADAD126" w14:textId="54464075" w:rsidR="00714B32" w:rsidRDefault="00871F30">
      <w:pPr>
        <w:pStyle w:val="Abbildungsverzeichnis"/>
        <w:rPr>
          <w:rFonts w:asciiTheme="minorHAnsi" w:eastAsiaTheme="minorEastAsia" w:hAnsiTheme="minorHAnsi" w:cstheme="minorBidi"/>
          <w:noProof/>
          <w:szCs w:val="24"/>
        </w:rPr>
      </w:pPr>
      <w:hyperlink w:anchor="_Toc523475375" w:history="1">
        <w:r w:rsidR="00714B32" w:rsidRPr="008F4B85">
          <w:rPr>
            <w:rStyle w:val="Hyperlink"/>
            <w:noProof/>
          </w:rPr>
          <w:t>Abbildung 26: Variablen Modal</w:t>
        </w:r>
        <w:r w:rsidR="00714B32">
          <w:rPr>
            <w:noProof/>
            <w:webHidden/>
          </w:rPr>
          <w:tab/>
        </w:r>
        <w:r w:rsidR="00714B32">
          <w:rPr>
            <w:noProof/>
            <w:webHidden/>
          </w:rPr>
          <w:fldChar w:fldCharType="begin"/>
        </w:r>
        <w:r w:rsidR="00714B32">
          <w:rPr>
            <w:noProof/>
            <w:webHidden/>
          </w:rPr>
          <w:instrText xml:space="preserve"> PAGEREF _Toc523475375 \h </w:instrText>
        </w:r>
        <w:r w:rsidR="00714B32">
          <w:rPr>
            <w:noProof/>
            <w:webHidden/>
          </w:rPr>
        </w:r>
        <w:r w:rsidR="00714B32">
          <w:rPr>
            <w:noProof/>
            <w:webHidden/>
          </w:rPr>
          <w:fldChar w:fldCharType="separate"/>
        </w:r>
        <w:r w:rsidR="00DD2914">
          <w:rPr>
            <w:noProof/>
            <w:webHidden/>
          </w:rPr>
          <w:t>30</w:t>
        </w:r>
        <w:r w:rsidR="00714B32">
          <w:rPr>
            <w:noProof/>
            <w:webHidden/>
          </w:rPr>
          <w:fldChar w:fldCharType="end"/>
        </w:r>
      </w:hyperlink>
    </w:p>
    <w:p w14:paraId="77966BC1" w14:textId="4079973E" w:rsidR="00714B32" w:rsidRDefault="00871F30">
      <w:pPr>
        <w:pStyle w:val="Abbildungsverzeichnis"/>
        <w:rPr>
          <w:rFonts w:asciiTheme="minorHAnsi" w:eastAsiaTheme="minorEastAsia" w:hAnsiTheme="minorHAnsi" w:cstheme="minorBidi"/>
          <w:noProof/>
          <w:szCs w:val="24"/>
        </w:rPr>
      </w:pPr>
      <w:hyperlink w:anchor="_Toc523475376" w:history="1">
        <w:r w:rsidR="00714B32" w:rsidRPr="008F4B85">
          <w:rPr>
            <w:rStyle w:val="Hyperlink"/>
            <w:noProof/>
          </w:rPr>
          <w:t>Abbildung 27: Dateistruktur zu den Modalen</w:t>
        </w:r>
        <w:r w:rsidR="00714B32">
          <w:rPr>
            <w:noProof/>
            <w:webHidden/>
          </w:rPr>
          <w:tab/>
        </w:r>
        <w:r w:rsidR="00714B32">
          <w:rPr>
            <w:noProof/>
            <w:webHidden/>
          </w:rPr>
          <w:fldChar w:fldCharType="begin"/>
        </w:r>
        <w:r w:rsidR="00714B32">
          <w:rPr>
            <w:noProof/>
            <w:webHidden/>
          </w:rPr>
          <w:instrText xml:space="preserve"> PAGEREF _Toc523475376 \h </w:instrText>
        </w:r>
        <w:r w:rsidR="00714B32">
          <w:rPr>
            <w:noProof/>
            <w:webHidden/>
          </w:rPr>
        </w:r>
        <w:r w:rsidR="00714B32">
          <w:rPr>
            <w:noProof/>
            <w:webHidden/>
          </w:rPr>
          <w:fldChar w:fldCharType="separate"/>
        </w:r>
        <w:r w:rsidR="00DD2914">
          <w:rPr>
            <w:noProof/>
            <w:webHidden/>
          </w:rPr>
          <w:t>31</w:t>
        </w:r>
        <w:r w:rsidR="00714B32">
          <w:rPr>
            <w:noProof/>
            <w:webHidden/>
          </w:rPr>
          <w:fldChar w:fldCharType="end"/>
        </w:r>
      </w:hyperlink>
    </w:p>
    <w:p w14:paraId="60B0B9DB" w14:textId="4A5ECE36" w:rsidR="00714B32" w:rsidRDefault="00871F30">
      <w:pPr>
        <w:pStyle w:val="Abbildungsverzeichnis"/>
        <w:rPr>
          <w:rFonts w:asciiTheme="minorHAnsi" w:eastAsiaTheme="minorEastAsia" w:hAnsiTheme="minorHAnsi" w:cstheme="minorBidi"/>
          <w:noProof/>
          <w:szCs w:val="24"/>
        </w:rPr>
      </w:pPr>
      <w:hyperlink w:anchor="_Toc523475377" w:history="1">
        <w:r w:rsidR="00714B32" w:rsidRPr="008F4B85">
          <w:rPr>
            <w:rStyle w:val="Hyperlink"/>
            <w:noProof/>
          </w:rPr>
          <w:t>Abbildung 28: Aufruf der Komponente aus dem Variablen Modal heraus</w:t>
        </w:r>
        <w:r w:rsidR="00714B32">
          <w:rPr>
            <w:noProof/>
            <w:webHidden/>
          </w:rPr>
          <w:tab/>
        </w:r>
        <w:r w:rsidR="00714B32">
          <w:rPr>
            <w:noProof/>
            <w:webHidden/>
          </w:rPr>
          <w:fldChar w:fldCharType="begin"/>
        </w:r>
        <w:r w:rsidR="00714B32">
          <w:rPr>
            <w:noProof/>
            <w:webHidden/>
          </w:rPr>
          <w:instrText xml:space="preserve"> PAGEREF _Toc523475377 \h </w:instrText>
        </w:r>
        <w:r w:rsidR="00714B32">
          <w:rPr>
            <w:noProof/>
            <w:webHidden/>
          </w:rPr>
        </w:r>
        <w:r w:rsidR="00714B32">
          <w:rPr>
            <w:noProof/>
            <w:webHidden/>
          </w:rPr>
          <w:fldChar w:fldCharType="separate"/>
        </w:r>
        <w:r w:rsidR="00DD2914">
          <w:rPr>
            <w:noProof/>
            <w:webHidden/>
          </w:rPr>
          <w:t>32</w:t>
        </w:r>
        <w:r w:rsidR="00714B32">
          <w:rPr>
            <w:noProof/>
            <w:webHidden/>
          </w:rPr>
          <w:fldChar w:fldCharType="end"/>
        </w:r>
      </w:hyperlink>
    </w:p>
    <w:p w14:paraId="76D6F261" w14:textId="24F6C34B" w:rsidR="00714B32" w:rsidRDefault="00871F30">
      <w:pPr>
        <w:pStyle w:val="Abbildungsverzeichnis"/>
        <w:rPr>
          <w:rFonts w:asciiTheme="minorHAnsi" w:eastAsiaTheme="minorEastAsia" w:hAnsiTheme="minorHAnsi" w:cstheme="minorBidi"/>
          <w:noProof/>
          <w:szCs w:val="24"/>
        </w:rPr>
      </w:pPr>
      <w:hyperlink w:anchor="_Toc523475378" w:history="1">
        <w:r w:rsidR="00714B32" w:rsidRPr="008F4B85">
          <w:rPr>
            <w:rStyle w:val="Hyperlink"/>
            <w:noProof/>
          </w:rPr>
          <w:t>Abbildung 29: Komponente zum Variablen Modal enthält den zugehörigen selector</w:t>
        </w:r>
        <w:r w:rsidR="00714B32">
          <w:rPr>
            <w:noProof/>
            <w:webHidden/>
          </w:rPr>
          <w:tab/>
        </w:r>
        <w:r w:rsidR="00714B32">
          <w:rPr>
            <w:noProof/>
            <w:webHidden/>
          </w:rPr>
          <w:fldChar w:fldCharType="begin"/>
        </w:r>
        <w:r w:rsidR="00714B32">
          <w:rPr>
            <w:noProof/>
            <w:webHidden/>
          </w:rPr>
          <w:instrText xml:space="preserve"> PAGEREF _Toc523475378 \h </w:instrText>
        </w:r>
        <w:r w:rsidR="00714B32">
          <w:rPr>
            <w:noProof/>
            <w:webHidden/>
          </w:rPr>
        </w:r>
        <w:r w:rsidR="00714B32">
          <w:rPr>
            <w:noProof/>
            <w:webHidden/>
          </w:rPr>
          <w:fldChar w:fldCharType="separate"/>
        </w:r>
        <w:r w:rsidR="00DD2914">
          <w:rPr>
            <w:noProof/>
            <w:webHidden/>
          </w:rPr>
          <w:t>32</w:t>
        </w:r>
        <w:r w:rsidR="00714B32">
          <w:rPr>
            <w:noProof/>
            <w:webHidden/>
          </w:rPr>
          <w:fldChar w:fldCharType="end"/>
        </w:r>
      </w:hyperlink>
    </w:p>
    <w:p w14:paraId="2F1D5BB1" w14:textId="360A9E03" w:rsidR="00714B32" w:rsidRDefault="00871F30">
      <w:pPr>
        <w:pStyle w:val="Abbildungsverzeichnis"/>
        <w:rPr>
          <w:rFonts w:asciiTheme="minorHAnsi" w:eastAsiaTheme="minorEastAsia" w:hAnsiTheme="minorHAnsi" w:cstheme="minorBidi"/>
          <w:noProof/>
          <w:szCs w:val="24"/>
        </w:rPr>
      </w:pPr>
      <w:hyperlink w:anchor="_Toc523475379" w:history="1">
        <w:r w:rsidR="00714B32" w:rsidRPr="008F4B85">
          <w:rPr>
            <w:rStyle w:val="Hyperlink"/>
            <w:noProof/>
          </w:rPr>
          <w:t>Abbildung 30: Download eines Modells in bpmn-Format</w:t>
        </w:r>
        <w:r w:rsidR="00714B32">
          <w:rPr>
            <w:noProof/>
            <w:webHidden/>
          </w:rPr>
          <w:tab/>
        </w:r>
        <w:r w:rsidR="00714B32">
          <w:rPr>
            <w:noProof/>
            <w:webHidden/>
          </w:rPr>
          <w:fldChar w:fldCharType="begin"/>
        </w:r>
        <w:r w:rsidR="00714B32">
          <w:rPr>
            <w:noProof/>
            <w:webHidden/>
          </w:rPr>
          <w:instrText xml:space="preserve"> PAGEREF _Toc523475379 \h </w:instrText>
        </w:r>
        <w:r w:rsidR="00714B32">
          <w:rPr>
            <w:noProof/>
            <w:webHidden/>
          </w:rPr>
        </w:r>
        <w:r w:rsidR="00714B32">
          <w:rPr>
            <w:noProof/>
            <w:webHidden/>
          </w:rPr>
          <w:fldChar w:fldCharType="separate"/>
        </w:r>
        <w:r w:rsidR="00DD2914">
          <w:rPr>
            <w:noProof/>
            <w:webHidden/>
          </w:rPr>
          <w:t>33</w:t>
        </w:r>
        <w:r w:rsidR="00714B32">
          <w:rPr>
            <w:noProof/>
            <w:webHidden/>
          </w:rPr>
          <w:fldChar w:fldCharType="end"/>
        </w:r>
      </w:hyperlink>
    </w:p>
    <w:p w14:paraId="145350DF" w14:textId="0CE201D0" w:rsidR="00714B32" w:rsidRDefault="00871F30">
      <w:pPr>
        <w:pStyle w:val="Abbildungsverzeichnis"/>
        <w:rPr>
          <w:rFonts w:asciiTheme="minorHAnsi" w:eastAsiaTheme="minorEastAsia" w:hAnsiTheme="minorHAnsi" w:cstheme="minorBidi"/>
          <w:noProof/>
          <w:szCs w:val="24"/>
        </w:rPr>
      </w:pPr>
      <w:hyperlink w:anchor="_Toc523475380" w:history="1">
        <w:r w:rsidR="00714B32" w:rsidRPr="008F4B85">
          <w:rPr>
            <w:rStyle w:val="Hyperlink"/>
            <w:noProof/>
          </w:rPr>
          <w:t>Abbildung 31: Download eines Modells im svg-Format</w:t>
        </w:r>
        <w:r w:rsidR="00714B32">
          <w:rPr>
            <w:noProof/>
            <w:webHidden/>
          </w:rPr>
          <w:tab/>
        </w:r>
        <w:r w:rsidR="00714B32">
          <w:rPr>
            <w:noProof/>
            <w:webHidden/>
          </w:rPr>
          <w:fldChar w:fldCharType="begin"/>
        </w:r>
        <w:r w:rsidR="00714B32">
          <w:rPr>
            <w:noProof/>
            <w:webHidden/>
          </w:rPr>
          <w:instrText xml:space="preserve"> PAGEREF _Toc523475380 \h </w:instrText>
        </w:r>
        <w:r w:rsidR="00714B32">
          <w:rPr>
            <w:noProof/>
            <w:webHidden/>
          </w:rPr>
        </w:r>
        <w:r w:rsidR="00714B32">
          <w:rPr>
            <w:noProof/>
            <w:webHidden/>
          </w:rPr>
          <w:fldChar w:fldCharType="separate"/>
        </w:r>
        <w:r w:rsidR="00DD2914">
          <w:rPr>
            <w:noProof/>
            <w:webHidden/>
          </w:rPr>
          <w:t>33</w:t>
        </w:r>
        <w:r w:rsidR="00714B32">
          <w:rPr>
            <w:noProof/>
            <w:webHidden/>
          </w:rPr>
          <w:fldChar w:fldCharType="end"/>
        </w:r>
      </w:hyperlink>
    </w:p>
    <w:p w14:paraId="5B523DFF" w14:textId="34259EDC" w:rsidR="00714B32" w:rsidRDefault="00871F30">
      <w:pPr>
        <w:pStyle w:val="Abbildungsverzeichnis"/>
        <w:rPr>
          <w:rFonts w:asciiTheme="minorHAnsi" w:eastAsiaTheme="minorEastAsia" w:hAnsiTheme="minorHAnsi" w:cstheme="minorBidi"/>
          <w:noProof/>
          <w:szCs w:val="24"/>
        </w:rPr>
      </w:pPr>
      <w:hyperlink w:anchor="_Toc523475381" w:history="1">
        <w:r w:rsidR="00714B32" w:rsidRPr="008F4B85">
          <w:rPr>
            <w:rStyle w:val="Hyperlink"/>
            <w:noProof/>
          </w:rPr>
          <w:t>Abbildung 32: Setzen von Variablen</w:t>
        </w:r>
        <w:r w:rsidR="00714B32">
          <w:rPr>
            <w:noProof/>
            <w:webHidden/>
          </w:rPr>
          <w:tab/>
        </w:r>
        <w:r w:rsidR="00714B32">
          <w:rPr>
            <w:noProof/>
            <w:webHidden/>
          </w:rPr>
          <w:fldChar w:fldCharType="begin"/>
        </w:r>
        <w:r w:rsidR="00714B32">
          <w:rPr>
            <w:noProof/>
            <w:webHidden/>
          </w:rPr>
          <w:instrText xml:space="preserve"> PAGEREF _Toc523475381 \h </w:instrText>
        </w:r>
        <w:r w:rsidR="00714B32">
          <w:rPr>
            <w:noProof/>
            <w:webHidden/>
          </w:rPr>
        </w:r>
        <w:r w:rsidR="00714B32">
          <w:rPr>
            <w:noProof/>
            <w:webHidden/>
          </w:rPr>
          <w:fldChar w:fldCharType="separate"/>
        </w:r>
        <w:r w:rsidR="00DD2914">
          <w:rPr>
            <w:noProof/>
            <w:webHidden/>
          </w:rPr>
          <w:t>34</w:t>
        </w:r>
        <w:r w:rsidR="00714B32">
          <w:rPr>
            <w:noProof/>
            <w:webHidden/>
          </w:rPr>
          <w:fldChar w:fldCharType="end"/>
        </w:r>
      </w:hyperlink>
    </w:p>
    <w:p w14:paraId="7D21484F" w14:textId="5CDC755C" w:rsidR="00714B32" w:rsidRDefault="00871F30">
      <w:pPr>
        <w:pStyle w:val="Abbildungsverzeichnis"/>
        <w:rPr>
          <w:rFonts w:asciiTheme="minorHAnsi" w:eastAsiaTheme="minorEastAsia" w:hAnsiTheme="minorHAnsi" w:cstheme="minorBidi"/>
          <w:noProof/>
          <w:szCs w:val="24"/>
        </w:rPr>
      </w:pPr>
      <w:hyperlink w:anchor="_Toc523475382" w:history="1">
        <w:r w:rsidR="00714B32" w:rsidRPr="008F4B85">
          <w:rPr>
            <w:rStyle w:val="Hyperlink"/>
            <w:noProof/>
          </w:rPr>
          <w:t>Abbildung 33: Setzen von Termen</w:t>
        </w:r>
        <w:r w:rsidR="00714B32">
          <w:rPr>
            <w:noProof/>
            <w:webHidden/>
          </w:rPr>
          <w:tab/>
        </w:r>
        <w:r w:rsidR="00714B32">
          <w:rPr>
            <w:noProof/>
            <w:webHidden/>
          </w:rPr>
          <w:fldChar w:fldCharType="begin"/>
        </w:r>
        <w:r w:rsidR="00714B32">
          <w:rPr>
            <w:noProof/>
            <w:webHidden/>
          </w:rPr>
          <w:instrText xml:space="preserve"> PAGEREF _Toc523475382 \h </w:instrText>
        </w:r>
        <w:r w:rsidR="00714B32">
          <w:rPr>
            <w:noProof/>
            <w:webHidden/>
          </w:rPr>
        </w:r>
        <w:r w:rsidR="00714B32">
          <w:rPr>
            <w:noProof/>
            <w:webHidden/>
          </w:rPr>
          <w:fldChar w:fldCharType="separate"/>
        </w:r>
        <w:r w:rsidR="00DD2914">
          <w:rPr>
            <w:noProof/>
            <w:webHidden/>
          </w:rPr>
          <w:t>34</w:t>
        </w:r>
        <w:r w:rsidR="00714B32">
          <w:rPr>
            <w:noProof/>
            <w:webHidden/>
          </w:rPr>
          <w:fldChar w:fldCharType="end"/>
        </w:r>
      </w:hyperlink>
    </w:p>
    <w:p w14:paraId="00DFF564" w14:textId="62A7BF62" w:rsidR="00714B32" w:rsidRDefault="00871F30">
      <w:pPr>
        <w:pStyle w:val="Abbildungsverzeichnis"/>
        <w:rPr>
          <w:rFonts w:asciiTheme="minorHAnsi" w:eastAsiaTheme="minorEastAsia" w:hAnsiTheme="minorHAnsi" w:cstheme="minorBidi"/>
          <w:noProof/>
          <w:szCs w:val="24"/>
        </w:rPr>
      </w:pPr>
      <w:hyperlink w:anchor="_Toc523475383" w:history="1">
        <w:r w:rsidR="00714B32" w:rsidRPr="008F4B85">
          <w:rPr>
            <w:rStyle w:val="Hyperlink"/>
            <w:noProof/>
          </w:rPr>
          <w:t>Abbildung 34: Evaluieren von einzelnen Modellen</w:t>
        </w:r>
        <w:r w:rsidR="00714B32">
          <w:rPr>
            <w:noProof/>
            <w:webHidden/>
          </w:rPr>
          <w:tab/>
        </w:r>
        <w:r w:rsidR="00714B32">
          <w:rPr>
            <w:noProof/>
            <w:webHidden/>
          </w:rPr>
          <w:fldChar w:fldCharType="begin"/>
        </w:r>
        <w:r w:rsidR="00714B32">
          <w:rPr>
            <w:noProof/>
            <w:webHidden/>
          </w:rPr>
          <w:instrText xml:space="preserve"> PAGEREF _Toc523475383 \h </w:instrText>
        </w:r>
        <w:r w:rsidR="00714B32">
          <w:rPr>
            <w:noProof/>
            <w:webHidden/>
          </w:rPr>
        </w:r>
        <w:r w:rsidR="00714B32">
          <w:rPr>
            <w:noProof/>
            <w:webHidden/>
          </w:rPr>
          <w:fldChar w:fldCharType="separate"/>
        </w:r>
        <w:r w:rsidR="00DD2914">
          <w:rPr>
            <w:noProof/>
            <w:webHidden/>
          </w:rPr>
          <w:t>35</w:t>
        </w:r>
        <w:r w:rsidR="00714B32">
          <w:rPr>
            <w:noProof/>
            <w:webHidden/>
          </w:rPr>
          <w:fldChar w:fldCharType="end"/>
        </w:r>
      </w:hyperlink>
    </w:p>
    <w:p w14:paraId="2AD5A604" w14:textId="5C9C1526" w:rsidR="00714B32" w:rsidRDefault="00871F30">
      <w:pPr>
        <w:pStyle w:val="Abbildungsverzeichnis"/>
        <w:rPr>
          <w:rFonts w:asciiTheme="minorHAnsi" w:eastAsiaTheme="minorEastAsia" w:hAnsiTheme="minorHAnsi" w:cstheme="minorBidi"/>
          <w:noProof/>
          <w:szCs w:val="24"/>
        </w:rPr>
      </w:pPr>
      <w:hyperlink w:anchor="_Toc523475384" w:history="1">
        <w:r w:rsidR="00714B32" w:rsidRPr="008F4B85">
          <w:rPr>
            <w:rStyle w:val="Hyperlink"/>
            <w:noProof/>
          </w:rPr>
          <w:t>Abbildung 35: zip-Download der betroffenen Modelle beim kaskadierenden Evaluieren</w:t>
        </w:r>
        <w:r w:rsidR="00714B32">
          <w:rPr>
            <w:noProof/>
            <w:webHidden/>
          </w:rPr>
          <w:tab/>
        </w:r>
        <w:r w:rsidR="00714B32">
          <w:rPr>
            <w:noProof/>
            <w:webHidden/>
          </w:rPr>
          <w:fldChar w:fldCharType="begin"/>
        </w:r>
        <w:r w:rsidR="00714B32">
          <w:rPr>
            <w:noProof/>
            <w:webHidden/>
          </w:rPr>
          <w:instrText xml:space="preserve"> PAGEREF _Toc523475384 \h </w:instrText>
        </w:r>
        <w:r w:rsidR="00714B32">
          <w:rPr>
            <w:noProof/>
            <w:webHidden/>
          </w:rPr>
        </w:r>
        <w:r w:rsidR="00714B32">
          <w:rPr>
            <w:noProof/>
            <w:webHidden/>
          </w:rPr>
          <w:fldChar w:fldCharType="separate"/>
        </w:r>
        <w:r w:rsidR="00DD2914">
          <w:rPr>
            <w:noProof/>
            <w:webHidden/>
          </w:rPr>
          <w:t>35</w:t>
        </w:r>
        <w:r w:rsidR="00714B32">
          <w:rPr>
            <w:noProof/>
            <w:webHidden/>
          </w:rPr>
          <w:fldChar w:fldCharType="end"/>
        </w:r>
      </w:hyperlink>
    </w:p>
    <w:p w14:paraId="614EB321" w14:textId="4F3DFFDA" w:rsidR="00714B32" w:rsidRDefault="00871F30">
      <w:pPr>
        <w:pStyle w:val="Abbildungsverzeichnis"/>
        <w:rPr>
          <w:rFonts w:asciiTheme="minorHAnsi" w:eastAsiaTheme="minorEastAsia" w:hAnsiTheme="minorHAnsi" w:cstheme="minorBidi"/>
          <w:noProof/>
          <w:szCs w:val="24"/>
        </w:rPr>
      </w:pPr>
      <w:hyperlink w:anchor="_Toc523475385" w:history="1">
        <w:r w:rsidR="00714B32" w:rsidRPr="008F4B85">
          <w:rPr>
            <w:rStyle w:val="Hyperlink"/>
            <w:noProof/>
          </w:rPr>
          <w:t>Abbildung 36: Dateistruktur zum kaskadierenden Auswerten</w:t>
        </w:r>
        <w:r w:rsidR="00714B32">
          <w:rPr>
            <w:noProof/>
            <w:webHidden/>
          </w:rPr>
          <w:tab/>
        </w:r>
        <w:r w:rsidR="00714B32">
          <w:rPr>
            <w:noProof/>
            <w:webHidden/>
          </w:rPr>
          <w:fldChar w:fldCharType="begin"/>
        </w:r>
        <w:r w:rsidR="00714B32">
          <w:rPr>
            <w:noProof/>
            <w:webHidden/>
          </w:rPr>
          <w:instrText xml:space="preserve"> PAGEREF _Toc523475385 \h </w:instrText>
        </w:r>
        <w:r w:rsidR="00714B32">
          <w:rPr>
            <w:noProof/>
            <w:webHidden/>
          </w:rPr>
        </w:r>
        <w:r w:rsidR="00714B32">
          <w:rPr>
            <w:noProof/>
            <w:webHidden/>
          </w:rPr>
          <w:fldChar w:fldCharType="separate"/>
        </w:r>
        <w:r w:rsidR="00DD2914">
          <w:rPr>
            <w:noProof/>
            <w:webHidden/>
          </w:rPr>
          <w:t>36</w:t>
        </w:r>
        <w:r w:rsidR="00714B32">
          <w:rPr>
            <w:noProof/>
            <w:webHidden/>
          </w:rPr>
          <w:fldChar w:fldCharType="end"/>
        </w:r>
      </w:hyperlink>
    </w:p>
    <w:p w14:paraId="233AEFDD" w14:textId="7D6A8EBA" w:rsidR="00714B32" w:rsidRDefault="00871F30">
      <w:pPr>
        <w:pStyle w:val="Abbildungsverzeichnis"/>
        <w:rPr>
          <w:rFonts w:asciiTheme="minorHAnsi" w:eastAsiaTheme="minorEastAsia" w:hAnsiTheme="minorHAnsi" w:cstheme="minorBidi"/>
          <w:noProof/>
          <w:szCs w:val="24"/>
        </w:rPr>
      </w:pPr>
      <w:hyperlink w:anchor="_Toc523475386" w:history="1">
        <w:r w:rsidR="00714B32" w:rsidRPr="008F4B85">
          <w:rPr>
            <w:rStyle w:val="Hyperlink"/>
            <w:noProof/>
          </w:rPr>
          <w:t>Abbildung 37: Setzen eines Subprozesses</w:t>
        </w:r>
        <w:r w:rsidR="00714B32">
          <w:rPr>
            <w:noProof/>
            <w:webHidden/>
          </w:rPr>
          <w:tab/>
        </w:r>
        <w:r w:rsidR="00714B32">
          <w:rPr>
            <w:noProof/>
            <w:webHidden/>
          </w:rPr>
          <w:fldChar w:fldCharType="begin"/>
        </w:r>
        <w:r w:rsidR="00714B32">
          <w:rPr>
            <w:noProof/>
            <w:webHidden/>
          </w:rPr>
          <w:instrText xml:space="preserve"> PAGEREF _Toc523475386 \h </w:instrText>
        </w:r>
        <w:r w:rsidR="00714B32">
          <w:rPr>
            <w:noProof/>
            <w:webHidden/>
          </w:rPr>
        </w:r>
        <w:r w:rsidR="00714B32">
          <w:rPr>
            <w:noProof/>
            <w:webHidden/>
          </w:rPr>
          <w:fldChar w:fldCharType="separate"/>
        </w:r>
        <w:r w:rsidR="00DD2914">
          <w:rPr>
            <w:noProof/>
            <w:webHidden/>
          </w:rPr>
          <w:t>37</w:t>
        </w:r>
        <w:r w:rsidR="00714B32">
          <w:rPr>
            <w:noProof/>
            <w:webHidden/>
          </w:rPr>
          <w:fldChar w:fldCharType="end"/>
        </w:r>
      </w:hyperlink>
    </w:p>
    <w:p w14:paraId="2710BE9D" w14:textId="1F18C4A1" w:rsidR="00714B32" w:rsidRDefault="00871F30">
      <w:pPr>
        <w:pStyle w:val="Abbildungsverzeichnis"/>
        <w:rPr>
          <w:rFonts w:asciiTheme="minorHAnsi" w:eastAsiaTheme="minorEastAsia" w:hAnsiTheme="minorHAnsi" w:cstheme="minorBidi"/>
          <w:noProof/>
          <w:szCs w:val="24"/>
        </w:rPr>
      </w:pPr>
      <w:hyperlink w:anchor="_Toc523475387" w:history="1">
        <w:r w:rsidR="00714B32" w:rsidRPr="008F4B85">
          <w:rPr>
            <w:rStyle w:val="Hyperlink"/>
            <w:noProof/>
          </w:rPr>
          <w:t>Abbildung 38: Öffnen eines Subprozesses in einem neuen Tab</w:t>
        </w:r>
        <w:r w:rsidR="00714B32">
          <w:rPr>
            <w:noProof/>
            <w:webHidden/>
          </w:rPr>
          <w:tab/>
        </w:r>
        <w:r w:rsidR="00714B32">
          <w:rPr>
            <w:noProof/>
            <w:webHidden/>
          </w:rPr>
          <w:fldChar w:fldCharType="begin"/>
        </w:r>
        <w:r w:rsidR="00714B32">
          <w:rPr>
            <w:noProof/>
            <w:webHidden/>
          </w:rPr>
          <w:instrText xml:space="preserve"> PAGEREF _Toc523475387 \h </w:instrText>
        </w:r>
        <w:r w:rsidR="00714B32">
          <w:rPr>
            <w:noProof/>
            <w:webHidden/>
          </w:rPr>
        </w:r>
        <w:r w:rsidR="00714B32">
          <w:rPr>
            <w:noProof/>
            <w:webHidden/>
          </w:rPr>
          <w:fldChar w:fldCharType="separate"/>
        </w:r>
        <w:r w:rsidR="00DD2914">
          <w:rPr>
            <w:noProof/>
            <w:webHidden/>
          </w:rPr>
          <w:t>37</w:t>
        </w:r>
        <w:r w:rsidR="00714B32">
          <w:rPr>
            <w:noProof/>
            <w:webHidden/>
          </w:rPr>
          <w:fldChar w:fldCharType="end"/>
        </w:r>
      </w:hyperlink>
    </w:p>
    <w:p w14:paraId="486D51E5" w14:textId="5EB118E6" w:rsidR="00714B32" w:rsidRDefault="00871F30">
      <w:pPr>
        <w:pStyle w:val="Abbildungsverzeichnis"/>
        <w:rPr>
          <w:rFonts w:asciiTheme="minorHAnsi" w:eastAsiaTheme="minorEastAsia" w:hAnsiTheme="minorHAnsi" w:cstheme="minorBidi"/>
          <w:noProof/>
          <w:szCs w:val="24"/>
        </w:rPr>
      </w:pPr>
      <w:hyperlink w:anchor="_Toc523475388" w:history="1">
        <w:r w:rsidR="00714B32" w:rsidRPr="008F4B85">
          <w:rPr>
            <w:rStyle w:val="Hyperlink"/>
            <w:noProof/>
          </w:rPr>
          <w:t>Abbildung 39: Farbliches Hervorheben von Prozesspfaden anhand ihrer zugewiesenen Terme</w:t>
        </w:r>
        <w:r w:rsidR="00714B32">
          <w:rPr>
            <w:noProof/>
            <w:webHidden/>
          </w:rPr>
          <w:tab/>
        </w:r>
        <w:r w:rsidR="00714B32">
          <w:rPr>
            <w:noProof/>
            <w:webHidden/>
          </w:rPr>
          <w:fldChar w:fldCharType="begin"/>
        </w:r>
        <w:r w:rsidR="00714B32">
          <w:rPr>
            <w:noProof/>
            <w:webHidden/>
          </w:rPr>
          <w:instrText xml:space="preserve"> PAGEREF _Toc523475388 \h </w:instrText>
        </w:r>
        <w:r w:rsidR="00714B32">
          <w:rPr>
            <w:noProof/>
            <w:webHidden/>
          </w:rPr>
        </w:r>
        <w:r w:rsidR="00714B32">
          <w:rPr>
            <w:noProof/>
            <w:webHidden/>
          </w:rPr>
          <w:fldChar w:fldCharType="separate"/>
        </w:r>
        <w:r w:rsidR="00DD2914">
          <w:rPr>
            <w:noProof/>
            <w:webHidden/>
          </w:rPr>
          <w:t>38</w:t>
        </w:r>
        <w:r w:rsidR="00714B32">
          <w:rPr>
            <w:noProof/>
            <w:webHidden/>
          </w:rPr>
          <w:fldChar w:fldCharType="end"/>
        </w:r>
      </w:hyperlink>
    </w:p>
    <w:p w14:paraId="24EB9543" w14:textId="05718730" w:rsidR="00714B32" w:rsidRDefault="00871F30">
      <w:pPr>
        <w:pStyle w:val="Abbildungsverzeichnis"/>
        <w:rPr>
          <w:rFonts w:asciiTheme="minorHAnsi" w:eastAsiaTheme="minorEastAsia" w:hAnsiTheme="minorHAnsi" w:cstheme="minorBidi"/>
          <w:noProof/>
          <w:szCs w:val="24"/>
        </w:rPr>
      </w:pPr>
      <w:hyperlink w:anchor="_Toc523475389" w:history="1">
        <w:r w:rsidR="00714B32" w:rsidRPr="008F4B85">
          <w:rPr>
            <w:rStyle w:val="Hyperlink"/>
            <w:noProof/>
          </w:rPr>
          <w:t>Abbildung 40: Reset des Diagramms</w:t>
        </w:r>
        <w:r w:rsidR="00714B32">
          <w:rPr>
            <w:noProof/>
            <w:webHidden/>
          </w:rPr>
          <w:tab/>
        </w:r>
        <w:r w:rsidR="00714B32">
          <w:rPr>
            <w:noProof/>
            <w:webHidden/>
          </w:rPr>
          <w:fldChar w:fldCharType="begin"/>
        </w:r>
        <w:r w:rsidR="00714B32">
          <w:rPr>
            <w:noProof/>
            <w:webHidden/>
          </w:rPr>
          <w:instrText xml:space="preserve"> PAGEREF _Toc523475389 \h </w:instrText>
        </w:r>
        <w:r w:rsidR="00714B32">
          <w:rPr>
            <w:noProof/>
            <w:webHidden/>
          </w:rPr>
        </w:r>
        <w:r w:rsidR="00714B32">
          <w:rPr>
            <w:noProof/>
            <w:webHidden/>
          </w:rPr>
          <w:fldChar w:fldCharType="separate"/>
        </w:r>
        <w:r w:rsidR="00DD2914">
          <w:rPr>
            <w:noProof/>
            <w:webHidden/>
          </w:rPr>
          <w:t>39</w:t>
        </w:r>
        <w:r w:rsidR="00714B32">
          <w:rPr>
            <w:noProof/>
            <w:webHidden/>
          </w:rPr>
          <w:fldChar w:fldCharType="end"/>
        </w:r>
      </w:hyperlink>
    </w:p>
    <w:p w14:paraId="7CC9E15C" w14:textId="36D5E13F" w:rsidR="00714B32" w:rsidRDefault="00871F30">
      <w:pPr>
        <w:pStyle w:val="Abbildungsverzeichnis"/>
        <w:rPr>
          <w:rFonts w:asciiTheme="minorHAnsi" w:eastAsiaTheme="minorEastAsia" w:hAnsiTheme="minorHAnsi" w:cstheme="minorBidi"/>
          <w:noProof/>
          <w:szCs w:val="24"/>
        </w:rPr>
      </w:pPr>
      <w:hyperlink w:anchor="_Toc523475390" w:history="1">
        <w:r w:rsidR="00714B32" w:rsidRPr="008F4B85">
          <w:rPr>
            <w:rStyle w:val="Hyperlink"/>
            <w:noProof/>
          </w:rPr>
          <w:t>Abbildung 41: Anzeige aller Prozessreferenzen</w:t>
        </w:r>
        <w:r w:rsidR="00714B32">
          <w:rPr>
            <w:noProof/>
            <w:webHidden/>
          </w:rPr>
          <w:tab/>
        </w:r>
        <w:r w:rsidR="00714B32">
          <w:rPr>
            <w:noProof/>
            <w:webHidden/>
          </w:rPr>
          <w:fldChar w:fldCharType="begin"/>
        </w:r>
        <w:r w:rsidR="00714B32">
          <w:rPr>
            <w:noProof/>
            <w:webHidden/>
          </w:rPr>
          <w:instrText xml:space="preserve"> PAGEREF _Toc523475390 \h </w:instrText>
        </w:r>
        <w:r w:rsidR="00714B32">
          <w:rPr>
            <w:noProof/>
            <w:webHidden/>
          </w:rPr>
        </w:r>
        <w:r w:rsidR="00714B32">
          <w:rPr>
            <w:noProof/>
            <w:webHidden/>
          </w:rPr>
          <w:fldChar w:fldCharType="separate"/>
        </w:r>
        <w:r w:rsidR="00DD2914">
          <w:rPr>
            <w:noProof/>
            <w:webHidden/>
          </w:rPr>
          <w:t>40</w:t>
        </w:r>
        <w:r w:rsidR="00714B32">
          <w:rPr>
            <w:noProof/>
            <w:webHidden/>
          </w:rPr>
          <w:fldChar w:fldCharType="end"/>
        </w:r>
      </w:hyperlink>
    </w:p>
    <w:p w14:paraId="67D78533" w14:textId="155F3B36" w:rsidR="00714B32" w:rsidRDefault="00871F30">
      <w:pPr>
        <w:pStyle w:val="Abbildungsverzeichnis"/>
        <w:rPr>
          <w:rFonts w:asciiTheme="minorHAnsi" w:eastAsiaTheme="minorEastAsia" w:hAnsiTheme="minorHAnsi" w:cstheme="minorBidi"/>
          <w:noProof/>
          <w:szCs w:val="24"/>
        </w:rPr>
      </w:pPr>
      <w:hyperlink w:anchor="_Toc523475391" w:history="1">
        <w:r w:rsidR="00714B32" w:rsidRPr="008F4B85">
          <w:rPr>
            <w:rStyle w:val="Hyperlink"/>
            <w:noProof/>
          </w:rPr>
          <w:t>Abbildung 42: Coding zur Administration Page</w:t>
        </w:r>
        <w:r w:rsidR="00714B32">
          <w:rPr>
            <w:noProof/>
            <w:webHidden/>
          </w:rPr>
          <w:tab/>
        </w:r>
        <w:r w:rsidR="00714B32">
          <w:rPr>
            <w:noProof/>
            <w:webHidden/>
          </w:rPr>
          <w:fldChar w:fldCharType="begin"/>
        </w:r>
        <w:r w:rsidR="00714B32">
          <w:rPr>
            <w:noProof/>
            <w:webHidden/>
          </w:rPr>
          <w:instrText xml:space="preserve"> PAGEREF _Toc523475391 \h </w:instrText>
        </w:r>
        <w:r w:rsidR="00714B32">
          <w:rPr>
            <w:noProof/>
            <w:webHidden/>
          </w:rPr>
        </w:r>
        <w:r w:rsidR="00714B32">
          <w:rPr>
            <w:noProof/>
            <w:webHidden/>
          </w:rPr>
          <w:fldChar w:fldCharType="separate"/>
        </w:r>
        <w:r w:rsidR="00DD2914">
          <w:rPr>
            <w:noProof/>
            <w:webHidden/>
          </w:rPr>
          <w:t>41</w:t>
        </w:r>
        <w:r w:rsidR="00714B32">
          <w:rPr>
            <w:noProof/>
            <w:webHidden/>
          </w:rPr>
          <w:fldChar w:fldCharType="end"/>
        </w:r>
      </w:hyperlink>
    </w:p>
    <w:p w14:paraId="521DDC41" w14:textId="23D233DB" w:rsidR="00714B32" w:rsidRDefault="00871F30">
      <w:pPr>
        <w:pStyle w:val="Abbildungsverzeichnis"/>
        <w:rPr>
          <w:rFonts w:asciiTheme="minorHAnsi" w:eastAsiaTheme="minorEastAsia" w:hAnsiTheme="minorHAnsi" w:cstheme="minorBidi"/>
          <w:noProof/>
          <w:szCs w:val="24"/>
        </w:rPr>
      </w:pPr>
      <w:hyperlink w:anchor="_Toc523475392" w:history="1">
        <w:r w:rsidR="00714B32" w:rsidRPr="008F4B85">
          <w:rPr>
            <w:rStyle w:val="Hyperlink"/>
            <w:noProof/>
          </w:rPr>
          <w:t>Abbildung 43: Struktur der Komponenten für die Administration Page</w:t>
        </w:r>
        <w:r w:rsidR="00714B32">
          <w:rPr>
            <w:noProof/>
            <w:webHidden/>
          </w:rPr>
          <w:tab/>
        </w:r>
        <w:r w:rsidR="00714B32">
          <w:rPr>
            <w:noProof/>
            <w:webHidden/>
          </w:rPr>
          <w:fldChar w:fldCharType="begin"/>
        </w:r>
        <w:r w:rsidR="00714B32">
          <w:rPr>
            <w:noProof/>
            <w:webHidden/>
          </w:rPr>
          <w:instrText xml:space="preserve"> PAGEREF _Toc523475392 \h </w:instrText>
        </w:r>
        <w:r w:rsidR="00714B32">
          <w:rPr>
            <w:noProof/>
            <w:webHidden/>
          </w:rPr>
        </w:r>
        <w:r w:rsidR="00714B32">
          <w:rPr>
            <w:noProof/>
            <w:webHidden/>
          </w:rPr>
          <w:fldChar w:fldCharType="separate"/>
        </w:r>
        <w:r w:rsidR="00DD2914">
          <w:rPr>
            <w:noProof/>
            <w:webHidden/>
          </w:rPr>
          <w:t>41</w:t>
        </w:r>
        <w:r w:rsidR="00714B32">
          <w:rPr>
            <w:noProof/>
            <w:webHidden/>
          </w:rPr>
          <w:fldChar w:fldCharType="end"/>
        </w:r>
      </w:hyperlink>
    </w:p>
    <w:p w14:paraId="5E978493" w14:textId="1E30D6F5" w:rsidR="00714B32" w:rsidRDefault="00871F30">
      <w:pPr>
        <w:pStyle w:val="Abbildungsverzeichnis"/>
        <w:rPr>
          <w:rFonts w:asciiTheme="minorHAnsi" w:eastAsiaTheme="minorEastAsia" w:hAnsiTheme="minorHAnsi" w:cstheme="minorBidi"/>
          <w:noProof/>
          <w:szCs w:val="24"/>
        </w:rPr>
      </w:pPr>
      <w:hyperlink w:anchor="_Toc523475393" w:history="1">
        <w:r w:rsidR="00714B32" w:rsidRPr="008F4B85">
          <w:rPr>
            <w:rStyle w:val="Hyperlink"/>
            <w:noProof/>
          </w:rPr>
          <w:t>Abbildung 44: Änderung des Farbschemas der Login-Seite-Umrandung</w:t>
        </w:r>
        <w:r w:rsidR="00714B32">
          <w:rPr>
            <w:noProof/>
            <w:webHidden/>
          </w:rPr>
          <w:tab/>
        </w:r>
        <w:r w:rsidR="00714B32">
          <w:rPr>
            <w:noProof/>
            <w:webHidden/>
          </w:rPr>
          <w:fldChar w:fldCharType="begin"/>
        </w:r>
        <w:r w:rsidR="00714B32">
          <w:rPr>
            <w:noProof/>
            <w:webHidden/>
          </w:rPr>
          <w:instrText xml:space="preserve"> PAGEREF _Toc523475393 \h </w:instrText>
        </w:r>
        <w:r w:rsidR="00714B32">
          <w:rPr>
            <w:noProof/>
            <w:webHidden/>
          </w:rPr>
        </w:r>
        <w:r w:rsidR="00714B32">
          <w:rPr>
            <w:noProof/>
            <w:webHidden/>
          </w:rPr>
          <w:fldChar w:fldCharType="separate"/>
        </w:r>
        <w:r w:rsidR="00DD2914">
          <w:rPr>
            <w:noProof/>
            <w:webHidden/>
          </w:rPr>
          <w:t>42</w:t>
        </w:r>
        <w:r w:rsidR="00714B32">
          <w:rPr>
            <w:noProof/>
            <w:webHidden/>
          </w:rPr>
          <w:fldChar w:fldCharType="end"/>
        </w:r>
      </w:hyperlink>
    </w:p>
    <w:p w14:paraId="75C5E8DF" w14:textId="3DE2AB55" w:rsidR="00714B32" w:rsidRDefault="00871F30">
      <w:pPr>
        <w:pStyle w:val="Abbildungsverzeichnis"/>
        <w:rPr>
          <w:rFonts w:asciiTheme="minorHAnsi" w:eastAsiaTheme="minorEastAsia" w:hAnsiTheme="minorHAnsi" w:cstheme="minorBidi"/>
          <w:noProof/>
          <w:szCs w:val="24"/>
        </w:rPr>
      </w:pPr>
      <w:hyperlink w:anchor="_Toc523475394" w:history="1">
        <w:r w:rsidR="00714B32" w:rsidRPr="008F4B85">
          <w:rPr>
            <w:rStyle w:val="Hyperlink"/>
            <w:noProof/>
          </w:rPr>
          <w:t>Abbildung 45:Änderung des Farbschemas der Login-Seite-Button</w:t>
        </w:r>
        <w:r w:rsidR="00714B32">
          <w:rPr>
            <w:noProof/>
            <w:webHidden/>
          </w:rPr>
          <w:tab/>
        </w:r>
        <w:r w:rsidR="00714B32">
          <w:rPr>
            <w:noProof/>
            <w:webHidden/>
          </w:rPr>
          <w:fldChar w:fldCharType="begin"/>
        </w:r>
        <w:r w:rsidR="00714B32">
          <w:rPr>
            <w:noProof/>
            <w:webHidden/>
          </w:rPr>
          <w:instrText xml:space="preserve"> PAGEREF _Toc523475394 \h </w:instrText>
        </w:r>
        <w:r w:rsidR="00714B32">
          <w:rPr>
            <w:noProof/>
            <w:webHidden/>
          </w:rPr>
        </w:r>
        <w:r w:rsidR="00714B32">
          <w:rPr>
            <w:noProof/>
            <w:webHidden/>
          </w:rPr>
          <w:fldChar w:fldCharType="separate"/>
        </w:r>
        <w:r w:rsidR="00DD2914">
          <w:rPr>
            <w:noProof/>
            <w:webHidden/>
          </w:rPr>
          <w:t>42</w:t>
        </w:r>
        <w:r w:rsidR="00714B32">
          <w:rPr>
            <w:noProof/>
            <w:webHidden/>
          </w:rPr>
          <w:fldChar w:fldCharType="end"/>
        </w:r>
      </w:hyperlink>
    </w:p>
    <w:p w14:paraId="44839B50" w14:textId="40D2E957" w:rsidR="00714B32" w:rsidRDefault="00871F30">
      <w:pPr>
        <w:pStyle w:val="Abbildungsverzeichnis"/>
        <w:rPr>
          <w:rFonts w:asciiTheme="minorHAnsi" w:eastAsiaTheme="minorEastAsia" w:hAnsiTheme="minorHAnsi" w:cstheme="minorBidi"/>
          <w:noProof/>
          <w:szCs w:val="24"/>
        </w:rPr>
      </w:pPr>
      <w:hyperlink w:anchor="_Toc523475395" w:history="1">
        <w:r w:rsidR="00714B32" w:rsidRPr="008F4B85">
          <w:rPr>
            <w:rStyle w:val="Hyperlink"/>
            <w:noProof/>
          </w:rPr>
          <w:t>Abbildung 46: api.service.ts verknüpft die Oberfläche mit den Datenbank-Requests</w:t>
        </w:r>
        <w:r w:rsidR="00714B32">
          <w:rPr>
            <w:noProof/>
            <w:webHidden/>
          </w:rPr>
          <w:tab/>
        </w:r>
        <w:r w:rsidR="00714B32">
          <w:rPr>
            <w:noProof/>
            <w:webHidden/>
          </w:rPr>
          <w:fldChar w:fldCharType="begin"/>
        </w:r>
        <w:r w:rsidR="00714B32">
          <w:rPr>
            <w:noProof/>
            <w:webHidden/>
          </w:rPr>
          <w:instrText xml:space="preserve"> PAGEREF _Toc523475395 \h </w:instrText>
        </w:r>
        <w:r w:rsidR="00714B32">
          <w:rPr>
            <w:noProof/>
            <w:webHidden/>
          </w:rPr>
        </w:r>
        <w:r w:rsidR="00714B32">
          <w:rPr>
            <w:noProof/>
            <w:webHidden/>
          </w:rPr>
          <w:fldChar w:fldCharType="separate"/>
        </w:r>
        <w:r w:rsidR="00DD2914">
          <w:rPr>
            <w:noProof/>
            <w:webHidden/>
          </w:rPr>
          <w:t>43</w:t>
        </w:r>
        <w:r w:rsidR="00714B32">
          <w:rPr>
            <w:noProof/>
            <w:webHidden/>
          </w:rPr>
          <w:fldChar w:fldCharType="end"/>
        </w:r>
      </w:hyperlink>
    </w:p>
    <w:p w14:paraId="07EA1FE9" w14:textId="3C5CC007" w:rsidR="00714B32" w:rsidRDefault="00871F30">
      <w:pPr>
        <w:pStyle w:val="Abbildungsverzeichnis"/>
        <w:rPr>
          <w:rFonts w:asciiTheme="minorHAnsi" w:eastAsiaTheme="minorEastAsia" w:hAnsiTheme="minorHAnsi" w:cstheme="minorBidi"/>
          <w:noProof/>
          <w:szCs w:val="24"/>
        </w:rPr>
      </w:pPr>
      <w:hyperlink w:anchor="_Toc523475396" w:history="1">
        <w:r w:rsidR="00714B32" w:rsidRPr="008F4B85">
          <w:rPr>
            <w:rStyle w:val="Hyperlink"/>
            <w:noProof/>
          </w:rPr>
          <w:t>Abbildung 47: Dokumentation der Aufrufe in api.service.ts</w:t>
        </w:r>
        <w:r w:rsidR="00714B32">
          <w:rPr>
            <w:noProof/>
            <w:webHidden/>
          </w:rPr>
          <w:tab/>
        </w:r>
        <w:r w:rsidR="00714B32">
          <w:rPr>
            <w:noProof/>
            <w:webHidden/>
          </w:rPr>
          <w:fldChar w:fldCharType="begin"/>
        </w:r>
        <w:r w:rsidR="00714B32">
          <w:rPr>
            <w:noProof/>
            <w:webHidden/>
          </w:rPr>
          <w:instrText xml:space="preserve"> PAGEREF _Toc523475396 \h </w:instrText>
        </w:r>
        <w:r w:rsidR="00714B32">
          <w:rPr>
            <w:noProof/>
            <w:webHidden/>
          </w:rPr>
        </w:r>
        <w:r w:rsidR="00714B32">
          <w:rPr>
            <w:noProof/>
            <w:webHidden/>
          </w:rPr>
          <w:fldChar w:fldCharType="separate"/>
        </w:r>
        <w:r w:rsidR="00DD2914">
          <w:rPr>
            <w:noProof/>
            <w:webHidden/>
          </w:rPr>
          <w:t>44</w:t>
        </w:r>
        <w:r w:rsidR="00714B32">
          <w:rPr>
            <w:noProof/>
            <w:webHidden/>
          </w:rPr>
          <w:fldChar w:fldCharType="end"/>
        </w:r>
      </w:hyperlink>
    </w:p>
    <w:p w14:paraId="3BD6EAF0" w14:textId="1E3ACB23" w:rsidR="00714B32" w:rsidRDefault="00871F30">
      <w:pPr>
        <w:pStyle w:val="Abbildungsverzeichnis"/>
        <w:rPr>
          <w:rFonts w:asciiTheme="minorHAnsi" w:eastAsiaTheme="minorEastAsia" w:hAnsiTheme="minorHAnsi" w:cstheme="minorBidi"/>
          <w:noProof/>
          <w:szCs w:val="24"/>
        </w:rPr>
      </w:pPr>
      <w:hyperlink w:anchor="_Toc523475397" w:history="1">
        <w:r w:rsidR="00714B32" w:rsidRPr="008F4B85">
          <w:rPr>
            <w:rStyle w:val="Hyperlink"/>
            <w:noProof/>
          </w:rPr>
          <w:t>Abbildung 48: Dateistruktur für die Dependencies</w:t>
        </w:r>
        <w:r w:rsidR="00714B32">
          <w:rPr>
            <w:noProof/>
            <w:webHidden/>
          </w:rPr>
          <w:tab/>
        </w:r>
        <w:r w:rsidR="00714B32">
          <w:rPr>
            <w:noProof/>
            <w:webHidden/>
          </w:rPr>
          <w:fldChar w:fldCharType="begin"/>
        </w:r>
        <w:r w:rsidR="00714B32">
          <w:rPr>
            <w:noProof/>
            <w:webHidden/>
          </w:rPr>
          <w:instrText xml:space="preserve"> PAGEREF _Toc523475397 \h </w:instrText>
        </w:r>
        <w:r w:rsidR="00714B32">
          <w:rPr>
            <w:noProof/>
            <w:webHidden/>
          </w:rPr>
        </w:r>
        <w:r w:rsidR="00714B32">
          <w:rPr>
            <w:noProof/>
            <w:webHidden/>
          </w:rPr>
          <w:fldChar w:fldCharType="separate"/>
        </w:r>
        <w:r w:rsidR="00DD2914">
          <w:rPr>
            <w:noProof/>
            <w:webHidden/>
          </w:rPr>
          <w:t>44</w:t>
        </w:r>
        <w:r w:rsidR="00714B32">
          <w:rPr>
            <w:noProof/>
            <w:webHidden/>
          </w:rPr>
          <w:fldChar w:fldCharType="end"/>
        </w:r>
      </w:hyperlink>
    </w:p>
    <w:p w14:paraId="3EFFC2FE" w14:textId="36B81201" w:rsidR="00714B32" w:rsidRDefault="00871F30">
      <w:pPr>
        <w:pStyle w:val="Abbildungsverzeichnis"/>
        <w:rPr>
          <w:rFonts w:asciiTheme="minorHAnsi" w:eastAsiaTheme="minorEastAsia" w:hAnsiTheme="minorHAnsi" w:cstheme="minorBidi"/>
          <w:noProof/>
          <w:szCs w:val="24"/>
        </w:rPr>
      </w:pPr>
      <w:hyperlink w:anchor="_Toc523475398" w:history="1">
        <w:r w:rsidR="00714B32" w:rsidRPr="008F4B85">
          <w:rPr>
            <w:rStyle w:val="Hyperlink"/>
            <w:noProof/>
          </w:rPr>
          <w:t>Abbildung 49: getAll-Request für Model in model.js</w:t>
        </w:r>
        <w:r w:rsidR="00714B32">
          <w:rPr>
            <w:noProof/>
            <w:webHidden/>
          </w:rPr>
          <w:tab/>
        </w:r>
        <w:r w:rsidR="00714B32">
          <w:rPr>
            <w:noProof/>
            <w:webHidden/>
          </w:rPr>
          <w:fldChar w:fldCharType="begin"/>
        </w:r>
        <w:r w:rsidR="00714B32">
          <w:rPr>
            <w:noProof/>
            <w:webHidden/>
          </w:rPr>
          <w:instrText xml:space="preserve"> PAGEREF _Toc523475398 \h </w:instrText>
        </w:r>
        <w:r w:rsidR="00714B32">
          <w:rPr>
            <w:noProof/>
            <w:webHidden/>
          </w:rPr>
        </w:r>
        <w:r w:rsidR="00714B32">
          <w:rPr>
            <w:noProof/>
            <w:webHidden/>
          </w:rPr>
          <w:fldChar w:fldCharType="separate"/>
        </w:r>
        <w:r w:rsidR="00DD2914">
          <w:rPr>
            <w:noProof/>
            <w:webHidden/>
          </w:rPr>
          <w:t>45</w:t>
        </w:r>
        <w:r w:rsidR="00714B32">
          <w:rPr>
            <w:noProof/>
            <w:webHidden/>
          </w:rPr>
          <w:fldChar w:fldCharType="end"/>
        </w:r>
      </w:hyperlink>
    </w:p>
    <w:p w14:paraId="74E860E3" w14:textId="24DD52BD" w:rsidR="00714B32" w:rsidRDefault="00871F30">
      <w:pPr>
        <w:pStyle w:val="Abbildungsverzeichnis"/>
        <w:rPr>
          <w:rFonts w:asciiTheme="minorHAnsi" w:eastAsiaTheme="minorEastAsia" w:hAnsiTheme="minorHAnsi" w:cstheme="minorBidi"/>
          <w:noProof/>
          <w:szCs w:val="24"/>
        </w:rPr>
      </w:pPr>
      <w:hyperlink w:anchor="_Toc523475399" w:history="1">
        <w:r w:rsidR="00714B32" w:rsidRPr="008F4B85">
          <w:rPr>
            <w:rStyle w:val="Hyperlink"/>
            <w:noProof/>
          </w:rPr>
          <w:t>Abbildung 50: Aufbau des Express.js-Servers</w:t>
        </w:r>
        <w:r w:rsidR="00714B32">
          <w:rPr>
            <w:noProof/>
            <w:webHidden/>
          </w:rPr>
          <w:tab/>
        </w:r>
        <w:r w:rsidR="00714B32">
          <w:rPr>
            <w:noProof/>
            <w:webHidden/>
          </w:rPr>
          <w:fldChar w:fldCharType="begin"/>
        </w:r>
        <w:r w:rsidR="00714B32">
          <w:rPr>
            <w:noProof/>
            <w:webHidden/>
          </w:rPr>
          <w:instrText xml:space="preserve"> PAGEREF _Toc523475399 \h </w:instrText>
        </w:r>
        <w:r w:rsidR="00714B32">
          <w:rPr>
            <w:noProof/>
            <w:webHidden/>
          </w:rPr>
        </w:r>
        <w:r w:rsidR="00714B32">
          <w:rPr>
            <w:noProof/>
            <w:webHidden/>
          </w:rPr>
          <w:fldChar w:fldCharType="separate"/>
        </w:r>
        <w:r w:rsidR="00DD2914">
          <w:rPr>
            <w:noProof/>
            <w:webHidden/>
          </w:rPr>
          <w:t>46</w:t>
        </w:r>
        <w:r w:rsidR="00714B32">
          <w:rPr>
            <w:noProof/>
            <w:webHidden/>
          </w:rPr>
          <w:fldChar w:fldCharType="end"/>
        </w:r>
      </w:hyperlink>
    </w:p>
    <w:p w14:paraId="11D9E3C5" w14:textId="1976AEFD" w:rsidR="00714B32" w:rsidRDefault="00871F30">
      <w:pPr>
        <w:pStyle w:val="Abbildungsverzeichnis"/>
        <w:rPr>
          <w:rFonts w:asciiTheme="minorHAnsi" w:eastAsiaTheme="minorEastAsia" w:hAnsiTheme="minorHAnsi" w:cstheme="minorBidi"/>
          <w:noProof/>
          <w:szCs w:val="24"/>
        </w:rPr>
      </w:pPr>
      <w:hyperlink w:anchor="_Toc523475400" w:history="1">
        <w:r w:rsidR="00714B32" w:rsidRPr="008F4B85">
          <w:rPr>
            <w:rStyle w:val="Hyperlink"/>
            <w:noProof/>
          </w:rPr>
          <w:t>Abbildung 51: Aufsetzen von einem Fake-Backend</w:t>
        </w:r>
        <w:r w:rsidR="00714B32">
          <w:rPr>
            <w:noProof/>
            <w:webHidden/>
          </w:rPr>
          <w:tab/>
        </w:r>
        <w:r w:rsidR="00714B32">
          <w:rPr>
            <w:noProof/>
            <w:webHidden/>
          </w:rPr>
          <w:fldChar w:fldCharType="begin"/>
        </w:r>
        <w:r w:rsidR="00714B32">
          <w:rPr>
            <w:noProof/>
            <w:webHidden/>
          </w:rPr>
          <w:instrText xml:space="preserve"> PAGEREF _Toc523475400 \h </w:instrText>
        </w:r>
        <w:r w:rsidR="00714B32">
          <w:rPr>
            <w:noProof/>
            <w:webHidden/>
          </w:rPr>
        </w:r>
        <w:r w:rsidR="00714B32">
          <w:rPr>
            <w:noProof/>
            <w:webHidden/>
          </w:rPr>
          <w:fldChar w:fldCharType="separate"/>
        </w:r>
        <w:r w:rsidR="00DD2914">
          <w:rPr>
            <w:noProof/>
            <w:webHidden/>
          </w:rPr>
          <w:t>49</w:t>
        </w:r>
        <w:r w:rsidR="00714B32">
          <w:rPr>
            <w:noProof/>
            <w:webHidden/>
          </w:rPr>
          <w:fldChar w:fldCharType="end"/>
        </w:r>
      </w:hyperlink>
    </w:p>
    <w:p w14:paraId="6F03C76B" w14:textId="6E2C51BD" w:rsidR="00714B32" w:rsidRDefault="00871F30">
      <w:pPr>
        <w:pStyle w:val="Abbildungsverzeichnis"/>
        <w:rPr>
          <w:rFonts w:asciiTheme="minorHAnsi" w:eastAsiaTheme="minorEastAsia" w:hAnsiTheme="minorHAnsi" w:cstheme="minorBidi"/>
          <w:noProof/>
          <w:szCs w:val="24"/>
        </w:rPr>
      </w:pPr>
      <w:hyperlink w:anchor="_Toc523475401" w:history="1">
        <w:r w:rsidR="00714B32" w:rsidRPr="008F4B85">
          <w:rPr>
            <w:rStyle w:val="Hyperlink"/>
            <w:noProof/>
          </w:rPr>
          <w:t>Abbildung 52: Verwendung des Fake-Backends</w:t>
        </w:r>
        <w:r w:rsidR="00714B32">
          <w:rPr>
            <w:noProof/>
            <w:webHidden/>
          </w:rPr>
          <w:tab/>
        </w:r>
        <w:r w:rsidR="00714B32">
          <w:rPr>
            <w:noProof/>
            <w:webHidden/>
          </w:rPr>
          <w:fldChar w:fldCharType="begin"/>
        </w:r>
        <w:r w:rsidR="00714B32">
          <w:rPr>
            <w:noProof/>
            <w:webHidden/>
          </w:rPr>
          <w:instrText xml:space="preserve"> PAGEREF _Toc523475401 \h </w:instrText>
        </w:r>
        <w:r w:rsidR="00714B32">
          <w:rPr>
            <w:noProof/>
            <w:webHidden/>
          </w:rPr>
        </w:r>
        <w:r w:rsidR="00714B32">
          <w:rPr>
            <w:noProof/>
            <w:webHidden/>
          </w:rPr>
          <w:fldChar w:fldCharType="separate"/>
        </w:r>
        <w:r w:rsidR="00DD2914">
          <w:rPr>
            <w:noProof/>
            <w:webHidden/>
          </w:rPr>
          <w:t>49</w:t>
        </w:r>
        <w:r w:rsidR="00714B32">
          <w:rPr>
            <w:noProof/>
            <w:webHidden/>
          </w:rPr>
          <w:fldChar w:fldCharType="end"/>
        </w:r>
      </w:hyperlink>
    </w:p>
    <w:p w14:paraId="40E92B91" w14:textId="2194224F" w:rsidR="00046E5D" w:rsidRPr="002A5B6B" w:rsidRDefault="00C0046A" w:rsidP="0082294F">
      <w:pPr>
        <w:pStyle w:val="Zwberschr1"/>
        <w:spacing w:before="0" w:after="0"/>
        <w:jc w:val="both"/>
      </w:pPr>
      <w:r w:rsidRPr="002A5B6B">
        <w:rPr>
          <w:i w:val="0"/>
        </w:rPr>
        <w:fldChar w:fldCharType="end"/>
      </w:r>
    </w:p>
    <w:p w14:paraId="4FC791AC" w14:textId="77777777" w:rsidR="00B341B9" w:rsidRPr="002A5B6B" w:rsidRDefault="00B341B9" w:rsidP="0064549D">
      <w:pPr>
        <w:pStyle w:val="Grundtext"/>
        <w:spacing w:after="120" w:line="360" w:lineRule="auto"/>
      </w:pPr>
    </w:p>
    <w:p w14:paraId="59E44451" w14:textId="3BCB08CA" w:rsidR="00B341B9" w:rsidRDefault="00B341B9">
      <w:pPr>
        <w:rPr>
          <w:lang w:val="en-GB"/>
        </w:rPr>
      </w:pPr>
      <w:r w:rsidRPr="002A5B6B">
        <w:rPr>
          <w:lang w:val="en-GB"/>
        </w:rPr>
        <w:br w:type="page"/>
      </w:r>
    </w:p>
    <w:p w14:paraId="603F073D" w14:textId="5BC2E2A7" w:rsidR="00CF624E" w:rsidRDefault="00CF624E" w:rsidP="00CF624E">
      <w:pPr>
        <w:pStyle w:val="berschrift1"/>
      </w:pPr>
      <w:bookmarkStart w:id="4" w:name="_Toc504303310"/>
      <w:bookmarkStart w:id="5" w:name="_Toc523475404"/>
      <w:r>
        <w:lastRenderedPageBreak/>
        <w:t>Tabellenverzeichnis</w:t>
      </w:r>
      <w:bookmarkEnd w:id="4"/>
      <w:bookmarkEnd w:id="5"/>
    </w:p>
    <w:bookmarkStart w:id="6" w:name="_Toc504303311"/>
    <w:p w14:paraId="0F43CD8C" w14:textId="407CEF7C" w:rsidR="005F7507" w:rsidRDefault="00CF624E">
      <w:pPr>
        <w:pStyle w:val="Abbildungsverzeichnis"/>
        <w:rPr>
          <w:rFonts w:asciiTheme="minorHAnsi" w:eastAsiaTheme="minorEastAsia" w:hAnsiTheme="minorHAnsi" w:cstheme="minorBidi"/>
          <w:noProof/>
          <w:sz w:val="22"/>
          <w:szCs w:val="22"/>
        </w:rPr>
      </w:pPr>
      <w:r w:rsidRPr="00CF624E">
        <w:rPr>
          <w:b/>
        </w:rPr>
        <w:fldChar w:fldCharType="begin"/>
      </w:r>
      <w:r w:rsidRPr="00CF624E">
        <w:rPr>
          <w:b/>
        </w:rPr>
        <w:instrText xml:space="preserve"> TOC \h \z \c "Tabelle" </w:instrText>
      </w:r>
      <w:r w:rsidRPr="00CF624E">
        <w:rPr>
          <w:b/>
        </w:rPr>
        <w:fldChar w:fldCharType="separate"/>
      </w:r>
      <w:hyperlink w:anchor="_Toc523473654" w:history="1">
        <w:r w:rsidR="005F7507" w:rsidRPr="00D60653">
          <w:rPr>
            <w:rStyle w:val="Hyperlink"/>
            <w:noProof/>
          </w:rPr>
          <w:t>Tabelle 1: Verbindungsdaten der lokalen Datenbank</w:t>
        </w:r>
        <w:r w:rsidR="005F7507">
          <w:rPr>
            <w:noProof/>
            <w:webHidden/>
          </w:rPr>
          <w:tab/>
        </w:r>
        <w:r w:rsidR="005F7507">
          <w:rPr>
            <w:noProof/>
            <w:webHidden/>
          </w:rPr>
          <w:fldChar w:fldCharType="begin"/>
        </w:r>
        <w:r w:rsidR="005F7507">
          <w:rPr>
            <w:noProof/>
            <w:webHidden/>
          </w:rPr>
          <w:instrText xml:space="preserve"> PAGEREF _Toc523473654 \h </w:instrText>
        </w:r>
        <w:r w:rsidR="005F7507">
          <w:rPr>
            <w:noProof/>
            <w:webHidden/>
          </w:rPr>
        </w:r>
        <w:r w:rsidR="005F7507">
          <w:rPr>
            <w:noProof/>
            <w:webHidden/>
          </w:rPr>
          <w:fldChar w:fldCharType="separate"/>
        </w:r>
        <w:r w:rsidR="00DD2914">
          <w:rPr>
            <w:noProof/>
            <w:webHidden/>
          </w:rPr>
          <w:t>17</w:t>
        </w:r>
        <w:r w:rsidR="005F7507">
          <w:rPr>
            <w:noProof/>
            <w:webHidden/>
          </w:rPr>
          <w:fldChar w:fldCharType="end"/>
        </w:r>
      </w:hyperlink>
    </w:p>
    <w:p w14:paraId="6F3E7685" w14:textId="45CD6F93" w:rsidR="00CF624E" w:rsidRPr="00CF624E" w:rsidRDefault="00CF624E" w:rsidP="00CF624E">
      <w:pPr>
        <w:pStyle w:val="StandardWissenschaftlichArbeiten"/>
        <w:rPr>
          <w:rFonts w:ascii="Times New Roman" w:hAnsi="Times New Roman" w:cs="Times New Roman"/>
          <w:b/>
        </w:rPr>
      </w:pPr>
      <w:r w:rsidRPr="00CF624E">
        <w:rPr>
          <w:rFonts w:ascii="Times New Roman" w:hAnsi="Times New Roman" w:cs="Times New Roman"/>
          <w:b/>
        </w:rPr>
        <w:fldChar w:fldCharType="end"/>
      </w:r>
    </w:p>
    <w:p w14:paraId="2D736FAD" w14:textId="1CCFE986" w:rsidR="00CF624E" w:rsidRPr="00612C3E" w:rsidRDefault="00CF624E" w:rsidP="00CF624E">
      <w:pPr>
        <w:pStyle w:val="berschrift1"/>
        <w:rPr>
          <w:lang w:val="en-GB"/>
        </w:rPr>
      </w:pPr>
      <w:bookmarkStart w:id="7" w:name="_Toc523475405"/>
      <w:r w:rsidRPr="00612C3E">
        <w:rPr>
          <w:lang w:val="en-GB"/>
        </w:rPr>
        <w:lastRenderedPageBreak/>
        <w:t>Abkürzungsverzeichnis</w:t>
      </w:r>
      <w:bookmarkEnd w:id="6"/>
      <w:bookmarkEnd w:id="7"/>
    </w:p>
    <w:p w14:paraId="0049E0F5" w14:textId="1C818145"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ADAMO</w:t>
      </w:r>
      <w:r w:rsidRPr="00515993">
        <w:rPr>
          <w:rFonts w:ascii="Times New Roman" w:hAnsi="Times New Roman" w:cs="Times New Roman"/>
          <w:lang w:val="en-GB"/>
        </w:rPr>
        <w:tab/>
      </w:r>
      <w:r w:rsidRPr="00515993">
        <w:rPr>
          <w:rFonts w:ascii="Times New Roman" w:hAnsi="Times New Roman" w:cs="Times New Roman"/>
          <w:lang w:val="en-GB"/>
        </w:rPr>
        <w:tab/>
        <w:t>Adaptiver Modeller</w:t>
      </w:r>
    </w:p>
    <w:p w14:paraId="53323D00" w14:textId="3673ED67"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BPMN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Bu</w:t>
      </w:r>
      <w:r w:rsidR="00515993">
        <w:rPr>
          <w:rFonts w:ascii="Times New Roman" w:hAnsi="Times New Roman" w:cs="Times New Roman"/>
          <w:lang w:val="en-GB"/>
        </w:rPr>
        <w:t xml:space="preserve">siness Process </w:t>
      </w:r>
      <w:r w:rsidR="00515993" w:rsidRPr="00515993">
        <w:rPr>
          <w:rFonts w:ascii="Times New Roman" w:hAnsi="Times New Roman" w:cs="Times New Roman"/>
          <w:lang w:val="en-GB"/>
        </w:rPr>
        <w:t>Model and Notation</w:t>
      </w:r>
    </w:p>
    <w:p w14:paraId="418E6358" w14:textId="41F94D2E"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CMMN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Case Management Model and Notation</w:t>
      </w:r>
    </w:p>
    <w:p w14:paraId="0B35AF23" w14:textId="6FBC7C14" w:rsidR="00CF624E" w:rsidRPr="00821D58" w:rsidRDefault="00CF624E" w:rsidP="00CF624E">
      <w:pPr>
        <w:pStyle w:val="StandardWissenschaftlichArbeiten"/>
        <w:tabs>
          <w:tab w:val="left" w:pos="1011"/>
        </w:tabs>
        <w:rPr>
          <w:rFonts w:ascii="Times New Roman" w:hAnsi="Times New Roman" w:cs="Times New Roman"/>
        </w:rPr>
      </w:pPr>
      <w:r w:rsidRPr="00821D58">
        <w:rPr>
          <w:rFonts w:ascii="Times New Roman" w:hAnsi="Times New Roman" w:cs="Times New Roman"/>
        </w:rPr>
        <w:t>DMN</w:t>
      </w:r>
      <w:r w:rsidRPr="00821D58">
        <w:rPr>
          <w:rFonts w:ascii="Times New Roman" w:hAnsi="Times New Roman" w:cs="Times New Roman"/>
        </w:rPr>
        <w:tab/>
      </w:r>
      <w:r w:rsidRPr="00821D58">
        <w:rPr>
          <w:rFonts w:ascii="Times New Roman" w:hAnsi="Times New Roman" w:cs="Times New Roman"/>
        </w:rPr>
        <w:tab/>
      </w:r>
      <w:r w:rsidR="00515993" w:rsidRPr="00821D58">
        <w:rPr>
          <w:rFonts w:ascii="Times New Roman" w:hAnsi="Times New Roman" w:cs="Times New Roman"/>
        </w:rPr>
        <w:t>Decision Model and Notation</w:t>
      </w:r>
    </w:p>
    <w:p w14:paraId="6D3E4512" w14:textId="543C5AB6"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IPIM</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Institut für Projektmanagement und Informationsmodellierung und dem </w:t>
      </w:r>
    </w:p>
    <w:p w14:paraId="1A6B96DA" w14:textId="77777777" w:rsidR="00CF624E" w:rsidRDefault="00CF624E" w:rsidP="00CF624E">
      <w:pPr>
        <w:pStyle w:val="StandardWissenschaftlichArbeiten"/>
        <w:tabs>
          <w:tab w:val="left" w:pos="1011"/>
        </w:tabs>
        <w:rPr>
          <w:rFonts w:ascii="Times New Roman" w:hAnsi="Times New Roman" w:cs="Times New Roman"/>
        </w:rPr>
      </w:pPr>
      <w:r>
        <w:rPr>
          <w:rFonts w:ascii="Times New Roman" w:hAnsi="Times New Roman" w:cs="Times New Roman"/>
        </w:rPr>
        <w:t>KIP</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Kompetenznetzwerk </w:t>
      </w:r>
      <w:r>
        <w:rPr>
          <w:rFonts w:ascii="Times New Roman" w:hAnsi="Times New Roman" w:cs="Times New Roman"/>
        </w:rPr>
        <w:t>i</w:t>
      </w:r>
      <w:r w:rsidRPr="00F11C5B">
        <w:rPr>
          <w:rFonts w:ascii="Times New Roman" w:hAnsi="Times New Roman" w:cs="Times New Roman"/>
        </w:rPr>
        <w:t xml:space="preserve">ntelligente Produktionslogistik </w:t>
      </w:r>
    </w:p>
    <w:p w14:paraId="5489A54C" w14:textId="2D243D4C"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MQTT</w:t>
      </w:r>
      <w:r>
        <w:rPr>
          <w:rFonts w:ascii="Times New Roman" w:hAnsi="Times New Roman" w:cs="Times New Roman"/>
        </w:rPr>
        <w:tab/>
      </w:r>
      <w:r>
        <w:rPr>
          <w:rFonts w:ascii="Times New Roman" w:hAnsi="Times New Roman" w:cs="Times New Roman"/>
        </w:rPr>
        <w:tab/>
      </w:r>
      <w:r w:rsidR="0096436D" w:rsidRPr="0096436D">
        <w:rPr>
          <w:rFonts w:ascii="Times New Roman" w:hAnsi="Times New Roman" w:cs="Times New Roman"/>
        </w:rPr>
        <w:t>Message Queue Telemetry Transport</w:t>
      </w:r>
    </w:p>
    <w:p w14:paraId="74C8C604" w14:textId="031995EF"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SQL</w:t>
      </w:r>
      <w:r w:rsidRPr="00612C3E">
        <w:rPr>
          <w:rFonts w:ascii="Times New Roman" w:hAnsi="Times New Roman" w:cs="Times New Roman"/>
          <w:lang w:val="en-GB"/>
        </w:rPr>
        <w:tab/>
      </w:r>
      <w:r w:rsidRPr="00612C3E">
        <w:rPr>
          <w:rFonts w:ascii="Times New Roman" w:hAnsi="Times New Roman" w:cs="Times New Roman"/>
          <w:lang w:val="en-GB"/>
        </w:rPr>
        <w:tab/>
        <w:t>Structured Query Language</w:t>
      </w:r>
    </w:p>
    <w:p w14:paraId="3824A527" w14:textId="13184800"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VPN</w:t>
      </w:r>
      <w:r w:rsidRPr="00612C3E">
        <w:rPr>
          <w:rFonts w:ascii="Times New Roman" w:hAnsi="Times New Roman" w:cs="Times New Roman"/>
          <w:lang w:val="en-GB"/>
        </w:rPr>
        <w:tab/>
      </w:r>
      <w:r w:rsidRPr="00612C3E">
        <w:rPr>
          <w:rFonts w:ascii="Times New Roman" w:hAnsi="Times New Roman" w:cs="Times New Roman"/>
          <w:lang w:val="en-GB"/>
        </w:rPr>
        <w:tab/>
        <w:t>Virtual Private Network</w:t>
      </w:r>
    </w:p>
    <w:p w14:paraId="24019484" w14:textId="6BAB49C4" w:rsidR="0096436D" w:rsidRPr="00CF624E" w:rsidRDefault="00594E4A" w:rsidP="00CF624E">
      <w:pPr>
        <w:pStyle w:val="StandardWissenschaftlichArbeiten"/>
        <w:tabs>
          <w:tab w:val="left" w:pos="1011"/>
        </w:tabs>
        <w:rPr>
          <w:rFonts w:ascii="Times New Roman" w:hAnsi="Times New Roman" w:cs="Times New Roman"/>
        </w:rPr>
      </w:pPr>
      <w:r>
        <w:rPr>
          <w:rFonts w:ascii="Times New Roman" w:hAnsi="Times New Roman" w:cs="Times New Roman"/>
        </w:rPr>
        <w:t>VS</w:t>
      </w:r>
      <w:r>
        <w:rPr>
          <w:rFonts w:ascii="Times New Roman" w:hAnsi="Times New Roman" w:cs="Times New Roman"/>
        </w:rPr>
        <w:tab/>
      </w:r>
      <w:r>
        <w:rPr>
          <w:rFonts w:ascii="Times New Roman" w:hAnsi="Times New Roman" w:cs="Times New Roman"/>
        </w:rPr>
        <w:tab/>
        <w:t>Visual Studio</w:t>
      </w:r>
    </w:p>
    <w:p w14:paraId="5C731E06" w14:textId="4753BD06" w:rsidR="00CF624E" w:rsidRPr="00CF624E" w:rsidRDefault="00CF624E" w:rsidP="00CF624E">
      <w:pPr>
        <w:pStyle w:val="StandardWissenschaftlichArbeiten"/>
        <w:tabs>
          <w:tab w:val="left" w:pos="1011"/>
        </w:tabs>
        <w:rPr>
          <w:rFonts w:ascii="Times New Roman" w:hAnsi="Times New Roman" w:cs="Times New Roman"/>
        </w:rPr>
      </w:pPr>
    </w:p>
    <w:p w14:paraId="728757C8" w14:textId="4D3F943C" w:rsidR="00CF624E" w:rsidRPr="00CF624E" w:rsidRDefault="00CF624E" w:rsidP="00CF624E">
      <w:pPr>
        <w:pStyle w:val="StandardWissenschaftlichArbeiten"/>
        <w:tabs>
          <w:tab w:val="left" w:pos="1011"/>
        </w:tabs>
        <w:rPr>
          <w:rFonts w:ascii="Times New Roman" w:hAnsi="Times New Roman" w:cs="Times New Roman"/>
        </w:rPr>
      </w:pPr>
    </w:p>
    <w:p w14:paraId="1B268FF3" w14:textId="77777777" w:rsidR="00CF624E" w:rsidRPr="00CF624E" w:rsidRDefault="00CF624E" w:rsidP="00CF624E">
      <w:pPr>
        <w:pStyle w:val="StandardWissenschaftlichArbeiten"/>
        <w:tabs>
          <w:tab w:val="left" w:pos="1011"/>
        </w:tabs>
        <w:rPr>
          <w:rFonts w:ascii="Times New Roman" w:hAnsi="Times New Roman" w:cs="Times New Roman"/>
        </w:rPr>
      </w:pPr>
    </w:p>
    <w:p w14:paraId="5F59BB65" w14:textId="77777777" w:rsidR="00B341B9" w:rsidRPr="00CF624E" w:rsidRDefault="00B341B9" w:rsidP="0064549D">
      <w:pPr>
        <w:pStyle w:val="Grundtext"/>
        <w:spacing w:after="120" w:line="360" w:lineRule="auto"/>
        <w:sectPr w:rsidR="00B341B9" w:rsidRPr="00CF624E" w:rsidSect="00712B23">
          <w:headerReference w:type="default" r:id="rId9"/>
          <w:type w:val="continuous"/>
          <w:pgSz w:w="11907" w:h="16840" w:code="9"/>
          <w:pgMar w:top="1702" w:right="1701" w:bottom="1134" w:left="1701" w:header="720" w:footer="720" w:gutter="0"/>
          <w:pgNumType w:fmt="upperRoman"/>
          <w:cols w:space="720"/>
          <w:titlePg/>
        </w:sectPr>
      </w:pPr>
    </w:p>
    <w:p w14:paraId="21C4351C" w14:textId="60F81194" w:rsidR="00032B0A" w:rsidRPr="002A5B6B" w:rsidRDefault="00032B0A" w:rsidP="00C67F20">
      <w:pPr>
        <w:pStyle w:val="berschrift1"/>
        <w:numPr>
          <w:ilvl w:val="0"/>
          <w:numId w:val="21"/>
        </w:numPr>
        <w:spacing w:after="120"/>
        <w:ind w:left="360" w:hanging="360"/>
      </w:pPr>
      <w:bookmarkStart w:id="8" w:name="_Toc522200037"/>
      <w:bookmarkStart w:id="9" w:name="_Toc523475406"/>
      <w:r w:rsidRPr="002A5B6B">
        <w:lastRenderedPageBreak/>
        <w:t>Allgemeine Beschreibung</w:t>
      </w:r>
      <w:bookmarkEnd w:id="8"/>
      <w:bookmarkEnd w:id="9"/>
    </w:p>
    <w:p w14:paraId="305EA798" w14:textId="7B396A2B" w:rsidR="00F11C5B" w:rsidRPr="00F11C5B" w:rsidRDefault="00F11C5B" w:rsidP="00F11C5B">
      <w:pPr>
        <w:pStyle w:val="StandardWissenschaftlichArbeiten"/>
        <w:tabs>
          <w:tab w:val="left" w:pos="1011"/>
        </w:tabs>
        <w:rPr>
          <w:rFonts w:ascii="Times New Roman" w:hAnsi="Times New Roman" w:cs="Times New Roman"/>
        </w:rPr>
      </w:pPr>
      <w:r w:rsidRPr="00F11C5B">
        <w:rPr>
          <w:rFonts w:ascii="Times New Roman" w:hAnsi="Times New Roman" w:cs="Times New Roman"/>
        </w:rPr>
        <w:t>Camunda stellt einen Modeller bereit, der sowohl für die Prozess- als auch die Entscheidungsmodellierung geeignet ist und die Modellierungssprache BPMN 2.0</w:t>
      </w:r>
      <w:r w:rsidR="005D0844">
        <w:rPr>
          <w:rFonts w:ascii="Times New Roman" w:hAnsi="Times New Roman" w:cs="Times New Roman"/>
        </w:rPr>
        <w:t xml:space="preserve"> </w:t>
      </w:r>
      <w:r w:rsidRPr="00F11C5B">
        <w:rPr>
          <w:rFonts w:ascii="Times New Roman" w:hAnsi="Times New Roman" w:cs="Times New Roman"/>
        </w:rPr>
        <w:t xml:space="preserve">unterstützt. Aufgrund der eingeschränkten Funktionalität und neuer Bedürfnisse von Anwendern wird dieses Werkzeug in Zusammenarbeit des Instituts für Projektmanagement und Informationsmodellierung (IPIM) und dem Kompetenznetzwerk Intelligente Produktionslogistik </w:t>
      </w:r>
      <w:r w:rsidR="00425B9C">
        <w:rPr>
          <w:rFonts w:ascii="Times New Roman" w:hAnsi="Times New Roman" w:cs="Times New Roman"/>
        </w:rPr>
        <w:t>(</w:t>
      </w:r>
      <w:r w:rsidR="007875B5">
        <w:rPr>
          <w:rFonts w:ascii="Times New Roman" w:hAnsi="Times New Roman" w:cs="Times New Roman"/>
        </w:rPr>
        <w:t>KIP</w:t>
      </w:r>
      <w:r w:rsidR="00425B9C">
        <w:rPr>
          <w:rFonts w:ascii="Times New Roman" w:hAnsi="Times New Roman" w:cs="Times New Roman"/>
        </w:rPr>
        <w:t xml:space="preserve">) </w:t>
      </w:r>
      <w:r w:rsidRPr="00F11C5B">
        <w:rPr>
          <w:rFonts w:ascii="Times New Roman" w:hAnsi="Times New Roman" w:cs="Times New Roman"/>
        </w:rPr>
        <w:t>zum adaptiven Modeller (ADAMO) erweitert.</w:t>
      </w:r>
    </w:p>
    <w:p w14:paraId="3A503F52" w14:textId="2E4FF037" w:rsidR="00F11C5B" w:rsidRPr="00F11C5B" w:rsidRDefault="00F11C5B" w:rsidP="00F11C5B">
      <w:pPr>
        <w:pStyle w:val="StandardWissenschaftlichArbeiten"/>
        <w:tabs>
          <w:tab w:val="left" w:pos="1011"/>
        </w:tabs>
        <w:rPr>
          <w:rFonts w:ascii="Times New Roman" w:hAnsi="Times New Roman" w:cs="Times New Roman"/>
        </w:rPr>
      </w:pPr>
      <w:r w:rsidRPr="00F11C5B">
        <w:rPr>
          <w:rFonts w:ascii="Times New Roman" w:hAnsi="Times New Roman" w:cs="Times New Roman"/>
        </w:rPr>
        <w:t>Als neue Funktion zusätzlich derer von Camunda befähigt der Modeller auf BPMN basierende Prozesse ortsunabhängig, simultan und kollaborativ zu visualisieren. Hierfür wird ein</w:t>
      </w:r>
      <w:r w:rsidR="00C44D78">
        <w:rPr>
          <w:rFonts w:ascii="Times New Roman" w:hAnsi="Times New Roman" w:cs="Times New Roman"/>
        </w:rPr>
        <w:t>e Publisher/Subscriber Technologie</w:t>
      </w:r>
      <w:r w:rsidRPr="00F11C5B">
        <w:rPr>
          <w:rFonts w:ascii="Times New Roman" w:hAnsi="Times New Roman" w:cs="Times New Roman"/>
        </w:rPr>
        <w:t xml:space="preserve"> mit Hilfe des Protokolls MQTT verwendet. </w:t>
      </w:r>
    </w:p>
    <w:p w14:paraId="6C13DF17" w14:textId="3676063D" w:rsidR="00032B0A" w:rsidRPr="002A5B6B" w:rsidRDefault="00F11C5B" w:rsidP="00F11C5B">
      <w:pPr>
        <w:pStyle w:val="StandardWissenschaftlichArbeiten"/>
        <w:tabs>
          <w:tab w:val="left" w:pos="1011"/>
        </w:tabs>
        <w:jc w:val="left"/>
        <w:rPr>
          <w:rFonts w:ascii="Times New Roman" w:hAnsi="Times New Roman" w:cs="Times New Roman"/>
        </w:rPr>
      </w:pPr>
      <w:r w:rsidRPr="00F11C5B">
        <w:rPr>
          <w:rFonts w:ascii="Times New Roman" w:hAnsi="Times New Roman" w:cs="Times New Roman"/>
        </w:rPr>
        <w:t>Außerdem können diese Modelle anhand eingegebener Variablen ausgewertet werden, sodass nur die für einen definierten Fall zutreffenden Teile eines Prozessmodells angezeigt werden. Dabei werden auch Subprozesse berücksichtigt.</w:t>
      </w:r>
    </w:p>
    <w:p w14:paraId="51625D6E" w14:textId="0F00BEB6" w:rsidR="00032B0A" w:rsidRDefault="00032B0A" w:rsidP="00C67F20">
      <w:pPr>
        <w:pStyle w:val="StandardWissenschaftlichArbeiten"/>
        <w:tabs>
          <w:tab w:val="left" w:pos="1011"/>
        </w:tabs>
        <w:jc w:val="left"/>
        <w:rPr>
          <w:rFonts w:ascii="Times New Roman" w:hAnsi="Times New Roman" w:cs="Times New Roman"/>
        </w:rPr>
      </w:pPr>
    </w:p>
    <w:p w14:paraId="7BE4EE1F" w14:textId="3A189B31" w:rsidR="00F11C5B" w:rsidRDefault="00F11C5B" w:rsidP="00F11C5B">
      <w:pPr>
        <w:pStyle w:val="berschrift2"/>
        <w:numPr>
          <w:ilvl w:val="1"/>
          <w:numId w:val="21"/>
        </w:numPr>
      </w:pPr>
      <w:bookmarkStart w:id="10" w:name="_Toc523475407"/>
      <w:r w:rsidRPr="002C0BC0">
        <w:t>Rahmenbedingungen</w:t>
      </w:r>
      <w:bookmarkEnd w:id="10"/>
    </w:p>
    <w:p w14:paraId="189020A3" w14:textId="77777777" w:rsidR="00F11C5B" w:rsidRPr="002C0BC0" w:rsidRDefault="00F11C5B" w:rsidP="00F11C5B">
      <w:pPr>
        <w:pStyle w:val="StandardWissenschaftlichArbeiten"/>
        <w:tabs>
          <w:tab w:val="left" w:pos="1011"/>
        </w:tabs>
        <w:rPr>
          <w:rFonts w:ascii="Times New Roman" w:hAnsi="Times New Roman" w:cs="Times New Roman"/>
        </w:rPr>
      </w:pPr>
      <w:r w:rsidRPr="002C0BC0">
        <w:rPr>
          <w:rFonts w:ascii="Times New Roman" w:hAnsi="Times New Roman" w:cs="Times New Roman"/>
        </w:rPr>
        <w:t xml:space="preserve">Ziel der Lehrveranstaltung Praxisorientiertes Studienprojekt ist, komplexe Projekte zu organisieren und durchzuführen. Die Studierenden sind dafür in der Lage, wissenschaftliche, technische und soziale Kompetenzen einzusetzen. Sie haben Teamarbeit, Management und Kontrolle von Projekten, selbstständige wissenschaftliche und technische Arbeit im Team trainiert. Sie können fachübergreifende Kenntnisse anwenden und Projektergebnisse professionell präsentieren. </w:t>
      </w:r>
    </w:p>
    <w:p w14:paraId="6C40CCFA" w14:textId="77777777" w:rsidR="00F11C5B" w:rsidRPr="002C0BC0" w:rsidRDefault="00F11C5B" w:rsidP="00F11C5B">
      <w:pPr>
        <w:pStyle w:val="StandardWissenschaftlichArbeiten"/>
        <w:tabs>
          <w:tab w:val="left" w:pos="1011"/>
        </w:tabs>
        <w:rPr>
          <w:rFonts w:ascii="Times New Roman" w:hAnsi="Times New Roman" w:cs="Times New Roman"/>
        </w:rPr>
      </w:pPr>
    </w:p>
    <w:p w14:paraId="3E5B2CA4" w14:textId="77777777" w:rsidR="00F11C5B" w:rsidRPr="00F11C5B" w:rsidRDefault="00F11C5B" w:rsidP="00F11C5B">
      <w:pPr>
        <w:pStyle w:val="berschrift2"/>
        <w:numPr>
          <w:ilvl w:val="1"/>
          <w:numId w:val="21"/>
        </w:numPr>
      </w:pPr>
      <w:bookmarkStart w:id="11" w:name="_Toc523475408"/>
      <w:r w:rsidRPr="00F11C5B">
        <w:t>Entwicklerwerkzeuge</w:t>
      </w:r>
      <w:bookmarkEnd w:id="11"/>
    </w:p>
    <w:p w14:paraId="01195B12" w14:textId="266E1D51"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Realisierung des Systems erfolgte mit Hilfe einiger Werkzeuge. </w:t>
      </w:r>
    </w:p>
    <w:p w14:paraId="44C7680D" w14:textId="6E12D100"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Für das </w:t>
      </w:r>
      <w:r>
        <w:rPr>
          <w:rFonts w:ascii="Times New Roman" w:hAnsi="Times New Roman" w:cs="Times New Roman"/>
        </w:rPr>
        <w:t>Datenbankmodell</w:t>
      </w:r>
      <w:r w:rsidRPr="002C0BC0">
        <w:rPr>
          <w:rFonts w:ascii="Times New Roman" w:hAnsi="Times New Roman" w:cs="Times New Roman"/>
        </w:rPr>
        <w:t xml:space="preserve"> wurde yEd Graph Editor verwendet.</w:t>
      </w:r>
    </w:p>
    <w:p w14:paraId="30EFA280"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Erstellung von Source-Code wurde mit der Entwicklungsumgebung Visual Studio Code (VS Code) realisiert.</w:t>
      </w:r>
    </w:p>
    <w:p w14:paraId="7439DD64"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Präsentationsschicht wurde mit Angular 2 und realisiert. </w:t>
      </w:r>
    </w:p>
    <w:p w14:paraId="6AEF3DCF"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Applikationslogik wurde auf Basis von express.js und MQTT realisiert.</w:t>
      </w:r>
    </w:p>
    <w:p w14:paraId="77233165"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lastRenderedPageBreak/>
        <w:t xml:space="preserve">Die Datenbank wurde mit PostgreSQL bzw. dem pgAdmin4 realisiert. </w:t>
      </w:r>
    </w:p>
    <w:p w14:paraId="1C2AF1FF" w14:textId="6189E195" w:rsidR="00F11C5B" w:rsidRPr="002C0BC0" w:rsidRDefault="00F11C5B" w:rsidP="00F11C5B">
      <w:pPr>
        <w:pStyle w:val="StandardWissenschaftlichArbeiten"/>
        <w:rPr>
          <w:rFonts w:ascii="Times New Roman" w:hAnsi="Times New Roman" w:cs="Times New Roman"/>
          <w:color w:val="FF0000"/>
        </w:rPr>
      </w:pPr>
      <w:r w:rsidRPr="002C0BC0">
        <w:rPr>
          <w:rFonts w:ascii="Times New Roman" w:hAnsi="Times New Roman" w:cs="Times New Roman"/>
        </w:rPr>
        <w:t>Zur Koordination der Teilnehmer untereinander und auch der verschiedenen Software- Entwicklungsstufen wurde G</w:t>
      </w:r>
      <w:r w:rsidR="00314AA3">
        <w:rPr>
          <w:rFonts w:ascii="Times New Roman" w:hAnsi="Times New Roman" w:cs="Times New Roman"/>
        </w:rPr>
        <w:t>it</w:t>
      </w:r>
      <w:r w:rsidRPr="002C0BC0">
        <w:rPr>
          <w:rFonts w:ascii="Times New Roman" w:hAnsi="Times New Roman" w:cs="Times New Roman"/>
        </w:rPr>
        <w:t xml:space="preserve"> unter Nutzung des webbasierten Git-Hosting-Dienstes GitHub verwendet. </w:t>
      </w:r>
    </w:p>
    <w:p w14:paraId="36927251"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Kommunikation der Teilnehmer untereinander erfolgte neben persönlichen Treffen über die Kommunikationswerkzeuge Telegram und Skype.</w:t>
      </w:r>
    </w:p>
    <w:p w14:paraId="2AA0F508" w14:textId="77777777" w:rsidR="00F11C5B" w:rsidRPr="002A5B6B" w:rsidRDefault="00F11C5B" w:rsidP="00C67F20">
      <w:pPr>
        <w:pStyle w:val="StandardWissenschaftlichArbeiten"/>
        <w:tabs>
          <w:tab w:val="left" w:pos="1011"/>
        </w:tabs>
        <w:jc w:val="left"/>
        <w:rPr>
          <w:rFonts w:ascii="Times New Roman" w:hAnsi="Times New Roman" w:cs="Times New Roman"/>
        </w:rPr>
      </w:pPr>
    </w:p>
    <w:p w14:paraId="45A72A57" w14:textId="40DD9097" w:rsidR="00032B0A" w:rsidRPr="002A5B6B" w:rsidRDefault="00032B0A" w:rsidP="00C67F20">
      <w:pPr>
        <w:pStyle w:val="StandardWissenschaftlichArbeiten"/>
        <w:tabs>
          <w:tab w:val="left" w:pos="1011"/>
        </w:tabs>
        <w:jc w:val="left"/>
        <w:rPr>
          <w:rFonts w:ascii="Times New Roman" w:hAnsi="Times New Roman" w:cs="Times New Roman"/>
        </w:rPr>
      </w:pPr>
    </w:p>
    <w:p w14:paraId="39101C3B" w14:textId="77777777" w:rsidR="00032B0A" w:rsidRPr="002A5B6B" w:rsidRDefault="00032B0A" w:rsidP="00C67F20">
      <w:pPr>
        <w:pStyle w:val="berschrift1"/>
        <w:numPr>
          <w:ilvl w:val="0"/>
          <w:numId w:val="21"/>
        </w:numPr>
        <w:spacing w:after="120"/>
        <w:ind w:left="360" w:hanging="360"/>
      </w:pPr>
      <w:bookmarkStart w:id="12" w:name="_Toc522200038"/>
      <w:bookmarkStart w:id="13" w:name="_Toc523475409"/>
      <w:r w:rsidRPr="002A5B6B">
        <w:lastRenderedPageBreak/>
        <w:t>Technischer Aufbau</w:t>
      </w:r>
      <w:bookmarkEnd w:id="12"/>
      <w:bookmarkEnd w:id="13"/>
    </w:p>
    <w:p w14:paraId="64AAFEFC" w14:textId="42B0E0F8" w:rsidR="005D0844" w:rsidRDefault="005D0844" w:rsidP="00F11C5B">
      <w:pPr>
        <w:pStyle w:val="StandardWissenschaftlichArbeiten"/>
        <w:rPr>
          <w:rFonts w:ascii="Times New Roman" w:hAnsi="Times New Roman" w:cs="Times New Roman"/>
        </w:rPr>
      </w:pPr>
      <w:r>
        <w:rPr>
          <w:rFonts w:ascii="Times New Roman" w:hAnsi="Times New Roman" w:cs="Times New Roman"/>
        </w:rPr>
        <w:t>Der bisherige Camunda Modeler basiert auf der bpmn.io Engine. Das Projekt ist jedoch rein auf die Modellierung im Web spezialisiert und enthält weder eine kollaborative noch eine auswertende Funktionalität. Da es jedoch als freies Open-Source Projekt zur Verfügung steht, eignet es sich perfekt als Basis für die technische Implementierung der gewünschten Funktionalitäten.</w:t>
      </w:r>
    </w:p>
    <w:p w14:paraId="2D527266" w14:textId="77777777"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Der ADAMO wird im Rahmen einer dreischichtigen Architektur, der sog. Three Tier Architecture realisiert. </w:t>
      </w:r>
    </w:p>
    <w:p w14:paraId="46C03508" w14:textId="1880B3AD"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Wie der Name bereits sagt, besteht diese Architektur aus drei Schichten. </w:t>
      </w:r>
      <w:r w:rsidR="005A4DA1">
        <w:rPr>
          <w:rFonts w:ascii="Times New Roman" w:hAnsi="Times New Roman" w:cs="Times New Roman"/>
        </w:rPr>
        <w:t xml:space="preserve">Angefangen mit der Datenbankschicht als unterste Ebene, sorgt diese mit dem Einsatz von </w:t>
      </w:r>
      <w:r w:rsidRPr="00F11C5B">
        <w:rPr>
          <w:rFonts w:ascii="Times New Roman" w:hAnsi="Times New Roman" w:cs="Times New Roman"/>
        </w:rPr>
        <w:t xml:space="preserve">PostgreSQL </w:t>
      </w:r>
      <w:r>
        <w:rPr>
          <w:rFonts w:ascii="Times New Roman" w:hAnsi="Times New Roman" w:cs="Times New Roman"/>
        </w:rPr>
        <w:t xml:space="preserve">(kurz Postgres) </w:t>
      </w:r>
      <w:r w:rsidRPr="00F11C5B">
        <w:rPr>
          <w:rFonts w:ascii="Times New Roman" w:hAnsi="Times New Roman" w:cs="Times New Roman"/>
        </w:rPr>
        <w:t>für die Persistenz der Daten. Die mittlere Schicht ist</w:t>
      </w:r>
      <w:r w:rsidR="005A4DA1">
        <w:rPr>
          <w:rFonts w:ascii="Times New Roman" w:hAnsi="Times New Roman" w:cs="Times New Roman"/>
        </w:rPr>
        <w:t xml:space="preserve"> die Applikationsschicht, welche zwei Server umfasst</w:t>
      </w:r>
      <w:r w:rsidRPr="00F11C5B">
        <w:rPr>
          <w:rFonts w:ascii="Times New Roman" w:hAnsi="Times New Roman" w:cs="Times New Roman"/>
        </w:rPr>
        <w:t xml:space="preserve">. Zum einen kommt express.js zum Einsatz. Dieser enthält Algorithmen, Regeln und Strukturen, um die Elemente des ADAMO (Modell, User, etc.) und Funktionen (anlegen, bearbeiten, löschen, etc.) der Anwendung beschreiben zu können. Zum anderen wird </w:t>
      </w:r>
      <w:r w:rsidR="00CE6450">
        <w:rPr>
          <w:rFonts w:ascii="Times New Roman" w:hAnsi="Times New Roman" w:cs="Times New Roman"/>
        </w:rPr>
        <w:t xml:space="preserve">das Protokoll </w:t>
      </w:r>
      <w:r w:rsidRPr="00F11C5B">
        <w:rPr>
          <w:rFonts w:ascii="Times New Roman" w:hAnsi="Times New Roman" w:cs="Times New Roman"/>
        </w:rPr>
        <w:t xml:space="preserve">MQTT </w:t>
      </w:r>
      <w:r w:rsidR="00CE6450">
        <w:rPr>
          <w:rFonts w:ascii="Times New Roman" w:hAnsi="Times New Roman" w:cs="Times New Roman"/>
        </w:rPr>
        <w:t xml:space="preserve">in Verbindung mit einem Mosca Server </w:t>
      </w:r>
      <w:r w:rsidRPr="00F11C5B">
        <w:rPr>
          <w:rFonts w:ascii="Times New Roman" w:hAnsi="Times New Roman" w:cs="Times New Roman"/>
        </w:rPr>
        <w:t>eingesetzt</w:t>
      </w:r>
      <w:r w:rsidR="005A4DA1">
        <w:rPr>
          <w:rFonts w:ascii="Times New Roman" w:hAnsi="Times New Roman" w:cs="Times New Roman"/>
        </w:rPr>
        <w:t>, welcher das</w:t>
      </w:r>
      <w:r w:rsidRPr="00F11C5B">
        <w:rPr>
          <w:rFonts w:ascii="Times New Roman" w:hAnsi="Times New Roman" w:cs="Times New Roman"/>
        </w:rPr>
        <w:t xml:space="preserve"> Su</w:t>
      </w:r>
      <w:r w:rsidR="001D5C26">
        <w:rPr>
          <w:rFonts w:ascii="Times New Roman" w:hAnsi="Times New Roman" w:cs="Times New Roman"/>
        </w:rPr>
        <w:t>b</w:t>
      </w:r>
      <w:r w:rsidRPr="00F11C5B">
        <w:rPr>
          <w:rFonts w:ascii="Times New Roman" w:hAnsi="Times New Roman" w:cs="Times New Roman"/>
        </w:rPr>
        <w:t>scriben auf ein/mehrere Modelle sowie das kollaborative Arbeiten an Modellen</w:t>
      </w:r>
      <w:r w:rsidR="005A4DA1">
        <w:rPr>
          <w:rFonts w:ascii="Times New Roman" w:hAnsi="Times New Roman" w:cs="Times New Roman"/>
        </w:rPr>
        <w:t xml:space="preserve"> ermöglicht</w:t>
      </w:r>
      <w:r w:rsidRPr="00F11C5B">
        <w:rPr>
          <w:rFonts w:ascii="Times New Roman" w:hAnsi="Times New Roman" w:cs="Times New Roman"/>
        </w:rPr>
        <w:t xml:space="preserve">. </w:t>
      </w:r>
      <w:r w:rsidR="005A4DA1">
        <w:rPr>
          <w:rFonts w:ascii="Times New Roman" w:hAnsi="Times New Roman" w:cs="Times New Roman"/>
        </w:rPr>
        <w:t>Als oberste Schicht folgt</w:t>
      </w:r>
      <w:r w:rsidRPr="00F11C5B">
        <w:rPr>
          <w:rFonts w:ascii="Times New Roman" w:hAnsi="Times New Roman" w:cs="Times New Roman"/>
        </w:rPr>
        <w:t xml:space="preserve"> </w:t>
      </w:r>
      <w:r w:rsidR="005A4DA1">
        <w:rPr>
          <w:rFonts w:ascii="Times New Roman" w:hAnsi="Times New Roman" w:cs="Times New Roman"/>
        </w:rPr>
        <w:t>die Präsentationsschicht und beinhaltet zwei getrennte</w:t>
      </w:r>
      <w:r w:rsidR="001D5C26">
        <w:rPr>
          <w:rFonts w:ascii="Times New Roman" w:hAnsi="Times New Roman" w:cs="Times New Roman"/>
        </w:rPr>
        <w:t xml:space="preserve"> Ansichten </w:t>
      </w:r>
      <w:r w:rsidRPr="00F11C5B">
        <w:rPr>
          <w:rFonts w:ascii="Times New Roman" w:hAnsi="Times New Roman" w:cs="Times New Roman"/>
        </w:rPr>
        <w:t>mit graphischer Benutzungsschnittstelle.</w:t>
      </w:r>
    </w:p>
    <w:p w14:paraId="56BF4B0C" w14:textId="2775FB7F" w:rsidR="00F11C5B" w:rsidRPr="00F11C5B" w:rsidRDefault="005A4DA1" w:rsidP="00F11C5B">
      <w:pPr>
        <w:pStyle w:val="StandardWissenschaftlichArbeiten"/>
        <w:rPr>
          <w:rFonts w:ascii="Times New Roman" w:hAnsi="Times New Roman" w:cs="Times New Roman"/>
        </w:rPr>
      </w:pPr>
      <w:r>
        <w:rPr>
          <w:rFonts w:ascii="Times New Roman" w:hAnsi="Times New Roman" w:cs="Times New Roman"/>
        </w:rPr>
        <w:t xml:space="preserve">Von diesen dient die </w:t>
      </w:r>
      <w:r w:rsidR="001D5C26">
        <w:rPr>
          <w:rFonts w:ascii="Times New Roman" w:hAnsi="Times New Roman" w:cs="Times New Roman"/>
        </w:rPr>
        <w:t>erste Ansicht</w:t>
      </w:r>
      <w:r w:rsidR="00F11C5B" w:rsidRPr="00F11C5B">
        <w:rPr>
          <w:rFonts w:ascii="Times New Roman" w:hAnsi="Times New Roman" w:cs="Times New Roman"/>
        </w:rPr>
        <w:t xml:space="preserve"> der Pflege des gesamten Datenbestands auf der Administrationsseite. </w:t>
      </w:r>
      <w:r w:rsidR="00ED733E">
        <w:rPr>
          <w:rFonts w:ascii="Times New Roman" w:hAnsi="Times New Roman" w:cs="Times New Roman"/>
        </w:rPr>
        <w:t>Dabei erhält</w:t>
      </w:r>
      <w:r w:rsidR="00F11C5B" w:rsidRPr="00F11C5B">
        <w:rPr>
          <w:rFonts w:ascii="Times New Roman" w:hAnsi="Times New Roman" w:cs="Times New Roman"/>
        </w:rPr>
        <w:t xml:space="preserve"> ein Anwender </w:t>
      </w:r>
      <w:r w:rsidR="00ED733E">
        <w:rPr>
          <w:rFonts w:ascii="Times New Roman" w:hAnsi="Times New Roman" w:cs="Times New Roman"/>
        </w:rPr>
        <w:t xml:space="preserve">jedoch </w:t>
      </w:r>
      <w:r w:rsidR="00F11C5B" w:rsidRPr="00F11C5B">
        <w:rPr>
          <w:rFonts w:ascii="Times New Roman" w:hAnsi="Times New Roman" w:cs="Times New Roman"/>
        </w:rPr>
        <w:t>nur mit den entsprechenden Rechten (Userprofil Administrator)</w:t>
      </w:r>
      <w:r w:rsidR="00ED733E">
        <w:rPr>
          <w:rFonts w:ascii="Times New Roman" w:hAnsi="Times New Roman" w:cs="Times New Roman"/>
        </w:rPr>
        <w:t xml:space="preserve"> Zugriff</w:t>
      </w:r>
      <w:r w:rsidR="00F11C5B" w:rsidRPr="00F11C5B">
        <w:rPr>
          <w:rFonts w:ascii="Times New Roman" w:hAnsi="Times New Roman" w:cs="Times New Roman"/>
        </w:rPr>
        <w:t>. Der Anwender kann hier die Stammdaten Modell, User, Rolle</w:t>
      </w:r>
      <w:r w:rsidR="00DB18BB">
        <w:rPr>
          <w:rFonts w:ascii="Times New Roman" w:hAnsi="Times New Roman" w:cs="Times New Roman"/>
        </w:rPr>
        <w:t xml:space="preserve"> und</w:t>
      </w:r>
      <w:r w:rsidR="00F11C5B" w:rsidRPr="00F11C5B">
        <w:rPr>
          <w:rFonts w:ascii="Times New Roman" w:hAnsi="Times New Roman" w:cs="Times New Roman"/>
        </w:rPr>
        <w:t xml:space="preserve"> Berechtigung</w:t>
      </w:r>
      <w:r w:rsidR="00DB18BB">
        <w:rPr>
          <w:rFonts w:ascii="Times New Roman" w:hAnsi="Times New Roman" w:cs="Times New Roman"/>
        </w:rPr>
        <w:t xml:space="preserve"> </w:t>
      </w:r>
      <w:r w:rsidR="00F11C5B" w:rsidRPr="00F11C5B">
        <w:rPr>
          <w:rFonts w:ascii="Times New Roman" w:hAnsi="Times New Roman" w:cs="Times New Roman"/>
        </w:rPr>
        <w:t xml:space="preserve">sowohl anlegen, editieren als auch löschen. </w:t>
      </w:r>
    </w:p>
    <w:p w14:paraId="705BD448" w14:textId="5B3531F6" w:rsidR="00F11C5B" w:rsidRDefault="001D5C26" w:rsidP="00F11C5B">
      <w:pPr>
        <w:pStyle w:val="StandardWissenschaftlichArbeiten"/>
        <w:rPr>
          <w:rFonts w:ascii="Times New Roman" w:hAnsi="Times New Roman" w:cs="Times New Roman"/>
        </w:rPr>
      </w:pPr>
      <w:r>
        <w:rPr>
          <w:rFonts w:ascii="Times New Roman" w:hAnsi="Times New Roman" w:cs="Times New Roman"/>
        </w:rPr>
        <w:t>Die zweite Ansicht</w:t>
      </w:r>
      <w:r w:rsidRPr="00F11C5B">
        <w:rPr>
          <w:rFonts w:ascii="Times New Roman" w:hAnsi="Times New Roman" w:cs="Times New Roman"/>
        </w:rPr>
        <w:t xml:space="preserve"> </w:t>
      </w:r>
      <w:r w:rsidR="00F11C5B" w:rsidRPr="00F11C5B">
        <w:rPr>
          <w:rFonts w:ascii="Times New Roman" w:hAnsi="Times New Roman" w:cs="Times New Roman"/>
        </w:rPr>
        <w:t>ist der Modeller. Dies ist der eigentliche Client, auf den die Anwender zugreifen, denn in diesem findet das Modellieren der BPMNs statt.</w:t>
      </w:r>
    </w:p>
    <w:p w14:paraId="1D8C4462" w14:textId="77777777" w:rsidR="00032B0A" w:rsidRPr="002A5B6B" w:rsidRDefault="00032B0A" w:rsidP="00C67F20">
      <w:pPr>
        <w:pStyle w:val="StandardWissenschaftlichArbeiten"/>
        <w:jc w:val="left"/>
        <w:rPr>
          <w:rFonts w:ascii="Times New Roman" w:hAnsi="Times New Roman" w:cs="Times New Roman"/>
        </w:rPr>
      </w:pPr>
    </w:p>
    <w:p w14:paraId="2928320E" w14:textId="15733219" w:rsidR="00032B0A" w:rsidRDefault="00032B0A" w:rsidP="000D6019">
      <w:pPr>
        <w:pStyle w:val="berschrift2"/>
        <w:numPr>
          <w:ilvl w:val="1"/>
          <w:numId w:val="21"/>
        </w:numPr>
        <w:spacing w:before="0" w:after="120"/>
      </w:pPr>
      <w:bookmarkStart w:id="14" w:name="_Toc522200039"/>
      <w:bookmarkStart w:id="15" w:name="_Toc523475410"/>
      <w:r w:rsidRPr="002A5B6B">
        <w:t>Datenbank</w:t>
      </w:r>
      <w:bookmarkEnd w:id="14"/>
      <w:bookmarkEnd w:id="15"/>
    </w:p>
    <w:p w14:paraId="56A42BD9" w14:textId="24C2D78F"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Aus Kompatibilitätsgründen mit Camunda, welches im originalen Zustand ebenfalls an Tabellen zur Speicherung von Daten bedient, wurde PostgreSQL als </w:t>
      </w:r>
      <w:r w:rsidRPr="0003142B">
        <w:rPr>
          <w:rFonts w:ascii="Times New Roman" w:hAnsi="Times New Roman" w:cs="Times New Roman"/>
          <w:lang w:eastAsia="de-DE"/>
        </w:rPr>
        <w:t xml:space="preserve">relationale </w:t>
      </w:r>
      <w:r w:rsidRPr="00F11C5B">
        <w:rPr>
          <w:rFonts w:ascii="Times New Roman" w:hAnsi="Times New Roman" w:cs="Times New Roman"/>
          <w:lang w:eastAsia="de-DE"/>
        </w:rPr>
        <w:t xml:space="preserve">Datenbank aufgesetzt. Die Datenbank liegt auf dem Server der Hochschule Landshut und </w:t>
      </w:r>
      <w:r w:rsidRPr="00F11C5B">
        <w:rPr>
          <w:rFonts w:ascii="Times New Roman" w:hAnsi="Times New Roman" w:cs="Times New Roman"/>
          <w:lang w:eastAsia="de-DE"/>
        </w:rPr>
        <w:lastRenderedPageBreak/>
        <w:t xml:space="preserve">kann entweder direkt über das Hochschulnetz oder über VPN erreicht werden. Eine Anleitung für den VPN Zugang ist in Kapitel </w:t>
      </w:r>
      <w:r w:rsidR="00C077E8">
        <w:rPr>
          <w:rFonts w:ascii="Times New Roman" w:hAnsi="Times New Roman" w:cs="Times New Roman"/>
          <w:lang w:eastAsia="de-DE"/>
        </w:rPr>
        <w:fldChar w:fldCharType="begin"/>
      </w:r>
      <w:r w:rsidR="00C077E8">
        <w:rPr>
          <w:rFonts w:ascii="Times New Roman" w:hAnsi="Times New Roman" w:cs="Times New Roman"/>
          <w:lang w:eastAsia="de-DE"/>
        </w:rPr>
        <w:instrText xml:space="preserve"> REF _Ref523393257 \r \h </w:instrText>
      </w:r>
      <w:r w:rsidR="00C077E8">
        <w:rPr>
          <w:rFonts w:ascii="Times New Roman" w:hAnsi="Times New Roman" w:cs="Times New Roman"/>
          <w:lang w:eastAsia="de-DE"/>
        </w:rPr>
      </w:r>
      <w:r w:rsidR="00C077E8">
        <w:rPr>
          <w:rFonts w:ascii="Times New Roman" w:hAnsi="Times New Roman" w:cs="Times New Roman"/>
          <w:lang w:eastAsia="de-DE"/>
        </w:rPr>
        <w:fldChar w:fldCharType="separate"/>
      </w:r>
      <w:r w:rsidR="00DD2914">
        <w:rPr>
          <w:rFonts w:ascii="Times New Roman" w:hAnsi="Times New Roman" w:cs="Times New Roman"/>
          <w:lang w:eastAsia="de-DE"/>
        </w:rPr>
        <w:t>3.4</w:t>
      </w:r>
      <w:r w:rsidR="00C077E8">
        <w:rPr>
          <w:rFonts w:ascii="Times New Roman" w:hAnsi="Times New Roman" w:cs="Times New Roman"/>
          <w:lang w:eastAsia="de-DE"/>
        </w:rPr>
        <w:fldChar w:fldCharType="end"/>
      </w:r>
      <w:r w:rsidR="00C077E8">
        <w:rPr>
          <w:rFonts w:ascii="Times New Roman" w:hAnsi="Times New Roman" w:cs="Times New Roman"/>
          <w:lang w:eastAsia="de-DE"/>
        </w:rPr>
        <w:t xml:space="preserve"> </w:t>
      </w:r>
      <w:r w:rsidRPr="00F11C5B">
        <w:rPr>
          <w:rFonts w:ascii="Times New Roman" w:hAnsi="Times New Roman" w:cs="Times New Roman"/>
          <w:lang w:eastAsia="de-DE"/>
        </w:rPr>
        <w:t xml:space="preserve">zu finden. </w:t>
      </w:r>
    </w:p>
    <w:p w14:paraId="06D89A0C" w14:textId="5FB3F36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Der Aufbau der Datenbank </w:t>
      </w:r>
      <w:r w:rsidR="0072711C">
        <w:rPr>
          <w:rFonts w:ascii="Times New Roman" w:hAnsi="Times New Roman" w:cs="Times New Roman"/>
          <w:lang w:eastAsia="de-DE"/>
        </w:rPr>
        <w:t>beinhaltet das folgende</w:t>
      </w:r>
      <w:r w:rsidRPr="00F11C5B">
        <w:rPr>
          <w:rFonts w:ascii="Times New Roman" w:hAnsi="Times New Roman" w:cs="Times New Roman"/>
          <w:lang w:eastAsia="de-DE"/>
        </w:rPr>
        <w:t xml:space="preserve"> Schema: </w:t>
      </w:r>
    </w:p>
    <w:p w14:paraId="3E9A74F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Bei den Tabellen Model, User, Userprofile, Role, Permission und Partialmodel handelt es sich um die Stammdaten. Die Bewegungsdaten werden in der Tabelle Session abgebildet. </w:t>
      </w:r>
    </w:p>
    <w:p w14:paraId="4686AAFB"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Session steht für sich allein und dient überwiegend technischen Gründen. Session wird zur Authentifizierung beim Login eines Users aufgerufen und erzeugt für jeden User, der sich einloggen möchte eine gültige Session ID. </w:t>
      </w:r>
    </w:p>
    <w:p w14:paraId="375A4B4E"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Userprofil definiert verschiedene Profile mit unterschiedlichen Rechten. Die Rechte werden als bitfield gespeichert, was bedeutet, dass ein Profil entweder Rechte besitzt oder nicht. Die Tabelle Userprofil legt damit die Zugriffsrechte auf die Administrationsseite fest. </w:t>
      </w:r>
    </w:p>
    <w:p w14:paraId="1E07CD4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User stellt die Anwender des ADAMO dar. Diese Tabelle besitzt neben seinen Attributen zudem den Fremdschlüssel der ID der Userprofil Tabelle. Einem User muss über die Administrationsseite ein entsprechendes Profil zugewiesen werden, sodass dieser entweder als Administrator fungiert oder nur auf die Modellierung zugreifen kann. Ein User kann nur ein Profil innehaben. Dies wird über eine 1 zu 1 Beziehung abgebildet. </w:t>
      </w:r>
    </w:p>
    <w:p w14:paraId="2C5BADE8" w14:textId="1A4E2E19"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Model beinhaltet die Modelle, die von den Anwendern im ADAMO erstellt werden. Ein Modell kann entweder Teilmodelle enthalten oder als ein Teilmodell fungieren. Die Tabelle Partialmodel enthält daher </w:t>
      </w:r>
      <w:r w:rsidR="00626702">
        <w:rPr>
          <w:rFonts w:ascii="Times New Roman" w:hAnsi="Times New Roman" w:cs="Times New Roman"/>
          <w:lang w:eastAsia="de-DE"/>
        </w:rPr>
        <w:t xml:space="preserve">als </w:t>
      </w:r>
      <w:r w:rsidRPr="00F11C5B">
        <w:rPr>
          <w:rFonts w:ascii="Times New Roman" w:hAnsi="Times New Roman" w:cs="Times New Roman"/>
          <w:lang w:eastAsia="de-DE"/>
        </w:rPr>
        <w:t xml:space="preserve">Fremdschlüssel </w:t>
      </w:r>
      <w:r w:rsidR="00626702">
        <w:rPr>
          <w:rFonts w:ascii="Times New Roman" w:hAnsi="Times New Roman" w:cs="Times New Roman"/>
          <w:lang w:eastAsia="de-DE"/>
        </w:rPr>
        <w:t xml:space="preserve">die Kombination aus </w:t>
      </w:r>
      <w:r w:rsidRPr="00F11C5B">
        <w:rPr>
          <w:rFonts w:ascii="Times New Roman" w:hAnsi="Times New Roman" w:cs="Times New Roman"/>
          <w:lang w:eastAsia="de-DE"/>
        </w:rPr>
        <w:t>der ID</w:t>
      </w:r>
      <w:r w:rsidR="00626702">
        <w:rPr>
          <w:rFonts w:ascii="Times New Roman" w:hAnsi="Times New Roman" w:cs="Times New Roman"/>
          <w:lang w:eastAsia="de-DE"/>
        </w:rPr>
        <w:t xml:space="preserve"> und der Version</w:t>
      </w:r>
      <w:r w:rsidRPr="00F11C5B">
        <w:rPr>
          <w:rFonts w:ascii="Times New Roman" w:hAnsi="Times New Roman" w:cs="Times New Roman"/>
          <w:lang w:eastAsia="de-DE"/>
        </w:rPr>
        <w:t xml:space="preserve"> der Model Tabelle. Da mehrere Modelle ein oder mehrere Teilmodelle besitzen können und selbst in anderen Modellen als Teilmodell fungieren können wird hier eine n zu m Verknüpfungen zwischen der Model Tabelle und der Partialmodel Tabelle abgebildet. </w:t>
      </w:r>
    </w:p>
    <w:p w14:paraId="542B7A31"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Role definiert verschiedene Rollen mit unterschiedlichen Rechten. Die Rechte unterscheiden sich hinsichtlich lesenden Rechten („read“), schreibenden Rechten („write“) oder Administrationsrechten („admin“). Eine Rolle wird mit den entsprechenden Berechtigungen gespeichert. </w:t>
      </w:r>
    </w:p>
    <w:p w14:paraId="22FB8CA2"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lastRenderedPageBreak/>
        <w:t xml:space="preserve">Permission legt fest, mit welcher Rolle, und damit mit welchen Rechten ein User auf ein Modell zugreifen darf. Diese Tabelle enthält damit als Fremdschlüssel die IDs der Tabellen User, Model und Role in einer n zu m Beziehung. </w:t>
      </w:r>
    </w:p>
    <w:p w14:paraId="274EECBC" w14:textId="550E22ED"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Abbildung </w:t>
      </w:r>
      <w:r w:rsidR="00446CD9">
        <w:rPr>
          <w:rFonts w:ascii="Times New Roman" w:hAnsi="Times New Roman" w:cs="Times New Roman"/>
          <w:lang w:eastAsia="de-DE"/>
        </w:rPr>
        <w:t xml:space="preserve">1 </w:t>
      </w:r>
      <w:r w:rsidRPr="00F11C5B">
        <w:rPr>
          <w:rFonts w:ascii="Times New Roman" w:hAnsi="Times New Roman" w:cs="Times New Roman"/>
          <w:lang w:eastAsia="de-DE"/>
        </w:rPr>
        <w:t>veranschaulicht das voran erklärte Datenbankschema mit seinen Beziehungen:</w:t>
      </w:r>
    </w:p>
    <w:p w14:paraId="19DC9F86" w14:textId="0EF5B82B" w:rsidR="00F11C5B" w:rsidRPr="00F11C5B" w:rsidRDefault="00332C80" w:rsidP="00F11C5B">
      <w:pPr>
        <w:pStyle w:val="StandardWissenschaftlichArbeiten"/>
        <w:rPr>
          <w:rFonts w:ascii="Times New Roman" w:hAnsi="Times New Roman" w:cs="Times New Roman"/>
          <w:lang w:eastAsia="de-DE"/>
        </w:rPr>
      </w:pPr>
      <w:r>
        <w:rPr>
          <w:noProof/>
          <w:lang w:eastAsia="de-DE"/>
        </w:rPr>
        <w:drawing>
          <wp:inline distT="0" distB="0" distL="0" distR="0" wp14:anchorId="655AA6B4" wp14:editId="36A5DC67">
            <wp:extent cx="5400675" cy="4417306"/>
            <wp:effectExtent l="19050" t="19050" r="9525" b="215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4417306"/>
                    </a:xfrm>
                    <a:prstGeom prst="rect">
                      <a:avLst/>
                    </a:prstGeom>
                    <a:noFill/>
                    <a:ln w="3175">
                      <a:solidFill>
                        <a:schemeClr val="tx1"/>
                      </a:solidFill>
                    </a:ln>
                  </pic:spPr>
                </pic:pic>
              </a:graphicData>
            </a:graphic>
          </wp:inline>
        </w:drawing>
      </w:r>
    </w:p>
    <w:p w14:paraId="3FE08623" w14:textId="058FD28B" w:rsidR="00F11C5B" w:rsidRPr="00F11C5B" w:rsidRDefault="00332C80" w:rsidP="00332C80">
      <w:pPr>
        <w:pStyle w:val="Beschriftung"/>
      </w:pPr>
      <w:bookmarkStart w:id="16" w:name="_Toc523475350"/>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w:t>
      </w:r>
      <w:r w:rsidR="0003142B">
        <w:rPr>
          <w:noProof/>
        </w:rPr>
        <w:fldChar w:fldCharType="end"/>
      </w:r>
      <w:r>
        <w:t xml:space="preserve">: </w:t>
      </w:r>
      <w:r w:rsidR="00F11C5B" w:rsidRPr="00F11C5B">
        <w:t>Datenbanktabellen und ihre Beziehungen zueinander</w:t>
      </w:r>
      <w:bookmarkEnd w:id="16"/>
    </w:p>
    <w:p w14:paraId="6790AC01" w14:textId="77777777" w:rsidR="00032B0A" w:rsidRPr="002A5B6B" w:rsidRDefault="00032B0A" w:rsidP="00C67F20">
      <w:pPr>
        <w:pStyle w:val="StandardWissenschaftlichArbeiten"/>
        <w:jc w:val="left"/>
        <w:rPr>
          <w:rFonts w:ascii="Times New Roman" w:hAnsi="Times New Roman" w:cs="Times New Roman"/>
          <w:lang w:eastAsia="de-DE"/>
        </w:rPr>
      </w:pPr>
    </w:p>
    <w:p w14:paraId="34239947" w14:textId="7351CCFD" w:rsidR="00032B0A" w:rsidRPr="00656666" w:rsidRDefault="00032B0A" w:rsidP="000D6019">
      <w:pPr>
        <w:pStyle w:val="berschrift2"/>
        <w:numPr>
          <w:ilvl w:val="1"/>
          <w:numId w:val="21"/>
        </w:numPr>
        <w:spacing w:before="0" w:after="120"/>
      </w:pPr>
      <w:bookmarkStart w:id="17" w:name="_Toc522200040"/>
      <w:bookmarkStart w:id="18" w:name="_Toc523475411"/>
      <w:r w:rsidRPr="00656666">
        <w:t>MQTT</w:t>
      </w:r>
      <w:bookmarkEnd w:id="17"/>
      <w:bookmarkEnd w:id="18"/>
    </w:p>
    <w:p w14:paraId="384A0C32" w14:textId="148AD0B6" w:rsidR="00537AE0" w:rsidRDefault="00656666" w:rsidP="00656666">
      <w:pPr>
        <w:pStyle w:val="StandardWissenschaftlichArbeiten"/>
        <w:rPr>
          <w:rFonts w:ascii="Times New Roman" w:hAnsi="Times New Roman" w:cs="Times New Roman"/>
        </w:rPr>
      </w:pPr>
      <w:r w:rsidRPr="00656666">
        <w:rPr>
          <w:rFonts w:ascii="Times New Roman" w:hAnsi="Times New Roman" w:cs="Times New Roman"/>
        </w:rPr>
        <w:t>Für das Studienprojekt wurde ein</w:t>
      </w:r>
      <w:r w:rsidR="0063226B">
        <w:rPr>
          <w:rFonts w:ascii="Times New Roman" w:hAnsi="Times New Roman" w:cs="Times New Roman"/>
        </w:rPr>
        <w:t xml:space="preserve"> Mosca</w:t>
      </w:r>
      <w:r w:rsidRPr="00656666">
        <w:rPr>
          <w:rFonts w:ascii="Times New Roman" w:hAnsi="Times New Roman" w:cs="Times New Roman"/>
        </w:rPr>
        <w:t xml:space="preserve"> Server für das Austauschen von Nachrichtenprotokollen aufgesetzt, welcher </w:t>
      </w:r>
      <w:r w:rsidR="0063226B">
        <w:rPr>
          <w:rFonts w:ascii="Times New Roman" w:hAnsi="Times New Roman" w:cs="Times New Roman"/>
        </w:rPr>
        <w:t>das MQTT Protokoll implementiert und so</w:t>
      </w:r>
      <w:r>
        <w:rPr>
          <w:rFonts w:ascii="Times New Roman" w:hAnsi="Times New Roman" w:cs="Times New Roman"/>
        </w:rPr>
        <w:t xml:space="preserve"> </w:t>
      </w:r>
      <w:r w:rsidRPr="00656666">
        <w:rPr>
          <w:rFonts w:ascii="Times New Roman" w:hAnsi="Times New Roman" w:cs="Times New Roman"/>
        </w:rPr>
        <w:t xml:space="preserve">den Usern unter anderem ermöglicht für bestimmte Modelle zu „subscriben“. </w:t>
      </w:r>
      <w:r w:rsidR="005D0844">
        <w:rPr>
          <w:rFonts w:ascii="Times New Roman" w:hAnsi="Times New Roman" w:cs="Times New Roman"/>
        </w:rPr>
        <w:t>Dadurch</w:t>
      </w:r>
      <w:r w:rsidRPr="00656666">
        <w:rPr>
          <w:rFonts w:ascii="Times New Roman" w:hAnsi="Times New Roman" w:cs="Times New Roman"/>
        </w:rPr>
        <w:t xml:space="preserve"> können mehrere User gleichzeitig an einem BPMN Modell arbeiten. Die Änderungen werden live an allen Usern übertragen, sodass diese immer über den aktuellsten Stand der Modelle verfügen.</w:t>
      </w:r>
      <w:r w:rsidR="0063226B">
        <w:rPr>
          <w:rFonts w:ascii="Times New Roman" w:hAnsi="Times New Roman" w:cs="Times New Roman"/>
        </w:rPr>
        <w:t xml:space="preserve"> </w:t>
      </w:r>
    </w:p>
    <w:p w14:paraId="35528692" w14:textId="0BC2BCB3" w:rsidR="00656666" w:rsidRDefault="0063226B" w:rsidP="00656666">
      <w:pPr>
        <w:pStyle w:val="StandardWissenschaftlichArbeiten"/>
        <w:rPr>
          <w:rFonts w:ascii="Times New Roman" w:hAnsi="Times New Roman" w:cs="Times New Roman"/>
        </w:rPr>
      </w:pPr>
      <w:r>
        <w:rPr>
          <w:rFonts w:ascii="Times New Roman" w:hAnsi="Times New Roman" w:cs="Times New Roman"/>
        </w:rPr>
        <w:lastRenderedPageBreak/>
        <w:t>Mosca wurde in diesem Projekt in der Version 2.7.0 und MQTT in der Version 2.16.0 verwendet.</w:t>
      </w:r>
    </w:p>
    <w:p w14:paraId="6EEF50ED" w14:textId="77777777" w:rsidR="0063226B" w:rsidRDefault="0063226B" w:rsidP="00656666">
      <w:pPr>
        <w:pStyle w:val="StandardWissenschaftlichArbeiten"/>
        <w:rPr>
          <w:rFonts w:ascii="Times New Roman" w:hAnsi="Times New Roman" w:cs="Times New Roman"/>
        </w:rPr>
      </w:pPr>
    </w:p>
    <w:p w14:paraId="30580AFC" w14:textId="3ECBE379" w:rsidR="00656666" w:rsidRPr="00656666" w:rsidRDefault="00656666" w:rsidP="00656666">
      <w:pPr>
        <w:pStyle w:val="StandardWissenschaftlichArbeiten"/>
        <w:rPr>
          <w:rFonts w:ascii="Times New Roman" w:hAnsi="Times New Roman" w:cs="Times New Roman"/>
        </w:rPr>
      </w:pPr>
      <w:r>
        <w:rPr>
          <w:rFonts w:ascii="Times New Roman" w:hAnsi="Times New Roman" w:cs="Times New Roman"/>
        </w:rPr>
        <w:t xml:space="preserve">Abbildung </w:t>
      </w:r>
      <w:r w:rsidR="00446CD9">
        <w:rPr>
          <w:rFonts w:ascii="Times New Roman" w:hAnsi="Times New Roman" w:cs="Times New Roman"/>
        </w:rPr>
        <w:t>2</w:t>
      </w:r>
      <w:r>
        <w:rPr>
          <w:rFonts w:ascii="Times New Roman" w:hAnsi="Times New Roman" w:cs="Times New Roman"/>
        </w:rPr>
        <w:t xml:space="preserve"> stellt das </w:t>
      </w:r>
      <w:r w:rsidRPr="00656666">
        <w:rPr>
          <w:rFonts w:ascii="Times New Roman" w:hAnsi="Times New Roman" w:cs="Times New Roman"/>
        </w:rPr>
        <w:t>Publish/Subscriber Modell bei MQTT</w:t>
      </w:r>
      <w:r>
        <w:rPr>
          <w:rFonts w:ascii="Times New Roman" w:hAnsi="Times New Roman" w:cs="Times New Roman"/>
        </w:rPr>
        <w:t xml:space="preserve"> grafisch dar. </w:t>
      </w:r>
    </w:p>
    <w:p w14:paraId="3A015C24" w14:textId="0D3A2F1B" w:rsidR="00656666" w:rsidRPr="00656666" w:rsidRDefault="00656666" w:rsidP="00656666">
      <w:pPr>
        <w:pStyle w:val="StandardWissenschaftlichArbeiten"/>
        <w:rPr>
          <w:rFonts w:ascii="Times New Roman" w:hAnsi="Times New Roman" w:cs="Times New Roman"/>
        </w:rPr>
      </w:pPr>
      <w:r>
        <w:rPr>
          <w:noProof/>
          <w:lang w:eastAsia="de-DE"/>
        </w:rPr>
        <w:drawing>
          <wp:inline distT="0" distB="0" distL="0" distR="0" wp14:anchorId="6B73D71E" wp14:editId="14052FF1">
            <wp:extent cx="5219700" cy="4102452"/>
            <wp:effectExtent l="19050" t="19050" r="19050" b="1270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isches Netzwerkdiagra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2059" cy="4104306"/>
                    </a:xfrm>
                    <a:prstGeom prst="rect">
                      <a:avLst/>
                    </a:prstGeom>
                    <a:ln w="3175">
                      <a:solidFill>
                        <a:schemeClr val="tx1"/>
                      </a:solidFill>
                    </a:ln>
                  </pic:spPr>
                </pic:pic>
              </a:graphicData>
            </a:graphic>
          </wp:inline>
        </w:drawing>
      </w:r>
    </w:p>
    <w:p w14:paraId="6138A765" w14:textId="3ED97ED6" w:rsidR="00656666" w:rsidRPr="00656666" w:rsidRDefault="00332C80" w:rsidP="00332C80">
      <w:pPr>
        <w:pStyle w:val="Beschriftung"/>
      </w:pPr>
      <w:bookmarkStart w:id="19" w:name="_Toc523475351"/>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2</w:t>
      </w:r>
      <w:r w:rsidR="0003142B">
        <w:rPr>
          <w:noProof/>
        </w:rPr>
        <w:fldChar w:fldCharType="end"/>
      </w:r>
      <w:r>
        <w:t>:</w:t>
      </w:r>
      <w:r w:rsidR="00656666" w:rsidRPr="00656666">
        <w:t xml:space="preserve"> Publish/Subscriber Modell bei MQTT</w:t>
      </w:r>
      <w:bookmarkEnd w:id="19"/>
    </w:p>
    <w:p w14:paraId="5EE9CD86" w14:textId="2A374152" w:rsidR="00656666" w:rsidRPr="00656666" w:rsidRDefault="00656666" w:rsidP="00656666">
      <w:pPr>
        <w:pStyle w:val="StandardWissenschaftlichArbeiten"/>
        <w:rPr>
          <w:rFonts w:ascii="Times New Roman" w:hAnsi="Times New Roman" w:cs="Times New Roman"/>
        </w:rPr>
      </w:pPr>
      <w:r w:rsidRPr="00656666">
        <w:rPr>
          <w:rFonts w:ascii="Times New Roman" w:hAnsi="Times New Roman" w:cs="Times New Roman"/>
        </w:rPr>
        <w:t xml:space="preserve">Die </w:t>
      </w:r>
      <w:r w:rsidR="00537AE0">
        <w:rPr>
          <w:rFonts w:ascii="Times New Roman" w:hAnsi="Times New Roman" w:cs="Times New Roman"/>
        </w:rPr>
        <w:t>Mosca</w:t>
      </w:r>
      <w:r w:rsidRPr="00656666">
        <w:rPr>
          <w:rFonts w:ascii="Times New Roman" w:hAnsi="Times New Roman" w:cs="Times New Roman"/>
        </w:rPr>
        <w:t xml:space="preserve"> Server Datei</w:t>
      </w:r>
      <w:r w:rsidR="00537AE0">
        <w:rPr>
          <w:rFonts w:ascii="Times New Roman" w:hAnsi="Times New Roman" w:cs="Times New Roman"/>
        </w:rPr>
        <w:t xml:space="preserve"> für MQTT</w:t>
      </w:r>
      <w:r w:rsidRPr="00656666">
        <w:rPr>
          <w:rFonts w:ascii="Times New Roman" w:hAnsi="Times New Roman" w:cs="Times New Roman"/>
        </w:rPr>
        <w:t xml:space="preserve"> (mqttserver.js) liegt im Ordner „API“. Damit das Subscriben und das Laden der neuesten Versionen der Modelle funktioniert, muss vor jedem Start des Programms zuerst über der Konsole zum API Pfad navigiert werden. Dies geschieht über den Befehl „cd API“. Es wird nun der API Pfad angezeigt. Abschließend muss über den Befehl „node mqttserver.js“ der Server gestartet werden.</w:t>
      </w:r>
    </w:p>
    <w:p w14:paraId="4A7E70A9" w14:textId="417EA11E" w:rsidR="00656666" w:rsidRPr="00656666" w:rsidRDefault="00515859" w:rsidP="00656666">
      <w:pPr>
        <w:pStyle w:val="StandardWissenschaftlichArbeiten"/>
        <w:rPr>
          <w:rFonts w:ascii="Times New Roman" w:hAnsi="Times New Roman" w:cs="Times New Roman"/>
        </w:rPr>
      </w:pPr>
      <w:r>
        <w:rPr>
          <w:rFonts w:ascii="Times New Roman" w:hAnsi="Times New Roman" w:cs="Times New Roman"/>
          <w:noProof/>
          <w:lang w:eastAsia="de-DE"/>
        </w:rPr>
        <w:drawing>
          <wp:inline distT="0" distB="0" distL="0" distR="0" wp14:anchorId="79B86AE6" wp14:editId="260CDFD5">
            <wp:extent cx="5396865" cy="97599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865" cy="975995"/>
                    </a:xfrm>
                    <a:prstGeom prst="rect">
                      <a:avLst/>
                    </a:prstGeom>
                    <a:noFill/>
                    <a:ln>
                      <a:noFill/>
                    </a:ln>
                  </pic:spPr>
                </pic:pic>
              </a:graphicData>
            </a:graphic>
          </wp:inline>
        </w:drawing>
      </w:r>
    </w:p>
    <w:p w14:paraId="54BBF662" w14:textId="405E6371" w:rsidR="00032B0A" w:rsidRDefault="00332C80" w:rsidP="00332C80">
      <w:pPr>
        <w:pStyle w:val="Beschriftung"/>
      </w:pPr>
      <w:bookmarkStart w:id="20" w:name="_Toc523475352"/>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3</w:t>
      </w:r>
      <w:r w:rsidR="0003142B">
        <w:rPr>
          <w:noProof/>
        </w:rPr>
        <w:fldChar w:fldCharType="end"/>
      </w:r>
      <w:r>
        <w:t>:</w:t>
      </w:r>
      <w:r w:rsidR="00656666" w:rsidRPr="00656666">
        <w:t xml:space="preserve"> Starten des </w:t>
      </w:r>
      <w:r w:rsidR="00537AE0">
        <w:t>Mosca</w:t>
      </w:r>
      <w:r w:rsidR="00E8623A">
        <w:t>-Servers</w:t>
      </w:r>
      <w:r w:rsidR="00656666" w:rsidRPr="00656666">
        <w:t xml:space="preserve"> über die Konsole</w:t>
      </w:r>
      <w:bookmarkEnd w:id="20"/>
    </w:p>
    <w:p w14:paraId="626CD74A" w14:textId="2E0F6F0D" w:rsidR="00032B0A" w:rsidRPr="000D6019" w:rsidRDefault="00032B0A" w:rsidP="000D6019">
      <w:pPr>
        <w:pStyle w:val="berschrift2"/>
        <w:numPr>
          <w:ilvl w:val="1"/>
          <w:numId w:val="21"/>
        </w:numPr>
        <w:spacing w:before="0" w:after="120"/>
      </w:pPr>
      <w:bookmarkStart w:id="21" w:name="_Toc522200041"/>
      <w:bookmarkStart w:id="22" w:name="_Toc523475412"/>
      <w:r w:rsidRPr="000D6019">
        <w:lastRenderedPageBreak/>
        <w:t>Express.js</w:t>
      </w:r>
      <w:bookmarkEnd w:id="21"/>
      <w:bookmarkEnd w:id="22"/>
    </w:p>
    <w:p w14:paraId="048C0C53" w14:textId="57442B0A" w:rsidR="00032B0A" w:rsidRPr="000D6019" w:rsidRDefault="000D6019" w:rsidP="00220CF6">
      <w:pPr>
        <w:pStyle w:val="StandardWissenschaftlichArbeiten"/>
        <w:rPr>
          <w:rFonts w:ascii="Times New Roman" w:hAnsi="Times New Roman" w:cs="Times New Roman"/>
        </w:rPr>
      </w:pPr>
      <w:r w:rsidRPr="000D6019">
        <w:rPr>
          <w:rFonts w:ascii="Times New Roman" w:hAnsi="Times New Roman" w:cs="Times New Roman"/>
        </w:rPr>
        <w:t>Express ist ein einfaches und flexibles serverse</w:t>
      </w:r>
      <w:r>
        <w:rPr>
          <w:rFonts w:ascii="Times New Roman" w:hAnsi="Times New Roman" w:cs="Times New Roman"/>
        </w:rPr>
        <w:t>i</w:t>
      </w:r>
      <w:r w:rsidR="002D4378">
        <w:rPr>
          <w:rFonts w:ascii="Times New Roman" w:hAnsi="Times New Roman" w:cs="Times New Roman"/>
        </w:rPr>
        <w:t>tiges Framework für node.js. Express erweitert n</w:t>
      </w:r>
      <w:r w:rsidRPr="000D6019">
        <w:rPr>
          <w:rFonts w:ascii="Times New Roman" w:hAnsi="Times New Roman" w:cs="Times New Roman"/>
        </w:rPr>
        <w:t>ode.js um zahlreiche leistungsfähige Funktionen und Werkzeuge, sodass moderne Webanwendungen und mobile Anwendungen bereitgestellt werden können.</w:t>
      </w:r>
    </w:p>
    <w:p w14:paraId="4AAA8596" w14:textId="3908303A" w:rsidR="000D6019" w:rsidRDefault="00A413F8" w:rsidP="00220CF6">
      <w:pPr>
        <w:pStyle w:val="StandardWissenschaftlichArbeiten"/>
        <w:rPr>
          <w:rFonts w:ascii="Times New Roman" w:hAnsi="Times New Roman" w:cs="Times New Roman"/>
        </w:rPr>
      </w:pPr>
      <w:r>
        <w:rPr>
          <w:rFonts w:ascii="Times New Roman" w:hAnsi="Times New Roman" w:cs="Times New Roman"/>
        </w:rPr>
        <w:t xml:space="preserve">In den </w:t>
      </w:r>
      <w:r w:rsidRPr="00A413F8">
        <w:rPr>
          <w:rFonts w:ascii="Times New Roman" w:hAnsi="Times New Roman" w:cs="Times New Roman"/>
        </w:rPr>
        <w:t>Express.js-</w:t>
      </w:r>
      <w:r>
        <w:rPr>
          <w:rFonts w:ascii="Times New Roman" w:hAnsi="Times New Roman" w:cs="Times New Roman"/>
        </w:rPr>
        <w:t>Server Dateien sind die HTTP-Endpoints definiert. Die zentrale Datei ist die express.js, mit welcher der Server gestartet wird. Die</w:t>
      </w:r>
      <w:r w:rsidR="00C00C8E">
        <w:rPr>
          <w:rFonts w:ascii="Times New Roman" w:hAnsi="Times New Roman" w:cs="Times New Roman"/>
        </w:rPr>
        <w:t xml:space="preserve"> express</w:t>
      </w:r>
      <w:r>
        <w:rPr>
          <w:rFonts w:ascii="Times New Roman" w:hAnsi="Times New Roman" w:cs="Times New Roman"/>
        </w:rPr>
        <w:t>.js-Datei</w:t>
      </w:r>
      <w:r w:rsidR="00C00C8E">
        <w:rPr>
          <w:rFonts w:ascii="Times New Roman" w:hAnsi="Times New Roman" w:cs="Times New Roman"/>
        </w:rPr>
        <w:t xml:space="preserve"> mapped die Requests anhand der URL auf die entsprechenden Servlets</w:t>
      </w:r>
      <w:r>
        <w:rPr>
          <w:rFonts w:ascii="Times New Roman" w:hAnsi="Times New Roman" w:cs="Times New Roman"/>
        </w:rPr>
        <w:t xml:space="preserve"> user, permission, model, partmodel, profile und role</w:t>
      </w:r>
      <w:r w:rsidR="00C00C8E">
        <w:rPr>
          <w:rFonts w:ascii="Times New Roman" w:hAnsi="Times New Roman" w:cs="Times New Roman"/>
        </w:rPr>
        <w:t xml:space="preserve">. Diese wiederrum </w:t>
      </w:r>
      <w:r>
        <w:rPr>
          <w:rFonts w:ascii="Times New Roman" w:hAnsi="Times New Roman" w:cs="Times New Roman"/>
        </w:rPr>
        <w:t>beinhalten jede für sich die CRUD Endpoi</w:t>
      </w:r>
      <w:r w:rsidR="003F407D">
        <w:rPr>
          <w:rFonts w:ascii="Times New Roman" w:hAnsi="Times New Roman" w:cs="Times New Roman"/>
        </w:rPr>
        <w:t>n</w:t>
      </w:r>
      <w:r>
        <w:rPr>
          <w:rFonts w:ascii="Times New Roman" w:hAnsi="Times New Roman" w:cs="Times New Roman"/>
        </w:rPr>
        <w:t>ts der jeweiligen Datenbanktabelle. Das bedeutet,</w:t>
      </w:r>
      <w:r w:rsidR="00E8623A">
        <w:rPr>
          <w:rFonts w:ascii="Times New Roman" w:hAnsi="Times New Roman" w:cs="Times New Roman"/>
        </w:rPr>
        <w:t xml:space="preserve"> dass bspw. </w:t>
      </w:r>
      <w:r>
        <w:rPr>
          <w:rFonts w:ascii="Times New Roman" w:hAnsi="Times New Roman" w:cs="Times New Roman"/>
        </w:rPr>
        <w:t>in der user.js definiert</w:t>
      </w:r>
      <w:r w:rsidR="00E8623A">
        <w:rPr>
          <w:rFonts w:ascii="Times New Roman" w:hAnsi="Times New Roman" w:cs="Times New Roman"/>
        </w:rPr>
        <w:t xml:space="preserve"> ist</w:t>
      </w:r>
      <w:r>
        <w:rPr>
          <w:rFonts w:ascii="Times New Roman" w:hAnsi="Times New Roman" w:cs="Times New Roman"/>
        </w:rPr>
        <w:t xml:space="preserve">, wie serverseitig ein User anzulegen, zu bearbeiten und zu löschen ist. </w:t>
      </w:r>
    </w:p>
    <w:p w14:paraId="21F1AF14" w14:textId="416256D0" w:rsidR="00776C23" w:rsidRDefault="00776C23" w:rsidP="00220CF6">
      <w:pPr>
        <w:pStyle w:val="StandardWissenschaftlichArbeiten"/>
        <w:rPr>
          <w:rFonts w:ascii="Times New Roman" w:hAnsi="Times New Roman" w:cs="Times New Roman"/>
        </w:rPr>
      </w:pPr>
      <w:r w:rsidRPr="00656666">
        <w:rPr>
          <w:rFonts w:ascii="Times New Roman" w:hAnsi="Times New Roman" w:cs="Times New Roman"/>
        </w:rPr>
        <w:t xml:space="preserve">Damit </w:t>
      </w:r>
      <w:r w:rsidR="007233B4">
        <w:rPr>
          <w:rFonts w:ascii="Times New Roman" w:hAnsi="Times New Roman" w:cs="Times New Roman"/>
        </w:rPr>
        <w:t xml:space="preserve">der </w:t>
      </w:r>
      <w:r w:rsidR="00A413F8">
        <w:rPr>
          <w:rFonts w:ascii="Times New Roman" w:hAnsi="Times New Roman" w:cs="Times New Roman"/>
        </w:rPr>
        <w:t>Webserver</w:t>
      </w:r>
      <w:r w:rsidR="007233B4">
        <w:rPr>
          <w:rFonts w:ascii="Times New Roman" w:hAnsi="Times New Roman" w:cs="Times New Roman"/>
        </w:rPr>
        <w:t xml:space="preserve"> gestartet werden kann, </w:t>
      </w:r>
      <w:r w:rsidRPr="00656666">
        <w:rPr>
          <w:rFonts w:ascii="Times New Roman" w:hAnsi="Times New Roman" w:cs="Times New Roman"/>
        </w:rPr>
        <w:t xml:space="preserve">muss </w:t>
      </w:r>
      <w:r w:rsidR="007233B4">
        <w:rPr>
          <w:rFonts w:ascii="Times New Roman" w:hAnsi="Times New Roman" w:cs="Times New Roman"/>
        </w:rPr>
        <w:t xml:space="preserve">zunächst wieder </w:t>
      </w:r>
      <w:r w:rsidR="00C00C8E">
        <w:rPr>
          <w:rFonts w:ascii="Times New Roman" w:hAnsi="Times New Roman" w:cs="Times New Roman"/>
        </w:rPr>
        <w:t xml:space="preserve">in den </w:t>
      </w:r>
      <w:r w:rsidRPr="00656666">
        <w:rPr>
          <w:rFonts w:ascii="Times New Roman" w:hAnsi="Times New Roman" w:cs="Times New Roman"/>
        </w:rPr>
        <w:t xml:space="preserve">API Pfad navigiert werden. </w:t>
      </w:r>
      <w:r w:rsidR="007233B4">
        <w:rPr>
          <w:rFonts w:ascii="Times New Roman" w:hAnsi="Times New Roman" w:cs="Times New Roman"/>
        </w:rPr>
        <w:t>Der Express.js Server wird über den Befehl „</w:t>
      </w:r>
      <w:r w:rsidRPr="00656666">
        <w:rPr>
          <w:rFonts w:ascii="Times New Roman" w:hAnsi="Times New Roman" w:cs="Times New Roman"/>
        </w:rPr>
        <w:t xml:space="preserve">node </w:t>
      </w:r>
      <w:r w:rsidR="007233B4">
        <w:rPr>
          <w:rFonts w:ascii="Times New Roman" w:hAnsi="Times New Roman" w:cs="Times New Roman"/>
        </w:rPr>
        <w:t>express</w:t>
      </w:r>
      <w:r w:rsidRPr="00656666">
        <w:rPr>
          <w:rFonts w:ascii="Times New Roman" w:hAnsi="Times New Roman" w:cs="Times New Roman"/>
        </w:rPr>
        <w:t>.js“ gestartet.</w:t>
      </w:r>
    </w:p>
    <w:p w14:paraId="58CFF19A" w14:textId="4FB690C7" w:rsidR="00537AE0" w:rsidRDefault="00537AE0" w:rsidP="00220CF6">
      <w:pPr>
        <w:pStyle w:val="StandardWissenschaftlichArbeiten"/>
        <w:rPr>
          <w:rFonts w:ascii="Times New Roman" w:hAnsi="Times New Roman" w:cs="Times New Roman"/>
        </w:rPr>
      </w:pPr>
      <w:r>
        <w:rPr>
          <w:rFonts w:ascii="Times New Roman" w:hAnsi="Times New Roman" w:cs="Times New Roman"/>
        </w:rPr>
        <w:t>Express.js wurde im Projekt in der Version 4.16.2 inkludiert.</w:t>
      </w:r>
    </w:p>
    <w:p w14:paraId="74A92E0B" w14:textId="54081D89" w:rsidR="00E8623A" w:rsidRPr="00656666" w:rsidRDefault="00785368" w:rsidP="00776C23">
      <w:pPr>
        <w:pStyle w:val="StandardWissenschaftlichArbeiten"/>
        <w:rPr>
          <w:rFonts w:ascii="Times New Roman" w:hAnsi="Times New Roman" w:cs="Times New Roman"/>
        </w:rPr>
      </w:pPr>
      <w:r>
        <w:rPr>
          <w:rFonts w:ascii="Times New Roman" w:hAnsi="Times New Roman" w:cs="Times New Roman"/>
          <w:noProof/>
          <w:lang w:eastAsia="de-DE"/>
        </w:rPr>
        <w:drawing>
          <wp:inline distT="0" distB="0" distL="0" distR="0" wp14:anchorId="56620462" wp14:editId="56F3B975">
            <wp:extent cx="5396865" cy="11334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1133475"/>
                    </a:xfrm>
                    <a:prstGeom prst="rect">
                      <a:avLst/>
                    </a:prstGeom>
                    <a:noFill/>
                    <a:ln>
                      <a:noFill/>
                    </a:ln>
                  </pic:spPr>
                </pic:pic>
              </a:graphicData>
            </a:graphic>
          </wp:inline>
        </w:drawing>
      </w:r>
    </w:p>
    <w:p w14:paraId="1859CB2D" w14:textId="49FE0DB6" w:rsidR="00E8623A" w:rsidRDefault="00E8623A" w:rsidP="00785368">
      <w:pPr>
        <w:pStyle w:val="Beschriftung"/>
        <w:ind w:left="0" w:firstLine="0"/>
      </w:pPr>
      <w:bookmarkStart w:id="23" w:name="_Toc523475353"/>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4</w:t>
      </w:r>
      <w:r w:rsidR="00871F30">
        <w:rPr>
          <w:noProof/>
        </w:rPr>
        <w:fldChar w:fldCharType="end"/>
      </w:r>
      <w:r>
        <w:t xml:space="preserve">: </w:t>
      </w:r>
      <w:r w:rsidRPr="00656666">
        <w:t xml:space="preserve">Starten des </w:t>
      </w:r>
      <w:r>
        <w:t>express.js-Servers</w:t>
      </w:r>
      <w:r w:rsidRPr="00656666">
        <w:t xml:space="preserve"> über die Konsole</w:t>
      </w:r>
      <w:bookmarkEnd w:id="23"/>
    </w:p>
    <w:p w14:paraId="0E1B93BD" w14:textId="77777777" w:rsidR="00E8623A" w:rsidRPr="00E8623A" w:rsidRDefault="00E8623A" w:rsidP="00E8623A">
      <w:pPr>
        <w:pStyle w:val="Grundtext"/>
      </w:pPr>
    </w:p>
    <w:p w14:paraId="3E5A1531" w14:textId="38AFFAAE" w:rsidR="000D6019" w:rsidRPr="000D6019" w:rsidRDefault="000D6019" w:rsidP="000D6019">
      <w:pPr>
        <w:pStyle w:val="berschrift2"/>
        <w:numPr>
          <w:ilvl w:val="1"/>
          <w:numId w:val="21"/>
        </w:numPr>
        <w:spacing w:before="0" w:after="120"/>
      </w:pPr>
      <w:bookmarkStart w:id="24" w:name="_Ref523422262"/>
      <w:bookmarkStart w:id="25" w:name="_Toc523475413"/>
      <w:r>
        <w:t>A</w:t>
      </w:r>
      <w:r w:rsidRPr="000D6019">
        <w:t>ngular Frontend</w:t>
      </w:r>
      <w:bookmarkEnd w:id="24"/>
      <w:bookmarkEnd w:id="25"/>
    </w:p>
    <w:p w14:paraId="20EBDF15" w14:textId="24D3994C" w:rsidR="000D6019" w:rsidRDefault="002D4378" w:rsidP="000D6019">
      <w:pPr>
        <w:pStyle w:val="StandardWissenschaftlichArbeiten"/>
        <w:rPr>
          <w:rFonts w:ascii="Times New Roman" w:hAnsi="Times New Roman" w:cs="Times New Roman"/>
        </w:rPr>
      </w:pPr>
      <w:r>
        <w:rPr>
          <w:rFonts w:ascii="Times New Roman" w:hAnsi="Times New Roman" w:cs="Times New Roman"/>
        </w:rPr>
        <w:t>Da Angular derzeit als Standard für dynamische Webentwicklung gesehen wird, wurde dieses für die Implementierung der Funktionen der Oberfläche und damit der Präsentationsschicht verwendet.</w:t>
      </w:r>
      <w:r w:rsidR="00690C05">
        <w:rPr>
          <w:rFonts w:ascii="Times New Roman" w:hAnsi="Times New Roman" w:cs="Times New Roman"/>
        </w:rPr>
        <w:t xml:space="preserve"> Von der Version her betrachtet kamen Angular 2 und das zugehörige Webpack 1.0.0, welche mit der bpmn.io zu Projektstart kompatibel waren.</w:t>
      </w:r>
    </w:p>
    <w:p w14:paraId="64ACD119" w14:textId="03D3A097" w:rsidR="00690C05" w:rsidRDefault="00690C05" w:rsidP="000D6019">
      <w:pPr>
        <w:pStyle w:val="StandardWissenschaftlichArbeiten"/>
        <w:rPr>
          <w:rFonts w:ascii="Times New Roman" w:hAnsi="Times New Roman" w:cs="Times New Roman"/>
        </w:rPr>
      </w:pPr>
      <w:r>
        <w:rPr>
          <w:rFonts w:ascii="Times New Roman" w:hAnsi="Times New Roman" w:cs="Times New Roman"/>
        </w:rPr>
        <w:t xml:space="preserve">Abgesehen von der Oberflächenlogik wird eine gestalterische Komponente benötigt, wofür Bootstrap in Verbindung mit den Glyphicons in den eingebunden wurde. Die Icons befinden sich in der Palette wie später in Kapitel </w:t>
      </w:r>
      <w:r>
        <w:rPr>
          <w:rFonts w:ascii="Times New Roman" w:hAnsi="Times New Roman" w:cs="Times New Roman"/>
        </w:rPr>
        <w:fldChar w:fldCharType="begin"/>
      </w:r>
      <w:r>
        <w:rPr>
          <w:rFonts w:ascii="Times New Roman" w:hAnsi="Times New Roman" w:cs="Times New Roman"/>
        </w:rPr>
        <w:instrText xml:space="preserve"> REF _Ref523422164 \r \h </w:instrText>
      </w:r>
      <w:r>
        <w:rPr>
          <w:rFonts w:ascii="Times New Roman" w:hAnsi="Times New Roman" w:cs="Times New Roman"/>
        </w:rPr>
      </w:r>
      <w:r>
        <w:rPr>
          <w:rFonts w:ascii="Times New Roman" w:hAnsi="Times New Roman" w:cs="Times New Roman"/>
        </w:rPr>
        <w:fldChar w:fldCharType="separate"/>
      </w:r>
      <w:r w:rsidR="00DD2914">
        <w:rPr>
          <w:rFonts w:ascii="Times New Roman" w:hAnsi="Times New Roman" w:cs="Times New Roman"/>
        </w:rPr>
        <w:t>6.1.2.5</w:t>
      </w:r>
      <w:r>
        <w:rPr>
          <w:rFonts w:ascii="Times New Roman" w:hAnsi="Times New Roman" w:cs="Times New Roman"/>
        </w:rPr>
        <w:fldChar w:fldCharType="end"/>
      </w:r>
      <w:r>
        <w:rPr>
          <w:rFonts w:ascii="Times New Roman" w:hAnsi="Times New Roman" w:cs="Times New Roman"/>
        </w:rPr>
        <w:t xml:space="preserve"> gezeigt und können unter </w:t>
      </w:r>
      <w:hyperlink r:id="rId14" w:history="1">
        <w:r w:rsidRPr="00013F43">
          <w:rPr>
            <w:rStyle w:val="Hyperlink"/>
            <w:rFonts w:ascii="Times New Roman" w:hAnsi="Times New Roman" w:cs="Times New Roman"/>
          </w:rPr>
          <w:t>https://getbootstrap.com/docs/3.3/components/</w:t>
        </w:r>
      </w:hyperlink>
      <w:r>
        <w:rPr>
          <w:rFonts w:ascii="Times New Roman" w:hAnsi="Times New Roman" w:cs="Times New Roman"/>
        </w:rPr>
        <w:t xml:space="preserve"> für die aktuelle im Projekt verwendete Bootstrap Version 3.3.7 ausgewählt werden.</w:t>
      </w:r>
    </w:p>
    <w:p w14:paraId="45EF7FD6" w14:textId="77777777" w:rsidR="00032B0A" w:rsidRPr="002A5B6B" w:rsidRDefault="00032B0A" w:rsidP="00C67F20">
      <w:pPr>
        <w:pStyle w:val="berschrift1"/>
        <w:numPr>
          <w:ilvl w:val="0"/>
          <w:numId w:val="21"/>
        </w:numPr>
        <w:spacing w:after="120"/>
        <w:ind w:left="360" w:hanging="360"/>
      </w:pPr>
      <w:bookmarkStart w:id="26" w:name="_Toc522200042"/>
      <w:bookmarkStart w:id="27" w:name="_Toc523475414"/>
      <w:r w:rsidRPr="002A5B6B">
        <w:lastRenderedPageBreak/>
        <w:t>Installationsanleitung</w:t>
      </w:r>
      <w:bookmarkEnd w:id="26"/>
      <w:bookmarkEnd w:id="27"/>
    </w:p>
    <w:p w14:paraId="22A87EE9" w14:textId="43DC34FD" w:rsidR="001D0F8D" w:rsidRPr="001D0F8D" w:rsidRDefault="00032B0A" w:rsidP="001D0F8D">
      <w:pPr>
        <w:pStyle w:val="berschrift2"/>
        <w:numPr>
          <w:ilvl w:val="1"/>
          <w:numId w:val="21"/>
        </w:numPr>
        <w:spacing w:before="0" w:after="120"/>
      </w:pPr>
      <w:bookmarkStart w:id="28" w:name="_Toc522200043"/>
      <w:bookmarkStart w:id="29" w:name="_Ref523350054"/>
      <w:bookmarkStart w:id="30" w:name="_Ref523350075"/>
      <w:bookmarkStart w:id="31" w:name="_Toc523475415"/>
      <w:r w:rsidRPr="002A5B6B">
        <w:t>Git</w:t>
      </w:r>
      <w:r w:rsidR="0067270A">
        <w:t xml:space="preserve"> bzw. Git</w:t>
      </w:r>
      <w:r w:rsidRPr="002A5B6B">
        <w:t>Kraken</w:t>
      </w:r>
      <w:bookmarkEnd w:id="28"/>
      <w:bookmarkEnd w:id="29"/>
      <w:bookmarkEnd w:id="30"/>
      <w:bookmarkEnd w:id="31"/>
    </w:p>
    <w:p w14:paraId="01C0A0E6" w14:textId="55AADDFB"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Zur Versionierung von Code-Änderungen wird ein Git-Repository verwendet. Um dieses benutzerfreundlich zu verwalten kann GitKraken verwendet werden, zu dem ein Download unter </w:t>
      </w:r>
      <w:hyperlink r:id="rId15" w:history="1">
        <w:r w:rsidR="00D92430" w:rsidRPr="00372BDC">
          <w:rPr>
            <w:rStyle w:val="Hyperlink"/>
            <w:rFonts w:ascii="Times New Roman" w:hAnsi="Times New Roman" w:cs="Times New Roman"/>
          </w:rPr>
          <w:t>https://www.gitkraken.com/</w:t>
        </w:r>
      </w:hyperlink>
      <w:r w:rsidR="00D92430">
        <w:rPr>
          <w:rFonts w:ascii="Times New Roman" w:hAnsi="Times New Roman" w:cs="Times New Roman"/>
        </w:rPr>
        <w:t xml:space="preserve"> </w:t>
      </w:r>
      <w:r w:rsidRPr="007B5408">
        <w:rPr>
          <w:rFonts w:ascii="Times New Roman" w:hAnsi="Times New Roman" w:cs="Times New Roman"/>
        </w:rPr>
        <w:t>möglich ist.</w:t>
      </w:r>
    </w:p>
    <w:p w14:paraId="2E88A329" w14:textId="7DF7F966" w:rsidR="00D92430"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Im nächsten Schritt muss das Repository geklont werden. Dieses befindet sich auf GitHub unter </w:t>
      </w:r>
      <w:hyperlink r:id="rId16" w:history="1">
        <w:r w:rsidR="009B10B5" w:rsidRPr="00013F43">
          <w:rPr>
            <w:rStyle w:val="Hyperlink"/>
            <w:rFonts w:ascii="Times New Roman" w:hAnsi="Times New Roman" w:cs="Times New Roman"/>
          </w:rPr>
          <w:t>https://github.com/HAWMobileSystems/IntSys</w:t>
        </w:r>
      </w:hyperlink>
      <w:r w:rsidRPr="007B5408">
        <w:rPr>
          <w:rFonts w:ascii="Times New Roman" w:hAnsi="Times New Roman" w:cs="Times New Roman"/>
        </w:rPr>
        <w:t xml:space="preserve">, wofür zum Klonen folgender Link verwendet wird: </w:t>
      </w:r>
      <w:hyperlink r:id="rId17" w:history="1">
        <w:r w:rsidR="00D92430" w:rsidRPr="00372BDC">
          <w:rPr>
            <w:rStyle w:val="Hyperlink"/>
            <w:rFonts w:ascii="Times New Roman" w:hAnsi="Times New Roman" w:cs="Times New Roman"/>
          </w:rPr>
          <w:t>git@github.com:HAWMobileSystems/IntSys.git</w:t>
        </w:r>
      </w:hyperlink>
      <w:r w:rsidR="00D92430">
        <w:rPr>
          <w:rFonts w:ascii="Times New Roman" w:hAnsi="Times New Roman" w:cs="Times New Roman"/>
        </w:rPr>
        <w:t xml:space="preserve"> </w:t>
      </w:r>
    </w:p>
    <w:p w14:paraId="52E2A4E3" w14:textId="0F035F76"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GitKraken nach </w:t>
      </w:r>
      <w:r w:rsidR="00D92430">
        <w:rPr>
          <w:rFonts w:ascii="Times New Roman" w:hAnsi="Times New Roman" w:cs="Times New Roman"/>
        </w:rPr>
        <w:t>der</w:t>
      </w:r>
      <w:r w:rsidRPr="007B5408">
        <w:rPr>
          <w:rFonts w:ascii="Times New Roman" w:hAnsi="Times New Roman" w:cs="Times New Roman"/>
        </w:rPr>
        <w:t xml:space="preserve"> Installation starten und </w:t>
      </w:r>
      <w:r w:rsidR="00D92430">
        <w:rPr>
          <w:rFonts w:ascii="Times New Roman" w:hAnsi="Times New Roman" w:cs="Times New Roman"/>
        </w:rPr>
        <w:t xml:space="preserve">die oben </w:t>
      </w:r>
      <w:r w:rsidRPr="007B5408">
        <w:rPr>
          <w:rFonts w:ascii="Times New Roman" w:hAnsi="Times New Roman" w:cs="Times New Roman"/>
        </w:rPr>
        <w:t xml:space="preserve">genannte URL unter </w:t>
      </w:r>
    </w:p>
    <w:p w14:paraId="5BDC8915" w14:textId="47593761"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„File“ </w:t>
      </w:r>
      <w:r w:rsidR="00D92430" w:rsidRPr="00D92430">
        <w:rPr>
          <w:rFonts w:ascii="Times New Roman" w:hAnsi="Times New Roman" w:cs="Times New Roman"/>
        </w:rPr>
        <w:sym w:font="Wingdings" w:char="F0E0"/>
      </w:r>
      <w:r w:rsidRPr="007B5408">
        <w:rPr>
          <w:rFonts w:ascii="Times New Roman" w:hAnsi="Times New Roman" w:cs="Times New Roman"/>
        </w:rPr>
        <w:t xml:space="preserve"> „Clone Repo“ </w:t>
      </w:r>
    </w:p>
    <w:p w14:paraId="7957FAA4" w14:textId="781DA0E0"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t>einfügen. Im nachfolgenden Beispiel sollte das Ziel durch einen lokal sinnvollen, leicht aufzufindenden Pfad ersetzt werden.</w:t>
      </w:r>
    </w:p>
    <w:p w14:paraId="4AD2A0C8" w14:textId="77777777" w:rsidR="00032B0A" w:rsidRPr="002A5B6B" w:rsidRDefault="00032B0A" w:rsidP="007B5408">
      <w:pPr>
        <w:pStyle w:val="StandardWissenschaftlichArbeiten"/>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40E1E47F" wp14:editId="5F1E977E">
            <wp:extent cx="5760720" cy="25355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35555"/>
                    </a:xfrm>
                    <a:prstGeom prst="rect">
                      <a:avLst/>
                    </a:prstGeom>
                  </pic:spPr>
                </pic:pic>
              </a:graphicData>
            </a:graphic>
          </wp:inline>
        </w:drawing>
      </w:r>
    </w:p>
    <w:p w14:paraId="0D6EE922" w14:textId="76F2C4D1" w:rsidR="00032B0A" w:rsidRPr="007B5408" w:rsidRDefault="00332C80" w:rsidP="00332C80">
      <w:pPr>
        <w:pStyle w:val="Beschriftung"/>
      </w:pPr>
      <w:bookmarkStart w:id="32" w:name="_Toc521236206"/>
      <w:bookmarkStart w:id="33" w:name="_Toc523475354"/>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5</w:t>
      </w:r>
      <w:r w:rsidR="0003142B">
        <w:rPr>
          <w:noProof/>
        </w:rPr>
        <w:fldChar w:fldCharType="end"/>
      </w:r>
      <w:r w:rsidR="00032B0A" w:rsidRPr="007B5408">
        <w:t>: Klonen eines Repositories mittels GitKraken</w:t>
      </w:r>
      <w:bookmarkEnd w:id="32"/>
      <w:bookmarkEnd w:id="33"/>
    </w:p>
    <w:p w14:paraId="5A580141" w14:textId="77777777" w:rsidR="00032B0A" w:rsidRPr="002A5B6B" w:rsidRDefault="00032B0A" w:rsidP="00C67F20">
      <w:pPr>
        <w:pStyle w:val="StandardWissenschaftlichArbeiten"/>
        <w:jc w:val="left"/>
        <w:rPr>
          <w:rFonts w:ascii="Times New Roman" w:hAnsi="Times New Roman" w:cs="Times New Roman"/>
        </w:rPr>
      </w:pPr>
    </w:p>
    <w:p w14:paraId="7D3506BB" w14:textId="5AA703DE" w:rsidR="00032B0A" w:rsidRPr="002A5B6B" w:rsidRDefault="00032B0A" w:rsidP="001D0F8D">
      <w:pPr>
        <w:pStyle w:val="berschrift2"/>
        <w:numPr>
          <w:ilvl w:val="1"/>
          <w:numId w:val="21"/>
        </w:numPr>
        <w:spacing w:before="0" w:after="120"/>
      </w:pPr>
      <w:bookmarkStart w:id="34" w:name="_Toc522200044"/>
      <w:bookmarkStart w:id="35" w:name="_Toc523475416"/>
      <w:r w:rsidRPr="002A5B6B">
        <w:t>Visual Studio Code</w:t>
      </w:r>
      <w:bookmarkEnd w:id="34"/>
      <w:bookmarkEnd w:id="35"/>
    </w:p>
    <w:p w14:paraId="55B711E9" w14:textId="6B510F1E"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Außerdem wird für weitere Implementierungen eine Entwicklungsumgebung benötigt, wofür Visual Studio Code eingesetzt werden kann, da dies ebenso Git unterstützt. Ein weiterer Vorteil dieses Tools ist das leichte Debuggen von Webanwendungen. Der Installer hierfür ist unter </w:t>
      </w:r>
      <w:hyperlink r:id="rId19" w:history="1">
        <w:r w:rsidR="00D92430" w:rsidRPr="00372BDC">
          <w:rPr>
            <w:rStyle w:val="Hyperlink"/>
            <w:rFonts w:ascii="Times New Roman" w:hAnsi="Times New Roman" w:cs="Times New Roman"/>
          </w:rPr>
          <w:t>https://code.visualstudio.com</w:t>
        </w:r>
      </w:hyperlink>
      <w:r w:rsidR="00D92430">
        <w:rPr>
          <w:rFonts w:ascii="Times New Roman" w:hAnsi="Times New Roman" w:cs="Times New Roman"/>
        </w:rPr>
        <w:t xml:space="preserve"> </w:t>
      </w:r>
      <w:r w:rsidRPr="007B5408">
        <w:rPr>
          <w:rFonts w:ascii="Times New Roman" w:hAnsi="Times New Roman" w:cs="Times New Roman"/>
        </w:rPr>
        <w:t>zu finden.</w:t>
      </w:r>
    </w:p>
    <w:p w14:paraId="3C1923BC" w14:textId="5F8A820C"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lastRenderedPageBreak/>
        <w:t>Als zusätzliche Komponenten werden vom Hersteller selbst Git, Node.js und TypeScript empfohlen, dies ist jedoch mit den dependencies im Projekt</w:t>
      </w:r>
      <w:r w:rsidR="009B10B5">
        <w:rPr>
          <w:rFonts w:ascii="Times New Roman" w:hAnsi="Times New Roman" w:cs="Times New Roman"/>
        </w:rPr>
        <w:t xml:space="preserve"> (siehe Kapitel </w:t>
      </w:r>
      <w:r w:rsidR="009B10B5">
        <w:rPr>
          <w:rFonts w:ascii="Times New Roman" w:hAnsi="Times New Roman" w:cs="Times New Roman"/>
        </w:rPr>
        <w:fldChar w:fldCharType="begin"/>
      </w:r>
      <w:r w:rsidR="009B10B5">
        <w:rPr>
          <w:rFonts w:ascii="Times New Roman" w:hAnsi="Times New Roman" w:cs="Times New Roman"/>
        </w:rPr>
        <w:instrText xml:space="preserve"> REF _Ref523423783 \r \h </w:instrText>
      </w:r>
      <w:r w:rsidR="009B10B5">
        <w:rPr>
          <w:rFonts w:ascii="Times New Roman" w:hAnsi="Times New Roman" w:cs="Times New Roman"/>
        </w:rPr>
      </w:r>
      <w:r w:rsidR="009B10B5">
        <w:rPr>
          <w:rFonts w:ascii="Times New Roman" w:hAnsi="Times New Roman" w:cs="Times New Roman"/>
        </w:rPr>
        <w:fldChar w:fldCharType="separate"/>
      </w:r>
      <w:r w:rsidR="00DD2914">
        <w:rPr>
          <w:rFonts w:ascii="Times New Roman" w:hAnsi="Times New Roman" w:cs="Times New Roman"/>
        </w:rPr>
        <w:t>6.1.5</w:t>
      </w:r>
      <w:r w:rsidR="009B10B5">
        <w:rPr>
          <w:rFonts w:ascii="Times New Roman" w:hAnsi="Times New Roman" w:cs="Times New Roman"/>
        </w:rPr>
        <w:fldChar w:fldCharType="end"/>
      </w:r>
      <w:r w:rsidR="009B10B5">
        <w:rPr>
          <w:rFonts w:ascii="Times New Roman" w:hAnsi="Times New Roman" w:cs="Times New Roman"/>
        </w:rPr>
        <w:t>)</w:t>
      </w:r>
      <w:r w:rsidRPr="007B5408">
        <w:rPr>
          <w:rFonts w:ascii="Times New Roman" w:hAnsi="Times New Roman" w:cs="Times New Roman"/>
        </w:rPr>
        <w:t xml:space="preserve"> bzw. dem im Nachgang erläuterten express.js bereits abgedeckt. Als empfehlenswerte Erweiterungen bezüglich Code-Style zeigen sich jedoch die *lint Komponenten. Diese können wie im nachfolgenden Screenshot gezeigt mittels des gelb markierten Buttons gefiltert, selektiert und installiert werden.</w:t>
      </w:r>
    </w:p>
    <w:p w14:paraId="2B7CB63E"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04D43E60" wp14:editId="33A69C62">
            <wp:extent cx="2700000" cy="2214547"/>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214547"/>
                    </a:xfrm>
                    <a:prstGeom prst="rect">
                      <a:avLst/>
                    </a:prstGeom>
                    <a:noFill/>
                    <a:ln>
                      <a:noFill/>
                    </a:ln>
                  </pic:spPr>
                </pic:pic>
              </a:graphicData>
            </a:graphic>
          </wp:inline>
        </w:drawing>
      </w:r>
    </w:p>
    <w:p w14:paraId="3D36D66A" w14:textId="3D2CE47D" w:rsidR="00032B0A" w:rsidRPr="007B5408" w:rsidRDefault="00332C80" w:rsidP="00332C80">
      <w:pPr>
        <w:pStyle w:val="Beschriftung"/>
      </w:pPr>
      <w:bookmarkStart w:id="36" w:name="_Toc521236207"/>
      <w:bookmarkStart w:id="37" w:name="_Toc523475355"/>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6</w:t>
      </w:r>
      <w:r w:rsidR="0003142B">
        <w:rPr>
          <w:noProof/>
        </w:rPr>
        <w:fldChar w:fldCharType="end"/>
      </w:r>
      <w:r w:rsidR="00032B0A" w:rsidRPr="007B5408">
        <w:t>: Installation von zusätzlichen Komponenten</w:t>
      </w:r>
      <w:bookmarkEnd w:id="36"/>
      <w:bookmarkEnd w:id="37"/>
    </w:p>
    <w:p w14:paraId="65D459AA" w14:textId="77777777" w:rsidR="001D0F8D" w:rsidRPr="001D0F8D" w:rsidRDefault="001D0F8D" w:rsidP="001D0F8D">
      <w:pPr>
        <w:pStyle w:val="Grundtext"/>
      </w:pPr>
    </w:p>
    <w:p w14:paraId="7BCC72A0" w14:textId="1A713DB2" w:rsidR="00032B0A" w:rsidRPr="002A5B6B" w:rsidRDefault="0062104F" w:rsidP="001D0F8D">
      <w:pPr>
        <w:pStyle w:val="berschrift2"/>
        <w:numPr>
          <w:ilvl w:val="1"/>
          <w:numId w:val="21"/>
        </w:numPr>
        <w:spacing w:before="0" w:after="120"/>
      </w:pPr>
      <w:bookmarkStart w:id="38" w:name="_Toc522200045"/>
      <w:bookmarkStart w:id="39" w:name="_Toc523475417"/>
      <w:r>
        <w:t xml:space="preserve">Angular und </w:t>
      </w:r>
      <w:r w:rsidR="00032B0A" w:rsidRPr="002A5B6B">
        <w:t>express.js</w:t>
      </w:r>
      <w:bookmarkEnd w:id="38"/>
      <w:bookmarkEnd w:id="39"/>
    </w:p>
    <w:p w14:paraId="575A0327" w14:textId="44DCD425" w:rsidR="000A2626" w:rsidRDefault="001660DB" w:rsidP="007B5408">
      <w:pPr>
        <w:pStyle w:val="StandardWissenschaftlichArbeiten"/>
        <w:rPr>
          <w:rFonts w:ascii="Times New Roman" w:hAnsi="Times New Roman" w:cs="Times New Roman"/>
        </w:rPr>
      </w:pPr>
      <w:r>
        <w:rPr>
          <w:rFonts w:ascii="Times New Roman" w:hAnsi="Times New Roman" w:cs="Times New Roman"/>
        </w:rPr>
        <w:t xml:space="preserve">Voraussetzung, </w:t>
      </w:r>
      <w:r w:rsidR="000A2626">
        <w:rPr>
          <w:rFonts w:ascii="Times New Roman" w:hAnsi="Times New Roman" w:cs="Times New Roman"/>
        </w:rPr>
        <w:t xml:space="preserve">um das Setup des </w:t>
      </w:r>
      <w:r w:rsidR="000A2626" w:rsidRPr="000A2626">
        <w:rPr>
          <w:rFonts w:ascii="Times New Roman" w:hAnsi="Times New Roman" w:cs="Times New Roman"/>
        </w:rPr>
        <w:t>express.js</w:t>
      </w:r>
      <w:r w:rsidR="000A2626">
        <w:rPr>
          <w:rFonts w:ascii="Times New Roman" w:hAnsi="Times New Roman" w:cs="Times New Roman"/>
        </w:rPr>
        <w:t>-</w:t>
      </w:r>
      <w:r>
        <w:rPr>
          <w:rFonts w:ascii="Times New Roman" w:hAnsi="Times New Roman" w:cs="Times New Roman"/>
        </w:rPr>
        <w:t>Server</w:t>
      </w:r>
      <w:r w:rsidR="000A2626">
        <w:rPr>
          <w:rFonts w:ascii="Times New Roman" w:hAnsi="Times New Roman" w:cs="Times New Roman"/>
        </w:rPr>
        <w:t>s und des Angular-Frontends durchzuführen</w:t>
      </w:r>
      <w:r w:rsidR="00E5447F">
        <w:rPr>
          <w:rFonts w:ascii="Times New Roman" w:hAnsi="Times New Roman" w:cs="Times New Roman"/>
        </w:rPr>
        <w:t>,</w:t>
      </w:r>
      <w:r w:rsidR="000A2626">
        <w:rPr>
          <w:rFonts w:ascii="Times New Roman" w:hAnsi="Times New Roman" w:cs="Times New Roman"/>
        </w:rPr>
        <w:t xml:space="preserve"> </w:t>
      </w:r>
      <w:r w:rsidR="00E5447F">
        <w:rPr>
          <w:rFonts w:ascii="Times New Roman" w:hAnsi="Times New Roman" w:cs="Times New Roman"/>
        </w:rPr>
        <w:t>ist die Installation von</w:t>
      </w:r>
      <w:r>
        <w:rPr>
          <w:rFonts w:ascii="Times New Roman" w:hAnsi="Times New Roman" w:cs="Times New Roman"/>
        </w:rPr>
        <w:t xml:space="preserve"> Node.js. Dieses kann über den Link </w:t>
      </w:r>
      <w:hyperlink r:id="rId21" w:history="1">
        <w:r w:rsidR="00D92430" w:rsidRPr="00372BDC">
          <w:rPr>
            <w:rStyle w:val="Hyperlink"/>
            <w:rFonts w:ascii="Times New Roman" w:hAnsi="Times New Roman" w:cs="Times New Roman"/>
          </w:rPr>
          <w:t>https://nodejs.org/en/download/</w:t>
        </w:r>
      </w:hyperlink>
      <w:r w:rsidR="00D92430">
        <w:rPr>
          <w:rFonts w:ascii="Times New Roman" w:hAnsi="Times New Roman" w:cs="Times New Roman"/>
        </w:rPr>
        <w:t xml:space="preserve"> </w:t>
      </w:r>
      <w:r>
        <w:rPr>
          <w:rFonts w:ascii="Times New Roman" w:hAnsi="Times New Roman" w:cs="Times New Roman"/>
        </w:rPr>
        <w:t>je nach Betriebssystem heruntergeladen und installiert werden.</w:t>
      </w:r>
    </w:p>
    <w:p w14:paraId="5B920A8C" w14:textId="2B8DF561" w:rsidR="007B5408" w:rsidRDefault="0062104F" w:rsidP="007B5408">
      <w:pPr>
        <w:pStyle w:val="StandardWissenschaftlichArbeiten"/>
        <w:rPr>
          <w:rFonts w:ascii="Times New Roman" w:hAnsi="Times New Roman" w:cs="Times New Roman"/>
        </w:rPr>
      </w:pPr>
      <w:r>
        <w:rPr>
          <w:rFonts w:ascii="Times New Roman" w:hAnsi="Times New Roman" w:cs="Times New Roman"/>
        </w:rPr>
        <w:t>Nachdem das Repository</w:t>
      </w:r>
      <w:r w:rsidR="003539AC">
        <w:rPr>
          <w:rFonts w:ascii="Times New Roman" w:hAnsi="Times New Roman" w:cs="Times New Roman"/>
        </w:rPr>
        <w:t xml:space="preserve">, wie </w:t>
      </w:r>
      <w:r>
        <w:rPr>
          <w:rFonts w:ascii="Times New Roman" w:hAnsi="Times New Roman" w:cs="Times New Roman"/>
        </w:rPr>
        <w:t>in Kapitel</w:t>
      </w:r>
      <w:r w:rsidR="00DB2625">
        <w:rPr>
          <w:rFonts w:ascii="Times New Roman" w:hAnsi="Times New Roman" w:cs="Times New Roman"/>
        </w:rPr>
        <w:t xml:space="preserve"> </w:t>
      </w:r>
      <w:r w:rsidR="00DB2625">
        <w:rPr>
          <w:rFonts w:ascii="Times New Roman" w:hAnsi="Times New Roman" w:cs="Times New Roman"/>
        </w:rPr>
        <w:fldChar w:fldCharType="begin"/>
      </w:r>
      <w:r w:rsidR="00DB2625">
        <w:rPr>
          <w:rFonts w:ascii="Times New Roman" w:hAnsi="Times New Roman" w:cs="Times New Roman"/>
        </w:rPr>
        <w:instrText xml:space="preserve"> REF _Ref523350075 \w \h </w:instrText>
      </w:r>
      <w:r w:rsidR="00DB2625">
        <w:rPr>
          <w:rFonts w:ascii="Times New Roman" w:hAnsi="Times New Roman" w:cs="Times New Roman"/>
        </w:rPr>
      </w:r>
      <w:r w:rsidR="00DB2625">
        <w:rPr>
          <w:rFonts w:ascii="Times New Roman" w:hAnsi="Times New Roman" w:cs="Times New Roman"/>
        </w:rPr>
        <w:fldChar w:fldCharType="separate"/>
      </w:r>
      <w:r w:rsidR="00DD2914">
        <w:rPr>
          <w:rFonts w:ascii="Times New Roman" w:hAnsi="Times New Roman" w:cs="Times New Roman"/>
        </w:rPr>
        <w:t>3.1</w:t>
      </w:r>
      <w:r w:rsidR="00DB2625">
        <w:rPr>
          <w:rFonts w:ascii="Times New Roman" w:hAnsi="Times New Roman" w:cs="Times New Roman"/>
        </w:rPr>
        <w:fldChar w:fldCharType="end"/>
      </w:r>
      <w:r>
        <w:rPr>
          <w:rFonts w:ascii="Times New Roman" w:hAnsi="Times New Roman" w:cs="Times New Roman"/>
        </w:rPr>
        <w:t xml:space="preserve"> </w:t>
      </w:r>
      <w:r w:rsidR="003539AC">
        <w:rPr>
          <w:rFonts w:ascii="Times New Roman" w:hAnsi="Times New Roman" w:cs="Times New Roman"/>
        </w:rPr>
        <w:t xml:space="preserve">beschrieben, erfolgreich </w:t>
      </w:r>
      <w:r>
        <w:rPr>
          <w:rFonts w:ascii="Times New Roman" w:hAnsi="Times New Roman" w:cs="Times New Roman"/>
        </w:rPr>
        <w:t xml:space="preserve">geklont wurde muss nur noch ein npm install in den Foldern API und angular2 durchgeführt werden. </w:t>
      </w:r>
    </w:p>
    <w:p w14:paraId="0F78E9E7" w14:textId="4B6520C5" w:rsidR="0062104F" w:rsidRDefault="0062104F" w:rsidP="007B5408">
      <w:pPr>
        <w:pStyle w:val="StandardWissenschaftlichArbeiten"/>
        <w:rPr>
          <w:rFonts w:ascii="Times New Roman" w:hAnsi="Times New Roman" w:cs="Times New Roman"/>
        </w:rPr>
      </w:pPr>
      <w:r>
        <w:rPr>
          <w:rFonts w:ascii="Times New Roman" w:hAnsi="Times New Roman" w:cs="Times New Roman"/>
        </w:rPr>
        <w:t xml:space="preserve">Hierzu </w:t>
      </w:r>
      <w:r w:rsidR="000A2626">
        <w:rPr>
          <w:rFonts w:ascii="Times New Roman" w:hAnsi="Times New Roman" w:cs="Times New Roman"/>
        </w:rPr>
        <w:t xml:space="preserve">eine Konsole öffnen und in den API Ordner wechseln. Im Anschluss den Befehl npm install eingeben. </w:t>
      </w:r>
    </w:p>
    <w:p w14:paraId="10A84F8A" w14:textId="6E9C6256" w:rsidR="00DB2625" w:rsidRDefault="00346239" w:rsidP="007B5408">
      <w:pPr>
        <w:pStyle w:val="StandardWissenschaftlichArbeiten"/>
        <w:rPr>
          <w:rFonts w:ascii="Times New Roman" w:hAnsi="Times New Roman" w:cs="Times New Roman"/>
        </w:rPr>
      </w:pPr>
      <w:r>
        <w:rPr>
          <w:rFonts w:ascii="Times New Roman" w:hAnsi="Times New Roman" w:cs="Times New Roman"/>
          <w:noProof/>
          <w:lang w:eastAsia="de-DE"/>
        </w:rPr>
        <w:drawing>
          <wp:inline distT="0" distB="0" distL="0" distR="0" wp14:anchorId="3AB1E82A" wp14:editId="19CA2CC0">
            <wp:extent cx="5431790" cy="894080"/>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894080"/>
                    </a:xfrm>
                    <a:prstGeom prst="rect">
                      <a:avLst/>
                    </a:prstGeom>
                    <a:noFill/>
                    <a:ln>
                      <a:noFill/>
                    </a:ln>
                  </pic:spPr>
                </pic:pic>
              </a:graphicData>
            </a:graphic>
          </wp:inline>
        </w:drawing>
      </w:r>
    </w:p>
    <w:p w14:paraId="074983F3" w14:textId="1186ACF8" w:rsidR="00DB2625" w:rsidRDefault="00DB2625" w:rsidP="00DB2625">
      <w:pPr>
        <w:pStyle w:val="Beschriftung"/>
      </w:pPr>
      <w:bookmarkStart w:id="40" w:name="_Toc523475356"/>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7</w:t>
      </w:r>
      <w:r w:rsidR="00871F30">
        <w:rPr>
          <w:noProof/>
        </w:rPr>
        <w:fldChar w:fldCharType="end"/>
      </w:r>
      <w:r>
        <w:t>: npm install im API Ordner auf dem express.js-Server</w:t>
      </w:r>
      <w:bookmarkEnd w:id="40"/>
    </w:p>
    <w:p w14:paraId="10A828CC" w14:textId="22D42A50" w:rsidR="000A2626" w:rsidRPr="007B5408" w:rsidRDefault="000A2626" w:rsidP="007B5408">
      <w:pPr>
        <w:pStyle w:val="StandardWissenschaftlichArbeiten"/>
        <w:rPr>
          <w:rFonts w:ascii="Times New Roman" w:hAnsi="Times New Roman" w:cs="Times New Roman"/>
        </w:rPr>
      </w:pPr>
      <w:r>
        <w:rPr>
          <w:rFonts w:ascii="Times New Roman" w:hAnsi="Times New Roman" w:cs="Times New Roman"/>
        </w:rPr>
        <w:lastRenderedPageBreak/>
        <w:t xml:space="preserve">Um denselben Schritt im Frontend durchzuführen eine zweite Konsole öffnen </w:t>
      </w:r>
      <w:r w:rsidR="00DB2625">
        <w:rPr>
          <w:rFonts w:ascii="Times New Roman" w:hAnsi="Times New Roman" w:cs="Times New Roman"/>
        </w:rPr>
        <w:t xml:space="preserve">(s. </w:t>
      </w:r>
      <w:r w:rsidR="00346239">
        <w:rPr>
          <w:rFonts w:ascii="Times New Roman" w:hAnsi="Times New Roman" w:cs="Times New Roman"/>
        </w:rPr>
        <w:t>grüne</w:t>
      </w:r>
      <w:r w:rsidR="00DB2625">
        <w:rPr>
          <w:rFonts w:ascii="Times New Roman" w:hAnsi="Times New Roman" w:cs="Times New Roman"/>
        </w:rPr>
        <w:t xml:space="preserve"> Umrandung) </w:t>
      </w:r>
      <w:r>
        <w:rPr>
          <w:rFonts w:ascii="Times New Roman" w:hAnsi="Times New Roman" w:cs="Times New Roman"/>
        </w:rPr>
        <w:t xml:space="preserve">und ins angular2-Verzeichnis wechseln. Auch dort nochmal den Befehl den npm install ausführen. </w:t>
      </w:r>
    </w:p>
    <w:p w14:paraId="505C6E00" w14:textId="51C7A9C8" w:rsidR="007B5408" w:rsidRDefault="00DB2625" w:rsidP="007B5408">
      <w:pPr>
        <w:pStyle w:val="StandardWissenschaftlichArbeiten"/>
        <w:jc w:val="left"/>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57216" behindDoc="0" locked="0" layoutInCell="1" allowOverlap="1" wp14:anchorId="7DA55101" wp14:editId="7C2390B9">
                <wp:simplePos x="0" y="0"/>
                <wp:positionH relativeFrom="column">
                  <wp:posOffset>4505164</wp:posOffset>
                </wp:positionH>
                <wp:positionV relativeFrom="paragraph">
                  <wp:posOffset>0</wp:posOffset>
                </wp:positionV>
                <wp:extent cx="238836" cy="232012"/>
                <wp:effectExtent l="0" t="0" r="27940" b="15875"/>
                <wp:wrapNone/>
                <wp:docPr id="33" name="Rechteck 33"/>
                <wp:cNvGraphicFramePr/>
                <a:graphic xmlns:a="http://schemas.openxmlformats.org/drawingml/2006/main">
                  <a:graphicData uri="http://schemas.microsoft.com/office/word/2010/wordprocessingShape">
                    <wps:wsp>
                      <wps:cNvSpPr/>
                      <wps:spPr>
                        <a:xfrm>
                          <a:off x="0" y="0"/>
                          <a:ext cx="238836" cy="2320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C5780" id="Rechteck 33" o:spid="_x0000_s1026" style="position:absolute;margin-left:354.75pt;margin-top:0;width:18.8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" filled="f" strokecolor="#00b050" strokeweight="2pt"/>
            </w:pict>
          </mc:Fallback>
        </mc:AlternateContent>
      </w:r>
      <w:r w:rsidR="00346239">
        <w:rPr>
          <w:rFonts w:ascii="Times New Roman" w:hAnsi="Times New Roman" w:cs="Times New Roman"/>
          <w:noProof/>
          <w:lang w:eastAsia="de-DE"/>
        </w:rPr>
        <w:drawing>
          <wp:inline distT="0" distB="0" distL="0" distR="0" wp14:anchorId="13D5BFDF" wp14:editId="7B73F447">
            <wp:extent cx="5431790" cy="8255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1790" cy="825500"/>
                    </a:xfrm>
                    <a:prstGeom prst="rect">
                      <a:avLst/>
                    </a:prstGeom>
                    <a:noFill/>
                    <a:ln>
                      <a:noFill/>
                    </a:ln>
                  </pic:spPr>
                </pic:pic>
              </a:graphicData>
            </a:graphic>
          </wp:inline>
        </w:drawing>
      </w:r>
    </w:p>
    <w:p w14:paraId="3F89098B" w14:textId="60A66E0F" w:rsidR="003D438C" w:rsidRDefault="00DB2625" w:rsidP="006A61E9">
      <w:pPr>
        <w:pStyle w:val="Beschriftung"/>
      </w:pPr>
      <w:bookmarkStart w:id="41" w:name="_Toc523475357"/>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8</w:t>
      </w:r>
      <w:r w:rsidR="00871F30">
        <w:rPr>
          <w:noProof/>
        </w:rPr>
        <w:fldChar w:fldCharType="end"/>
      </w:r>
      <w:r>
        <w:t>: npm install im angular2-Ordner im Frontend</w:t>
      </w:r>
      <w:bookmarkEnd w:id="41"/>
    </w:p>
    <w:p w14:paraId="3738A507" w14:textId="77777777" w:rsidR="006A61E9" w:rsidRPr="006A61E9" w:rsidRDefault="006A61E9" w:rsidP="006A61E9">
      <w:pPr>
        <w:pStyle w:val="Grundtext"/>
      </w:pPr>
    </w:p>
    <w:p w14:paraId="23D67218" w14:textId="4A4B244A" w:rsidR="00032B0A" w:rsidRPr="002A5B6B" w:rsidRDefault="00032B0A" w:rsidP="001D0F8D">
      <w:pPr>
        <w:pStyle w:val="berschrift2"/>
        <w:numPr>
          <w:ilvl w:val="1"/>
          <w:numId w:val="21"/>
        </w:numPr>
        <w:spacing w:before="0" w:after="120"/>
      </w:pPr>
      <w:bookmarkStart w:id="42" w:name="_Toc522200048"/>
      <w:bookmarkStart w:id="43" w:name="_Ref523393257"/>
      <w:bookmarkStart w:id="44" w:name="_Toc523475418"/>
      <w:r w:rsidRPr="002A5B6B">
        <w:t>Open</w:t>
      </w:r>
      <w:r w:rsidR="007B5408">
        <w:t xml:space="preserve"> </w:t>
      </w:r>
      <w:r w:rsidRPr="002A5B6B">
        <w:t>VPN</w:t>
      </w:r>
      <w:bookmarkEnd w:id="42"/>
      <w:bookmarkEnd w:id="43"/>
      <w:bookmarkEnd w:id="44"/>
    </w:p>
    <w:p w14:paraId="0112A88E" w14:textId="324C255E" w:rsidR="007B5408" w:rsidRPr="002A5B6B" w:rsidRDefault="007B5408" w:rsidP="00D92430">
      <w:pPr>
        <w:pStyle w:val="StandardWissenschaftlichArbeiten"/>
        <w:rPr>
          <w:rFonts w:ascii="Times New Roman" w:hAnsi="Times New Roman" w:cs="Times New Roman"/>
        </w:rPr>
      </w:pPr>
      <w:r w:rsidRPr="007B5408">
        <w:rPr>
          <w:rFonts w:ascii="Times New Roman" w:hAnsi="Times New Roman" w:cs="Times New Roman"/>
        </w:rPr>
        <w:t>Da sich die Datenbank auf einem Server im Hochschulnetz befindet, wird eine VPN-Verbindung benötigt. Die Hochschule stellt hierfür eine Open VPN GUI bereit, welcher unter folgendem Link für das gewünschte Betriebssystem heruntergeladen werden kann:</w:t>
      </w:r>
      <w:r w:rsidR="00D92430">
        <w:rPr>
          <w:rFonts w:ascii="Times New Roman" w:hAnsi="Times New Roman" w:cs="Times New Roman"/>
        </w:rPr>
        <w:br/>
      </w:r>
      <w:hyperlink r:id="rId24" w:history="1">
        <w:r w:rsidR="00D92430" w:rsidRPr="00372BDC">
          <w:rPr>
            <w:rStyle w:val="Hyperlink"/>
            <w:rFonts w:ascii="Times New Roman" w:hAnsi="Times New Roman" w:cs="Times New Roman"/>
          </w:rPr>
          <w:t>https://www.haw-landshut.de/hochschule/zentrale-services/service-it/download.html</w:t>
        </w:r>
      </w:hyperlink>
      <w:r w:rsidR="00D92430">
        <w:rPr>
          <w:rFonts w:ascii="Times New Roman" w:hAnsi="Times New Roman" w:cs="Times New Roman"/>
        </w:rPr>
        <w:t xml:space="preserve"> </w:t>
      </w:r>
    </w:p>
    <w:p w14:paraId="5ECA79F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36300AEC" wp14:editId="2A6F375D">
            <wp:extent cx="4320000" cy="4149468"/>
            <wp:effectExtent l="19050" t="19050" r="23495" b="2286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4149468"/>
                    </a:xfrm>
                    <a:prstGeom prst="rect">
                      <a:avLst/>
                    </a:prstGeom>
                    <a:noFill/>
                    <a:ln>
                      <a:solidFill>
                        <a:schemeClr val="tx1"/>
                      </a:solidFill>
                    </a:ln>
                  </pic:spPr>
                </pic:pic>
              </a:graphicData>
            </a:graphic>
          </wp:inline>
        </w:drawing>
      </w:r>
    </w:p>
    <w:p w14:paraId="0A19C380" w14:textId="6C4C61C2" w:rsidR="00032B0A" w:rsidRDefault="00332C80" w:rsidP="00332C80">
      <w:pPr>
        <w:pStyle w:val="Beschriftung"/>
      </w:pPr>
      <w:bookmarkStart w:id="45" w:name="_Toc521236208"/>
      <w:bookmarkStart w:id="46" w:name="_Toc523475358"/>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9</w:t>
      </w:r>
      <w:r w:rsidR="0003142B">
        <w:rPr>
          <w:noProof/>
        </w:rPr>
        <w:fldChar w:fldCharType="end"/>
      </w:r>
      <w:r w:rsidR="00032B0A" w:rsidRPr="007B5408">
        <w:t>: Download-Möglichkeiten von Open</w:t>
      </w:r>
      <w:r w:rsidR="007B5408">
        <w:t xml:space="preserve"> </w:t>
      </w:r>
      <w:r w:rsidR="00032B0A" w:rsidRPr="007B5408">
        <w:t>VPN der HAW Landshut</w:t>
      </w:r>
      <w:bookmarkEnd w:id="45"/>
      <w:bookmarkEnd w:id="46"/>
      <w:r w:rsidR="007B5408">
        <w:t xml:space="preserve"> </w:t>
      </w:r>
    </w:p>
    <w:p w14:paraId="5CA5702B" w14:textId="77777777" w:rsidR="006A61E9" w:rsidRPr="002A5B6B" w:rsidRDefault="006A61E9" w:rsidP="006A61E9">
      <w:pPr>
        <w:pStyle w:val="berschrift2"/>
        <w:numPr>
          <w:ilvl w:val="1"/>
          <w:numId w:val="21"/>
        </w:numPr>
        <w:spacing w:before="0" w:after="120"/>
      </w:pPr>
      <w:bookmarkStart w:id="47" w:name="_Toc522200046"/>
      <w:bookmarkStart w:id="48" w:name="_Toc523475419"/>
      <w:r w:rsidRPr="002A5B6B">
        <w:lastRenderedPageBreak/>
        <w:t>Postgre</w:t>
      </w:r>
      <w:bookmarkEnd w:id="47"/>
      <w:r>
        <w:t>SQL und pgAdmin (optional)</w:t>
      </w:r>
      <w:bookmarkEnd w:id="48"/>
    </w:p>
    <w:p w14:paraId="51CCFCF5" w14:textId="77777777" w:rsidR="006A61E9" w:rsidRDefault="006A61E9" w:rsidP="006A61E9">
      <w:pPr>
        <w:pStyle w:val="StandardWissenschaftlichArbeiten"/>
        <w:jc w:val="left"/>
        <w:rPr>
          <w:rFonts w:ascii="Times New Roman" w:hAnsi="Times New Roman" w:cs="Times New Roman"/>
        </w:rPr>
      </w:pPr>
      <w:r>
        <w:rPr>
          <w:rFonts w:ascii="Times New Roman" w:hAnsi="Times New Roman" w:cs="Times New Roman"/>
        </w:rPr>
        <w:t xml:space="preserve">Der Download von PostgreSQL empfiehlt sich in erster Linie für alle, die eine lokale Datenbank aufsetzen möchten. </w:t>
      </w:r>
      <w:r w:rsidRPr="002A5B6B">
        <w:rPr>
          <w:rFonts w:ascii="Times New Roman" w:hAnsi="Times New Roman" w:cs="Times New Roman"/>
        </w:rPr>
        <w:t xml:space="preserve">Ein Download von Postgres ist unter </w:t>
      </w:r>
      <w:hyperlink r:id="rId26" w:history="1">
        <w:r w:rsidRPr="002A5B6B">
          <w:rPr>
            <w:rStyle w:val="Hyperlink"/>
            <w:rFonts w:ascii="Times New Roman" w:hAnsi="Times New Roman" w:cs="Times New Roman"/>
          </w:rPr>
          <w:t>https://www.postgresql.org/download/</w:t>
        </w:r>
      </w:hyperlink>
      <w:r w:rsidRPr="002A5B6B">
        <w:rPr>
          <w:rFonts w:ascii="Times New Roman" w:hAnsi="Times New Roman" w:cs="Times New Roman"/>
        </w:rPr>
        <w:t xml:space="preserve"> möglich.</w:t>
      </w:r>
      <w:r>
        <w:rPr>
          <w:rFonts w:ascii="Times New Roman" w:hAnsi="Times New Roman" w:cs="Times New Roman"/>
        </w:rPr>
        <w:t xml:space="preserve"> Postgres ist dann auf dem entsprechenden Betriebssystem zu installieren. </w:t>
      </w:r>
    </w:p>
    <w:p w14:paraId="40112CF4" w14:textId="3C33C6A8" w:rsidR="006A61E9" w:rsidRDefault="006A61E9" w:rsidP="006A61E9">
      <w:pPr>
        <w:pStyle w:val="StandardWissenschaftlichArbeiten"/>
        <w:jc w:val="left"/>
        <w:rPr>
          <w:rFonts w:ascii="Times New Roman" w:hAnsi="Times New Roman" w:cs="Times New Roman"/>
        </w:rPr>
      </w:pPr>
      <w:r w:rsidRPr="003D438C">
        <w:rPr>
          <w:rFonts w:ascii="Times New Roman" w:hAnsi="Times New Roman" w:cs="Times New Roman"/>
        </w:rPr>
        <w:t xml:space="preserve">Wenn die Installation erfolgreich abgeschlossen ist empfiehlt sich zudem ein Postgres-Browser, der dem Benutzer die Bedienung deutlich erleichtert. Als Postgres-Browser haben wir uns für pgAdmin 4 entschieden. Dieser kann über </w:t>
      </w:r>
      <w:hyperlink r:id="rId27" w:history="1">
        <w:r w:rsidR="00D92430" w:rsidRPr="00372BDC">
          <w:rPr>
            <w:rStyle w:val="Hyperlink"/>
            <w:rFonts w:ascii="Times New Roman" w:hAnsi="Times New Roman" w:cs="Times New Roman"/>
          </w:rPr>
          <w:t>https://www.pgadmin.org/download/pgadmin-4-windows/</w:t>
        </w:r>
      </w:hyperlink>
      <w:r w:rsidR="00D92430">
        <w:rPr>
          <w:rFonts w:ascii="Times New Roman" w:hAnsi="Times New Roman" w:cs="Times New Roman"/>
        </w:rPr>
        <w:t xml:space="preserve"> </w:t>
      </w:r>
      <w:r w:rsidRPr="003D438C">
        <w:rPr>
          <w:rFonts w:ascii="Times New Roman" w:hAnsi="Times New Roman" w:cs="Times New Roman"/>
        </w:rPr>
        <w:t>heruntergeladen und installiert werden. pgAdmin steht nach erfolgreicher Installation sofort zur Verfügung.</w:t>
      </w:r>
    </w:p>
    <w:p w14:paraId="6DF66055" w14:textId="094BA037" w:rsidR="006A61E9" w:rsidRDefault="006A61E9" w:rsidP="006A61E9">
      <w:pPr>
        <w:pStyle w:val="StandardWissenschaftlichArbeiten"/>
        <w:jc w:val="left"/>
        <w:rPr>
          <w:rFonts w:ascii="Times New Roman" w:hAnsi="Times New Roman" w:cs="Times New Roman"/>
        </w:rPr>
      </w:pPr>
      <w:r>
        <w:rPr>
          <w:rFonts w:ascii="Times New Roman" w:hAnsi="Times New Roman" w:cs="Times New Roman"/>
        </w:rPr>
        <w:t xml:space="preserve">Weitere Schritte für die Erstellung einer lokalen Datenbank sind in Kapitel </w:t>
      </w:r>
      <w:r>
        <w:rPr>
          <w:rFonts w:ascii="Times New Roman" w:hAnsi="Times New Roman" w:cs="Times New Roman"/>
        </w:rPr>
        <w:fldChar w:fldCharType="begin"/>
      </w:r>
      <w:r>
        <w:rPr>
          <w:rFonts w:ascii="Times New Roman" w:hAnsi="Times New Roman" w:cs="Times New Roman"/>
        </w:rPr>
        <w:instrText xml:space="preserve"> REF _Ref523351629 \h  \* MERGEFORMAT </w:instrText>
      </w:r>
      <w:r>
        <w:rPr>
          <w:rFonts w:ascii="Times New Roman" w:hAnsi="Times New Roman" w:cs="Times New Roman"/>
        </w:rPr>
      </w:r>
      <w:r>
        <w:rPr>
          <w:rFonts w:ascii="Times New Roman" w:hAnsi="Times New Roman" w:cs="Times New Roman"/>
        </w:rPr>
        <w:fldChar w:fldCharType="separate"/>
      </w:r>
      <w:r w:rsidR="00DD2914" w:rsidRPr="00DD2914">
        <w:rPr>
          <w:rFonts w:ascii="Times New Roman" w:hAnsi="Times New Roman" w:cs="Times New Roman"/>
        </w:rPr>
        <w:t>4.1 Anlage einer lokalen Datenbank</w:t>
      </w:r>
      <w:r>
        <w:rPr>
          <w:rFonts w:ascii="Times New Roman" w:hAnsi="Times New Roman" w:cs="Times New Roman"/>
        </w:rPr>
        <w:fldChar w:fldCharType="end"/>
      </w:r>
      <w:r>
        <w:rPr>
          <w:rFonts w:ascii="Times New Roman" w:hAnsi="Times New Roman" w:cs="Times New Roman"/>
        </w:rPr>
        <w:t xml:space="preserve"> zu finden. </w:t>
      </w:r>
    </w:p>
    <w:p w14:paraId="719AD9E1" w14:textId="77777777" w:rsidR="006A61E9" w:rsidRPr="006A61E9" w:rsidRDefault="006A61E9" w:rsidP="006A61E9">
      <w:pPr>
        <w:pStyle w:val="Grundtext"/>
      </w:pPr>
    </w:p>
    <w:p w14:paraId="196DC7AA" w14:textId="77777777" w:rsidR="00032B0A" w:rsidRPr="002A5B6B" w:rsidRDefault="00032B0A" w:rsidP="00C67F20">
      <w:pPr>
        <w:pStyle w:val="berschrift1"/>
        <w:numPr>
          <w:ilvl w:val="0"/>
          <w:numId w:val="21"/>
        </w:numPr>
        <w:spacing w:after="120"/>
        <w:ind w:left="360" w:hanging="360"/>
      </w:pPr>
      <w:bookmarkStart w:id="49" w:name="_Toc522200049"/>
      <w:bookmarkStart w:id="50" w:name="_Toc523475420"/>
      <w:r w:rsidRPr="002A5B6B">
        <w:lastRenderedPageBreak/>
        <w:t>Lokale und Server-Datenbank</w:t>
      </w:r>
      <w:bookmarkEnd w:id="49"/>
      <w:bookmarkEnd w:id="50"/>
    </w:p>
    <w:p w14:paraId="20FA6DBC" w14:textId="77777777" w:rsidR="00032B0A" w:rsidRPr="002A5B6B" w:rsidRDefault="00032B0A" w:rsidP="00C67F20">
      <w:pPr>
        <w:pStyle w:val="berschrift2"/>
        <w:spacing w:before="0" w:after="120"/>
        <w:ind w:left="576" w:hanging="576"/>
      </w:pPr>
      <w:bookmarkStart w:id="51" w:name="_Toc522200050"/>
      <w:bookmarkStart w:id="52" w:name="_Ref523346336"/>
      <w:bookmarkStart w:id="53" w:name="_Ref523346345"/>
      <w:bookmarkStart w:id="54" w:name="_Ref523346349"/>
      <w:bookmarkStart w:id="55" w:name="_Ref523346352"/>
      <w:bookmarkStart w:id="56" w:name="_Ref523351625"/>
      <w:bookmarkStart w:id="57" w:name="_Ref523351629"/>
      <w:bookmarkStart w:id="58" w:name="_Toc523475421"/>
      <w:r w:rsidRPr="002A5B6B">
        <w:t>4.1 Anlage einer lokalen Datenbank</w:t>
      </w:r>
      <w:bookmarkEnd w:id="51"/>
      <w:bookmarkEnd w:id="52"/>
      <w:bookmarkEnd w:id="53"/>
      <w:bookmarkEnd w:id="54"/>
      <w:bookmarkEnd w:id="55"/>
      <w:bookmarkEnd w:id="56"/>
      <w:bookmarkEnd w:id="57"/>
      <w:bookmarkEnd w:id="58"/>
    </w:p>
    <w:p w14:paraId="696290D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Dieses Kapitel beschreibt die Anlage einer lokalen Datenbank in pgAdmin. </w:t>
      </w:r>
    </w:p>
    <w:p w14:paraId="055BCA7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Zunächst muss ein neuer Server angelegt werden, auf dem die Datenbank laufen soll. Hierzu nach dem Start von pgAdmin einen Rechtsklick auf Servers ausführen und auf „Create &gt; Server“ navigieren. Daraufhin öffnet sich ein neues Fenster, in dem die folgenden notwendigen Informationen hinterlegt werden müssen: </w:t>
      </w:r>
    </w:p>
    <w:p w14:paraId="2D733E2E" w14:textId="6F6BEF10" w:rsidR="007B5408" w:rsidRPr="007B5408" w:rsidRDefault="007B5408" w:rsidP="007B5408">
      <w:pPr>
        <w:pStyle w:val="StandardWissenschaftlichArbeiten"/>
        <w:numPr>
          <w:ilvl w:val="0"/>
          <w:numId w:val="26"/>
        </w:numPr>
        <w:rPr>
          <w:rFonts w:ascii="Times New Roman" w:hAnsi="Times New Roman" w:cs="Times New Roman"/>
          <w:lang w:val="en-GB" w:eastAsia="de-DE"/>
        </w:rPr>
      </w:pPr>
      <w:r w:rsidRPr="007B5408">
        <w:rPr>
          <w:rFonts w:ascii="Times New Roman" w:hAnsi="Times New Roman" w:cs="Times New Roman"/>
          <w:lang w:val="en-GB" w:eastAsia="de-DE"/>
        </w:rPr>
        <w:t>Tab General:</w:t>
      </w:r>
      <w:r w:rsidRPr="007B5408">
        <w:rPr>
          <w:rFonts w:ascii="Times New Roman" w:hAnsi="Times New Roman" w:cs="Times New Roman"/>
          <w:lang w:val="en-GB" w:eastAsia="de-DE"/>
        </w:rPr>
        <w:tab/>
      </w:r>
      <w:r w:rsidRPr="007B5408">
        <w:rPr>
          <w:rFonts w:ascii="Times New Roman" w:hAnsi="Times New Roman" w:cs="Times New Roman"/>
          <w:lang w:val="en-GB" w:eastAsia="de-DE"/>
        </w:rPr>
        <w:tab/>
        <w:t>Name: ipim</w:t>
      </w:r>
    </w:p>
    <w:p w14:paraId="0CF00DE3" w14:textId="77777777" w:rsidR="007B5408" w:rsidRDefault="007B5408" w:rsidP="007B5408">
      <w:pPr>
        <w:pStyle w:val="StandardWissenschaftlichArbeiten"/>
        <w:numPr>
          <w:ilvl w:val="0"/>
          <w:numId w:val="26"/>
        </w:numPr>
        <w:spacing w:line="240" w:lineRule="auto"/>
        <w:rPr>
          <w:rFonts w:ascii="Times New Roman" w:hAnsi="Times New Roman" w:cs="Times New Roman"/>
          <w:lang w:val="en-GB" w:eastAsia="de-DE"/>
        </w:rPr>
      </w:pPr>
      <w:r w:rsidRPr="007B5408">
        <w:rPr>
          <w:rFonts w:ascii="Times New Roman" w:hAnsi="Times New Roman" w:cs="Times New Roman"/>
          <w:lang w:val="en-GB" w:eastAsia="de-DE"/>
        </w:rPr>
        <w:t>Tab Connection:</w:t>
      </w:r>
      <w:r w:rsidRPr="007B5408">
        <w:rPr>
          <w:rFonts w:ascii="Times New Roman" w:hAnsi="Times New Roman" w:cs="Times New Roman"/>
          <w:lang w:val="en-GB" w:eastAsia="de-DE"/>
        </w:rPr>
        <w:tab/>
        <w:t>Host name/adress: localhost</w:t>
      </w:r>
    </w:p>
    <w:p w14:paraId="03BB1CBF"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Port: 5432</w:t>
      </w:r>
    </w:p>
    <w:p w14:paraId="6E9271F5"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Maintenance database: postgres</w:t>
      </w:r>
    </w:p>
    <w:p w14:paraId="104F2F9B"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Pr>
          <w:rFonts w:ascii="Times New Roman" w:hAnsi="Times New Roman" w:cs="Times New Roman"/>
          <w:lang w:val="en-GB" w:eastAsia="de-DE"/>
        </w:rPr>
        <w:t>U</w:t>
      </w:r>
      <w:r w:rsidRPr="007B5408">
        <w:rPr>
          <w:rFonts w:ascii="Times New Roman" w:hAnsi="Times New Roman" w:cs="Times New Roman"/>
          <w:lang w:val="en-GB" w:eastAsia="de-DE"/>
        </w:rPr>
        <w:t>sername: postgres</w:t>
      </w:r>
    </w:p>
    <w:p w14:paraId="785B052D" w14:textId="77777777"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Password: 12341234</w:t>
      </w:r>
    </w:p>
    <w:p w14:paraId="3F142FFD" w14:textId="22F6FD2A"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Save password: Checkbox anhaken</w:t>
      </w:r>
    </w:p>
    <w:p w14:paraId="0481C598" w14:textId="77777777" w:rsidR="007B5408" w:rsidRPr="00612C3E" w:rsidRDefault="007B5408" w:rsidP="007B5408">
      <w:pPr>
        <w:pStyle w:val="StandardWissenschaftlichArbeiten"/>
        <w:rPr>
          <w:rFonts w:ascii="Times New Roman" w:hAnsi="Times New Roman" w:cs="Times New Roman"/>
          <w:lang w:eastAsia="de-DE"/>
        </w:rPr>
      </w:pPr>
      <w:r w:rsidRPr="00612C3E">
        <w:rPr>
          <w:rFonts w:ascii="Times New Roman" w:hAnsi="Times New Roman" w:cs="Times New Roman"/>
          <w:lang w:eastAsia="de-DE"/>
        </w:rPr>
        <w:t xml:space="preserve"> </w:t>
      </w:r>
    </w:p>
    <w:p w14:paraId="0186130B" w14:textId="2C758CE4"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Nachdem der Server entsprechend erzeugt wurde, beinhaltet er per Default die Datenbank „postgres“. Die Datenbank des ADAMO kann entweder über die GUI des pgAdmins oder über Query Tools erzeugt werden. Da die Anlage mit Query Tools schneller geht, wird in der Dokumentation nur dieser Weg beschrieben. Hierfür durch einen Rechtklick auf die Datenbank „postgres“ Query Tool aufrufen. In dem sich neu öffnenden Fenster auf der rechten Seite kann mit den nachfolgenden Befehlen die Datenbank lokal erzeugt werden. </w:t>
      </w:r>
      <w:r w:rsidR="005D0844">
        <w:rPr>
          <w:rFonts w:ascii="Times New Roman" w:hAnsi="Times New Roman" w:cs="Times New Roman"/>
          <w:lang w:eastAsia="de-DE"/>
        </w:rPr>
        <w:t>(Alternativ kann eine Kopie des bestehenden Servers verwendet werden.</w:t>
      </w:r>
    </w:p>
    <w:p w14:paraId="5FE1AA14" w14:textId="3564B974" w:rsidR="007B083A" w:rsidRPr="00C0506B" w:rsidRDefault="007B083A" w:rsidP="007B083A">
      <w:pPr>
        <w:pStyle w:val="berschrift3"/>
        <w:spacing w:line="240" w:lineRule="auto"/>
      </w:pPr>
      <w:bookmarkStart w:id="59" w:name="_Toc523475422"/>
      <w:r w:rsidRPr="00C0506B">
        <w:t>-- Database: ipim</w:t>
      </w:r>
      <w:bookmarkEnd w:id="59"/>
    </w:p>
    <w:p w14:paraId="0F9530AA" w14:textId="4056E024"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CREATE DATABASE ipim</w:t>
      </w:r>
    </w:p>
    <w:p w14:paraId="6978AEEA"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WITH </w:t>
      </w:r>
    </w:p>
    <w:p w14:paraId="55DB4573"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OWNER = postgres</w:t>
      </w:r>
    </w:p>
    <w:p w14:paraId="5804274A"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ENCODING = 'UTF8'</w:t>
      </w:r>
    </w:p>
    <w:p w14:paraId="32642BE8"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LC_COLLATE = 'German_Germany.1252'</w:t>
      </w:r>
    </w:p>
    <w:p w14:paraId="47F53DF2"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LC_CTYPE = 'German_Germany.1252'</w:t>
      </w:r>
    </w:p>
    <w:p w14:paraId="26563E83"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TABLESPACE = pg_default</w:t>
      </w:r>
    </w:p>
    <w:p w14:paraId="55A8FA03" w14:textId="308DCB87" w:rsidR="007B5408" w:rsidRPr="00776C23"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w:t>
      </w:r>
      <w:r w:rsidRPr="00776C23">
        <w:rPr>
          <w:rFonts w:ascii="Courier New" w:hAnsi="Courier New" w:cs="Courier New"/>
          <w:lang w:val="en-GB" w:eastAsia="de-DE"/>
        </w:rPr>
        <w:t>CONNECTION LIMIT = -1;</w:t>
      </w:r>
    </w:p>
    <w:p w14:paraId="4AC5B922" w14:textId="1E5C24F2" w:rsidR="00A96CD8" w:rsidRPr="00776C23" w:rsidRDefault="00A96CD8" w:rsidP="007B083A">
      <w:pPr>
        <w:pStyle w:val="StandardWissenschaftlichArbeiten"/>
        <w:spacing w:line="240" w:lineRule="auto"/>
        <w:jc w:val="left"/>
        <w:rPr>
          <w:rFonts w:ascii="Courier New" w:hAnsi="Courier New" w:cs="Courier New"/>
          <w:lang w:val="en-GB" w:eastAsia="de-DE"/>
        </w:rPr>
      </w:pPr>
    </w:p>
    <w:p w14:paraId="6FDD95E5" w14:textId="694BC6C2" w:rsidR="00CC1315" w:rsidRPr="007B083A" w:rsidRDefault="00CC1315" w:rsidP="007B083A">
      <w:pPr>
        <w:pStyle w:val="berschrift3"/>
        <w:spacing w:line="240" w:lineRule="auto"/>
        <w:rPr>
          <w:lang w:val="en-GB"/>
        </w:rPr>
      </w:pPr>
      <w:bookmarkStart w:id="60" w:name="_Toc523475423"/>
      <w:r w:rsidRPr="007B083A">
        <w:rPr>
          <w:lang w:val="en-GB"/>
        </w:rPr>
        <w:t>-- Table: public.session</w:t>
      </w:r>
      <w:bookmarkEnd w:id="60"/>
    </w:p>
    <w:p w14:paraId="276295B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TABLE session (</w:t>
      </w:r>
    </w:p>
    <w:p w14:paraId="0C167D4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sid character varying NOT NULL,</w:t>
      </w:r>
    </w:p>
    <w:p w14:paraId="55D0C09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sess json NOT NULL,</w:t>
      </w:r>
    </w:p>
    <w:p w14:paraId="44786839" w14:textId="5203CE65" w:rsid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expire timestamp(6) without time zone NOT NULL</w:t>
      </w:r>
    </w:p>
    <w:p w14:paraId="7711E70F" w14:textId="03C66FD2" w:rsidR="00126203" w:rsidRPr="00A96CD8" w:rsidRDefault="00126203" w:rsidP="007B083A">
      <w:pPr>
        <w:pStyle w:val="StandardWissenschaftlichArbeiten"/>
        <w:spacing w:line="240" w:lineRule="auto"/>
        <w:rPr>
          <w:rFonts w:ascii="Courier New" w:hAnsi="Courier New" w:cs="Courier New"/>
          <w:lang w:val="en-GB" w:eastAsia="de-DE"/>
        </w:rPr>
      </w:pPr>
      <w:r w:rsidRPr="00126203">
        <w:rPr>
          <w:rFonts w:ascii="Courier New" w:hAnsi="Courier New" w:cs="Courier New"/>
          <w:lang w:val="en-GB" w:eastAsia="de-DE"/>
        </w:rPr>
        <w:t xml:space="preserve">    CONSTRAINT session_pkey PRIMARY KEY (sid)</w:t>
      </w:r>
    </w:p>
    <w:p w14:paraId="5A431B9C"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5002185A" w14:textId="724FAC82"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ALTER TABLE session OWNER TO postgres;</w:t>
      </w:r>
    </w:p>
    <w:p w14:paraId="2309E17A" w14:textId="7599DF99" w:rsidR="00A96CD8" w:rsidRDefault="00A96CD8" w:rsidP="007B083A">
      <w:pPr>
        <w:pStyle w:val="StandardWissenschaftlichArbeiten"/>
        <w:spacing w:line="240" w:lineRule="auto"/>
        <w:jc w:val="left"/>
        <w:rPr>
          <w:rFonts w:ascii="Courier New" w:hAnsi="Courier New" w:cs="Courier New"/>
          <w:lang w:val="en-GB" w:eastAsia="de-DE"/>
        </w:rPr>
      </w:pPr>
    </w:p>
    <w:p w14:paraId="282C40FE" w14:textId="77777777" w:rsidR="00A96CD8" w:rsidRPr="007B083A" w:rsidRDefault="00A96CD8" w:rsidP="007B083A">
      <w:pPr>
        <w:pStyle w:val="berschrift3"/>
        <w:spacing w:line="240" w:lineRule="auto"/>
        <w:rPr>
          <w:lang w:val="en-GB"/>
        </w:rPr>
      </w:pPr>
      <w:bookmarkStart w:id="61" w:name="_Toc523475424"/>
      <w:r w:rsidRPr="007B083A">
        <w:rPr>
          <w:lang w:val="en-GB"/>
        </w:rPr>
        <w:t>-- Table: public.users</w:t>
      </w:r>
      <w:bookmarkEnd w:id="61"/>
    </w:p>
    <w:p w14:paraId="5492141A"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TABLE public.users</w:t>
      </w:r>
    </w:p>
    <w:p w14:paraId="031A0CA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3E73318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uid serial NOT NULL,</w:t>
      </w:r>
    </w:p>
    <w:p w14:paraId="643F41E9" w14:textId="21CD9FBA"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firstname text NOT NULL,</w:t>
      </w:r>
    </w:p>
    <w:p w14:paraId="69D060E2" w14:textId="68756674"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lastname text NOT NULL,</w:t>
      </w:r>
    </w:p>
    <w:p w14:paraId="7A21A4C0" w14:textId="7AE85FB5"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email text NOT NULL,</w:t>
      </w:r>
    </w:p>
    <w:p w14:paraId="77BA541B" w14:textId="3FAC8E5A"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password text NOT NULL,</w:t>
      </w:r>
    </w:p>
    <w:p w14:paraId="4239817A"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lastlogin timestamp without time zone NOT NULL,</w:t>
      </w:r>
    </w:p>
    <w:p w14:paraId="3328EDED"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upid serial,</w:t>
      </w:r>
    </w:p>
    <w:p w14:paraId="0655B792"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users_pkey PRIMARY KEY (uid),</w:t>
      </w:r>
    </w:p>
    <w:p w14:paraId="217013A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users_email_key UNIQUE (email),</w:t>
      </w:r>
    </w:p>
    <w:p w14:paraId="63AE258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upid FOREIGN KEY (upid)</w:t>
      </w:r>
    </w:p>
    <w:p w14:paraId="2AE1EF8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REFERENCES public.userprofile (upid) MATCH SIMPLE</w:t>
      </w:r>
    </w:p>
    <w:p w14:paraId="38ADE455"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ON UPDATE NO ACTION</w:t>
      </w:r>
    </w:p>
    <w:p w14:paraId="2D6914A3" w14:textId="77777777" w:rsid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ON DELETE NO ACTION</w:t>
      </w:r>
    </w:p>
    <w:p w14:paraId="2CE62F20" w14:textId="3B2FA210"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15E4CB47" w14:textId="7A961CB4"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WITH (OIDS = FALSE)</w:t>
      </w:r>
    </w:p>
    <w:p w14:paraId="05572A4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TABLESPACE pg_default;</w:t>
      </w:r>
    </w:p>
    <w:p w14:paraId="01BD3917" w14:textId="3ABBDED1"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ALTER TABLE public.users</w:t>
      </w:r>
      <w:r>
        <w:rPr>
          <w:rFonts w:ascii="Courier New" w:hAnsi="Courier New" w:cs="Courier New"/>
          <w:lang w:val="en-GB" w:eastAsia="de-DE"/>
        </w:rPr>
        <w:t xml:space="preserve"> </w:t>
      </w:r>
      <w:r w:rsidRPr="00A96CD8">
        <w:rPr>
          <w:rFonts w:ascii="Courier New" w:hAnsi="Courier New" w:cs="Courier New"/>
          <w:lang w:val="en-GB" w:eastAsia="de-DE"/>
        </w:rPr>
        <w:t>OWNER to postgres;</w:t>
      </w:r>
    </w:p>
    <w:p w14:paraId="5343DF8D" w14:textId="20293078" w:rsidR="0088292F" w:rsidRDefault="0088292F">
      <w:pPr>
        <w:rPr>
          <w:rFonts w:ascii="Courier New" w:hAnsi="Courier New" w:cs="Courier New"/>
          <w:sz w:val="24"/>
          <w:lang w:val="en-GB"/>
        </w:rPr>
      </w:pPr>
      <w:r>
        <w:rPr>
          <w:rFonts w:ascii="Courier New" w:hAnsi="Courier New" w:cs="Courier New"/>
          <w:lang w:val="en-GB"/>
        </w:rPr>
        <w:br w:type="page"/>
      </w:r>
    </w:p>
    <w:p w14:paraId="4B6E7A8B" w14:textId="701CF8D0" w:rsidR="00A96CD8" w:rsidRPr="007B083A" w:rsidRDefault="00A96CD8" w:rsidP="007B083A">
      <w:pPr>
        <w:pStyle w:val="berschrift3"/>
        <w:spacing w:line="240" w:lineRule="auto"/>
        <w:rPr>
          <w:lang w:val="en-GB"/>
        </w:rPr>
      </w:pPr>
      <w:bookmarkStart w:id="62" w:name="_Toc523475425"/>
      <w:r w:rsidRPr="007B083A">
        <w:rPr>
          <w:lang w:val="en-GB"/>
        </w:rPr>
        <w:lastRenderedPageBreak/>
        <w:t>-- Triggerfunction: set_lastlogin</w:t>
      </w:r>
      <w:bookmarkEnd w:id="62"/>
    </w:p>
    <w:p w14:paraId="7A828289" w14:textId="0D768410"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FUNCTION public.</w:t>
      </w:r>
      <w:r w:rsidR="00CC1315" w:rsidRPr="00CC1315">
        <w:rPr>
          <w:rFonts w:ascii="Courier New" w:hAnsi="Courier New" w:cs="Courier New"/>
          <w:lang w:val="en-GB" w:eastAsia="de-DE"/>
        </w:rPr>
        <w:t xml:space="preserve"> </w:t>
      </w:r>
      <w:r w:rsidR="00CC1315" w:rsidRPr="00A96CD8">
        <w:rPr>
          <w:rFonts w:ascii="Courier New" w:hAnsi="Courier New" w:cs="Courier New"/>
          <w:lang w:val="en-GB" w:eastAsia="de-DE"/>
        </w:rPr>
        <w:t>set_lastlogin</w:t>
      </w:r>
      <w:r w:rsidRPr="00A96CD8">
        <w:rPr>
          <w:rFonts w:ascii="Courier New" w:hAnsi="Courier New" w:cs="Courier New"/>
          <w:lang w:val="en-GB" w:eastAsia="de-DE"/>
        </w:rPr>
        <w:t>()</w:t>
      </w:r>
    </w:p>
    <w:p w14:paraId="7BD6B82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RETURNS trigger</w:t>
      </w:r>
    </w:p>
    <w:p w14:paraId="7763B01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LANGUAGE 'plpgsql'</w:t>
      </w:r>
    </w:p>
    <w:p w14:paraId="46667EC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NOT LEAKPROOF </w:t>
      </w:r>
    </w:p>
    <w:p w14:paraId="651A62D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AS $BODY$</w:t>
      </w:r>
    </w:p>
    <w:p w14:paraId="404EEE6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BEGIN</w:t>
      </w:r>
    </w:p>
    <w:p w14:paraId="2F1CE1E0"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NEW.lastlogin := NOW();</w:t>
      </w:r>
    </w:p>
    <w:p w14:paraId="02121CE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RETURN NEW;</w:t>
      </w:r>
    </w:p>
    <w:p w14:paraId="0BEB8B2F"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END;</w:t>
      </w:r>
    </w:p>
    <w:p w14:paraId="6647459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$BODY$;</w:t>
      </w:r>
    </w:p>
    <w:p w14:paraId="05EC53D7" w14:textId="28DB2843" w:rsid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ALTER FUNCTION public.</w:t>
      </w:r>
      <w:r w:rsidR="00CC1315" w:rsidRPr="00CC1315">
        <w:rPr>
          <w:rFonts w:ascii="Courier New" w:hAnsi="Courier New" w:cs="Courier New"/>
          <w:lang w:val="en-GB" w:eastAsia="de-DE"/>
        </w:rPr>
        <w:t xml:space="preserve"> </w:t>
      </w:r>
      <w:r w:rsidR="00CC1315" w:rsidRPr="00A96CD8">
        <w:rPr>
          <w:rFonts w:ascii="Courier New" w:hAnsi="Courier New" w:cs="Courier New"/>
          <w:lang w:val="en-GB" w:eastAsia="de-DE"/>
        </w:rPr>
        <w:t>set_lastlogin</w:t>
      </w:r>
      <w:r w:rsidRPr="00A96CD8">
        <w:rPr>
          <w:rFonts w:ascii="Courier New" w:hAnsi="Courier New" w:cs="Courier New"/>
          <w:lang w:val="en-GB" w:eastAsia="de-DE"/>
        </w:rPr>
        <w:t>()</w:t>
      </w:r>
      <w:r w:rsidR="00CC1315">
        <w:rPr>
          <w:rFonts w:ascii="Courier New" w:hAnsi="Courier New" w:cs="Courier New"/>
          <w:lang w:val="en-GB" w:eastAsia="de-DE"/>
        </w:rPr>
        <w:t xml:space="preserve"> </w:t>
      </w:r>
      <w:r w:rsidRPr="00A96CD8">
        <w:rPr>
          <w:rFonts w:ascii="Courier New" w:hAnsi="Courier New" w:cs="Courier New"/>
          <w:lang w:val="en-GB" w:eastAsia="de-DE"/>
        </w:rPr>
        <w:t>OWNER TO postgres;</w:t>
      </w:r>
    </w:p>
    <w:p w14:paraId="326FACB3" w14:textId="77777777" w:rsidR="00A96CD8" w:rsidRPr="00A96CD8" w:rsidRDefault="00A96CD8" w:rsidP="007B083A">
      <w:pPr>
        <w:pStyle w:val="StandardWissenschaftlichArbeiten"/>
        <w:spacing w:line="240" w:lineRule="auto"/>
        <w:rPr>
          <w:rFonts w:ascii="Courier New" w:hAnsi="Courier New" w:cs="Courier New"/>
          <w:lang w:val="en-GB" w:eastAsia="de-DE"/>
        </w:rPr>
      </w:pPr>
    </w:p>
    <w:p w14:paraId="6DE406E7" w14:textId="77777777" w:rsidR="00A96CD8" w:rsidRPr="007B083A" w:rsidRDefault="00A96CD8" w:rsidP="007B083A">
      <w:pPr>
        <w:pStyle w:val="berschrift3"/>
        <w:spacing w:line="240" w:lineRule="auto"/>
        <w:rPr>
          <w:lang w:val="en-GB"/>
        </w:rPr>
      </w:pPr>
      <w:bookmarkStart w:id="63" w:name="_Toc523475426"/>
      <w:r w:rsidRPr="007B083A">
        <w:rPr>
          <w:lang w:val="en-GB"/>
        </w:rPr>
        <w:t>-- Trigger: set_lastlogin</w:t>
      </w:r>
      <w:bookmarkEnd w:id="63"/>
    </w:p>
    <w:p w14:paraId="4D9D077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TRIGGER set_lastlogin</w:t>
      </w:r>
    </w:p>
    <w:p w14:paraId="1C335744"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BEFORE INSERT OR UPDATE </w:t>
      </w:r>
    </w:p>
    <w:p w14:paraId="78A77DAD"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ON public.users</w:t>
      </w:r>
    </w:p>
    <w:p w14:paraId="4C8D5BF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FOR EACH ROW</w:t>
      </w:r>
    </w:p>
    <w:p w14:paraId="2B23F1D6" w14:textId="660E1853" w:rsid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EXECUTE PROCEDURE public.set_lastlogin();</w:t>
      </w:r>
    </w:p>
    <w:p w14:paraId="58A4AA07"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p>
    <w:p w14:paraId="0027565E" w14:textId="77777777" w:rsidR="00A96CD8" w:rsidRPr="007B083A" w:rsidRDefault="00A96CD8" w:rsidP="007B083A">
      <w:pPr>
        <w:pStyle w:val="berschrift3"/>
        <w:spacing w:line="240" w:lineRule="auto"/>
        <w:rPr>
          <w:lang w:val="en-GB"/>
        </w:rPr>
      </w:pPr>
      <w:bookmarkStart w:id="64" w:name="_Toc523475427"/>
      <w:r w:rsidRPr="007B083A">
        <w:rPr>
          <w:lang w:val="en-GB"/>
        </w:rPr>
        <w:t>-- Table: public.model</w:t>
      </w:r>
      <w:bookmarkEnd w:id="64"/>
    </w:p>
    <w:p w14:paraId="2EE19909"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CREATE TABLE public.model</w:t>
      </w:r>
    </w:p>
    <w:p w14:paraId="1FB8AF4F"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t>
      </w:r>
    </w:p>
    <w:p w14:paraId="0B2A36A7" w14:textId="21E6C2EE"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r w:rsidR="00CC1315" w:rsidRPr="00CC1315">
        <w:rPr>
          <w:rFonts w:ascii="Courier New" w:hAnsi="Courier New" w:cs="Courier New"/>
          <w:lang w:val="en-GB" w:eastAsia="de-DE"/>
        </w:rPr>
        <w:t>mid serial NOT NULL,</w:t>
      </w:r>
    </w:p>
    <w:p w14:paraId="6D7F6D0C" w14:textId="2CD0F7EF"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modelname text NOT NULL,</w:t>
      </w:r>
    </w:p>
    <w:p w14:paraId="4C875108"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lastchange timestamp without time zone DEFAULT now(),</w:t>
      </w:r>
    </w:p>
    <w:p w14:paraId="7E3C7A7E" w14:textId="67C44CA3"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modelxml text,</w:t>
      </w:r>
    </w:p>
    <w:p w14:paraId="713424C3"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version bigint NOT NULL,</w:t>
      </w:r>
    </w:p>
    <w:p w14:paraId="787349BE"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CONSTRAINT model_pkey PRIMARY KEY (mid, version)</w:t>
      </w:r>
    </w:p>
    <w:p w14:paraId="79E0F66E"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t>
      </w:r>
    </w:p>
    <w:p w14:paraId="57463768" w14:textId="1DB2902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WITH (OIDS = FALSE)</w:t>
      </w:r>
    </w:p>
    <w:p w14:paraId="3BC86DC5"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TABLESPACE pg_default;</w:t>
      </w:r>
    </w:p>
    <w:p w14:paraId="73F5B138" w14:textId="03E52B7D"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CC1315">
        <w:rPr>
          <w:rFonts w:ascii="Courier New" w:hAnsi="Courier New" w:cs="Courier New"/>
          <w:lang w:val="en-GB" w:eastAsia="de-DE"/>
        </w:rPr>
        <w:t>ALTER TABLE public.model</w:t>
      </w:r>
      <w:r w:rsidRPr="00A96CD8">
        <w:rPr>
          <w:rFonts w:ascii="Courier New" w:hAnsi="Courier New" w:cs="Courier New"/>
          <w:lang w:val="en-GB" w:eastAsia="de-DE"/>
        </w:rPr>
        <w:t xml:space="preserve"> OWNER to postgres;</w:t>
      </w:r>
    </w:p>
    <w:p w14:paraId="339CA928" w14:textId="79789621" w:rsidR="00A96CD8" w:rsidRDefault="00A96CD8" w:rsidP="007B083A">
      <w:pPr>
        <w:pStyle w:val="StandardWissenschaftlichArbeiten"/>
        <w:spacing w:line="240" w:lineRule="auto"/>
        <w:jc w:val="left"/>
        <w:rPr>
          <w:rFonts w:ascii="Courier New" w:hAnsi="Courier New" w:cs="Courier New"/>
          <w:lang w:val="en-GB" w:eastAsia="de-DE"/>
        </w:rPr>
      </w:pPr>
    </w:p>
    <w:p w14:paraId="6BEBBA83" w14:textId="589D11C8" w:rsidR="00CC1315" w:rsidRPr="007B083A" w:rsidRDefault="00CC1315" w:rsidP="007B083A">
      <w:pPr>
        <w:pStyle w:val="berschrift3"/>
        <w:spacing w:line="240" w:lineRule="auto"/>
        <w:rPr>
          <w:lang w:val="en-GB"/>
        </w:rPr>
      </w:pPr>
      <w:bookmarkStart w:id="65" w:name="_Toc523475428"/>
      <w:r w:rsidRPr="007B083A">
        <w:rPr>
          <w:lang w:val="en-GB"/>
        </w:rPr>
        <w:lastRenderedPageBreak/>
        <w:t>-- Triggerfunction: set_lastchange()</w:t>
      </w:r>
      <w:bookmarkEnd w:id="65"/>
    </w:p>
    <w:p w14:paraId="1CF84D5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CREATE FUNCTION public.set_lastchange()</w:t>
      </w:r>
    </w:p>
    <w:p w14:paraId="7CBC93B7"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RETURNS trigger</w:t>
      </w:r>
    </w:p>
    <w:p w14:paraId="697BD6C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LANGUAGE 'plpgsql'</w:t>
      </w:r>
    </w:p>
    <w:p w14:paraId="4EEA8CF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COST 100</w:t>
      </w:r>
    </w:p>
    <w:p w14:paraId="172DE9C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VOLATILE NOT LEAKPROOF </w:t>
      </w:r>
    </w:p>
    <w:p w14:paraId="576EEE55"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AS $BODY$</w:t>
      </w:r>
    </w:p>
    <w:p w14:paraId="5CC6292E"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BEGIN</w:t>
      </w:r>
    </w:p>
    <w:p w14:paraId="3926AAAB"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NEW.lastchange := NOW();</w:t>
      </w:r>
    </w:p>
    <w:p w14:paraId="1B6E3D9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RETURN NEW;</w:t>
      </w:r>
    </w:p>
    <w:p w14:paraId="6F3E5B3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END;</w:t>
      </w:r>
    </w:p>
    <w:p w14:paraId="3A7D7BF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$BODY$;</w:t>
      </w:r>
    </w:p>
    <w:p w14:paraId="303196F2" w14:textId="7569E16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ALTER FUNCTION public.set_lastchange() OWNER TO postgres;</w:t>
      </w:r>
    </w:p>
    <w:p w14:paraId="1A0EB9DF" w14:textId="653E0A86" w:rsidR="00CC1315" w:rsidRDefault="00CC1315" w:rsidP="007B083A">
      <w:pPr>
        <w:pStyle w:val="StandardWissenschaftlichArbeiten"/>
        <w:spacing w:line="240" w:lineRule="auto"/>
        <w:jc w:val="left"/>
        <w:rPr>
          <w:rFonts w:ascii="Courier New" w:hAnsi="Courier New" w:cs="Courier New"/>
          <w:lang w:val="en-GB" w:eastAsia="de-DE"/>
        </w:rPr>
      </w:pPr>
    </w:p>
    <w:p w14:paraId="1C122818" w14:textId="77777777" w:rsidR="00A96CD8" w:rsidRPr="007B083A" w:rsidRDefault="00A96CD8" w:rsidP="007B083A">
      <w:pPr>
        <w:pStyle w:val="berschrift3"/>
        <w:spacing w:line="240" w:lineRule="auto"/>
        <w:rPr>
          <w:lang w:val="en-GB"/>
        </w:rPr>
      </w:pPr>
      <w:bookmarkStart w:id="66" w:name="_Toc523475429"/>
      <w:r w:rsidRPr="007B083A">
        <w:rPr>
          <w:lang w:val="en-GB"/>
        </w:rPr>
        <w:t>-- Trigger: set_lastchange</w:t>
      </w:r>
      <w:bookmarkEnd w:id="66"/>
    </w:p>
    <w:p w14:paraId="4ADD9555"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CREATE TRIGGER set_lastchange</w:t>
      </w:r>
    </w:p>
    <w:p w14:paraId="31B6BA6B"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BEFORE INSERT OR UPDATE </w:t>
      </w:r>
    </w:p>
    <w:p w14:paraId="4A1A71DD"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ON public.model</w:t>
      </w:r>
    </w:p>
    <w:p w14:paraId="738F00B3"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FOR EACH ROW</w:t>
      </w:r>
    </w:p>
    <w:p w14:paraId="43EE9FE7" w14:textId="501AD5ED" w:rsidR="00106B5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EXECUTE PROCEDURE public.set_lastchange();</w:t>
      </w:r>
    </w:p>
    <w:p w14:paraId="27BF0DF2" w14:textId="07BF4F46" w:rsidR="00106B58" w:rsidRDefault="00106B58" w:rsidP="007B083A">
      <w:pPr>
        <w:pStyle w:val="StandardWissenschaftlichArbeiten"/>
        <w:spacing w:line="240" w:lineRule="auto"/>
        <w:rPr>
          <w:rFonts w:ascii="Courier New" w:hAnsi="Courier New" w:cs="Courier New"/>
          <w:lang w:val="en-GB" w:eastAsia="de-DE"/>
        </w:rPr>
      </w:pPr>
    </w:p>
    <w:p w14:paraId="5150F0CB" w14:textId="0E4CD203" w:rsidR="003D2256" w:rsidRDefault="003D2256" w:rsidP="003766B0">
      <w:pPr>
        <w:pStyle w:val="berschrift3"/>
        <w:spacing w:line="240" w:lineRule="auto"/>
        <w:rPr>
          <w:rFonts w:ascii="Courier New" w:hAnsi="Courier New" w:cs="Courier New"/>
          <w:lang w:val="en-GB"/>
        </w:rPr>
      </w:pPr>
      <w:bookmarkStart w:id="67" w:name="_Toc523475430"/>
      <w:r w:rsidRPr="003766B0">
        <w:rPr>
          <w:lang w:val="en-GB"/>
        </w:rPr>
        <w:t>-- Table: public.partialmodel</w:t>
      </w:r>
      <w:bookmarkEnd w:id="67"/>
    </w:p>
    <w:p w14:paraId="6099512A"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CREATE TABLE public.partialmodel</w:t>
      </w:r>
    </w:p>
    <w:p w14:paraId="74CBA5BA"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w:t>
      </w:r>
    </w:p>
    <w:p w14:paraId="43A1B8DF"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pmid serial NOT NULL,</w:t>
      </w:r>
    </w:p>
    <w:p w14:paraId="2E3E16DC" w14:textId="34216A93" w:rsid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mid serial NOT NULL,</w:t>
      </w:r>
    </w:p>
    <w:p w14:paraId="398C0E6A" w14:textId="4F450AAB" w:rsidR="003D2256" w:rsidRPr="003D2256" w:rsidRDefault="003D2256" w:rsidP="007B083A">
      <w:pPr>
        <w:pStyle w:val="StandardWissenschaftlichArbeiten"/>
        <w:spacing w:line="240" w:lineRule="auto"/>
        <w:rPr>
          <w:rFonts w:ascii="Courier New" w:hAnsi="Courier New" w:cs="Courier New"/>
          <w:lang w:val="en-GB" w:eastAsia="de-DE"/>
        </w:rPr>
      </w:pPr>
      <w:r>
        <w:rPr>
          <w:rFonts w:ascii="Courier New" w:hAnsi="Courier New" w:cs="Courier New"/>
          <w:lang w:val="en-GB" w:eastAsia="de-DE"/>
        </w:rPr>
        <w:t xml:space="preserve">    </w:t>
      </w:r>
      <w:r w:rsidRPr="003D2256">
        <w:rPr>
          <w:rFonts w:ascii="Courier New" w:hAnsi="Courier New" w:cs="Courier New"/>
          <w:lang w:val="en-GB" w:eastAsia="de-DE"/>
        </w:rPr>
        <w:t>version bigint,</w:t>
      </w:r>
    </w:p>
    <w:p w14:paraId="4D11C78F"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CONSTRAINT mid FOREIGN KEY (mid, version)</w:t>
      </w:r>
    </w:p>
    <w:p w14:paraId="3E2184A1"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REFERENCES public.model (mid, version) MATCH SIMPLE</w:t>
      </w:r>
    </w:p>
    <w:p w14:paraId="26E9D980"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ON UPDATE CASCADE</w:t>
      </w:r>
    </w:p>
    <w:p w14:paraId="2043DA50" w14:textId="7449C223"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ON DELETE NO ACTION)</w:t>
      </w:r>
    </w:p>
    <w:p w14:paraId="3C3509B3" w14:textId="22F93E5D"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WITH (OIDS = FALSE)</w:t>
      </w:r>
    </w:p>
    <w:p w14:paraId="59C1F516"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TABLESPACE pg_default;</w:t>
      </w:r>
    </w:p>
    <w:p w14:paraId="63A54A60" w14:textId="06E33BDF" w:rsidR="00CC1315"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ALTER TABLE public.partialmodel OWNER to postgres;</w:t>
      </w:r>
    </w:p>
    <w:p w14:paraId="1A5D4315" w14:textId="77777777" w:rsidR="003F31B9" w:rsidRPr="007B083A" w:rsidRDefault="003F31B9" w:rsidP="007B083A">
      <w:pPr>
        <w:pStyle w:val="berschrift3"/>
        <w:spacing w:line="240" w:lineRule="auto"/>
        <w:rPr>
          <w:lang w:val="en-GB"/>
        </w:rPr>
      </w:pPr>
      <w:bookmarkStart w:id="68" w:name="_Toc523475431"/>
      <w:r w:rsidRPr="007B083A">
        <w:rPr>
          <w:lang w:val="en-GB"/>
        </w:rPr>
        <w:lastRenderedPageBreak/>
        <w:t>-- Table: public.permission</w:t>
      </w:r>
      <w:bookmarkEnd w:id="68"/>
    </w:p>
    <w:p w14:paraId="4A7CAFDF"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CREATE TABLE public.permission</w:t>
      </w:r>
    </w:p>
    <w:p w14:paraId="2C73C91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w:t>
      </w:r>
    </w:p>
    <w:p w14:paraId="70F6515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pid serial,</w:t>
      </w:r>
    </w:p>
    <w:p w14:paraId="349B7C94"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mid serial, </w:t>
      </w:r>
    </w:p>
    <w:p w14:paraId="4C070AEA"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uid serial,</w:t>
      </w:r>
    </w:p>
    <w:p w14:paraId="453A81FB"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rid serial,</w:t>
      </w:r>
    </w:p>
    <w:p w14:paraId="16D7C88E"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permission_pkey PRIMARY KEY (pid),</w:t>
      </w:r>
    </w:p>
    <w:p w14:paraId="6F35AA54"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permission_uid_mid_key UNIQUE (uid, mid),</w:t>
      </w:r>
    </w:p>
    <w:p w14:paraId="78D441F0"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rid FOREIGN KEY (rid)</w:t>
      </w:r>
    </w:p>
    <w:p w14:paraId="01F283E9"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REFERENCES public.role (rid) MATCH SIMPLE</w:t>
      </w:r>
    </w:p>
    <w:p w14:paraId="4FBB2E8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UPDATE NO ACTION</w:t>
      </w:r>
    </w:p>
    <w:p w14:paraId="5AF4C351"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DELETE NO ACTION,</w:t>
      </w:r>
    </w:p>
    <w:p w14:paraId="7AF5D5D6"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uid FOREIGN KEY (uid)</w:t>
      </w:r>
    </w:p>
    <w:p w14:paraId="441963A9"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REFERENCES public.users (uid) MATCH SIMPLE</w:t>
      </w:r>
    </w:p>
    <w:p w14:paraId="1D111A0C"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UPDATE NO ACTION</w:t>
      </w:r>
    </w:p>
    <w:p w14:paraId="39EDB4F5" w14:textId="3420F50F"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DELETE NO ACTION)</w:t>
      </w:r>
    </w:p>
    <w:p w14:paraId="19D44D07" w14:textId="64E250AA"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WITH (OIDS = FALSE)</w:t>
      </w:r>
    </w:p>
    <w:p w14:paraId="009BCB61"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TABLESPACE pg_default;</w:t>
      </w:r>
    </w:p>
    <w:p w14:paraId="34861101" w14:textId="2C8366F0" w:rsid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ALTER TABLE public.permission OWNER to postgres;</w:t>
      </w:r>
    </w:p>
    <w:p w14:paraId="4810CB2C" w14:textId="474F237C" w:rsidR="003963B0" w:rsidRDefault="003963B0" w:rsidP="007B083A">
      <w:pPr>
        <w:pStyle w:val="StandardWissenschaftlichArbeiten"/>
        <w:spacing w:line="240" w:lineRule="auto"/>
        <w:rPr>
          <w:rFonts w:ascii="Courier New" w:hAnsi="Courier New" w:cs="Courier New"/>
          <w:lang w:val="en-GB" w:eastAsia="de-DE"/>
        </w:rPr>
      </w:pPr>
    </w:p>
    <w:p w14:paraId="6076FB1C" w14:textId="77777777" w:rsidR="0038071F" w:rsidRPr="007B083A" w:rsidRDefault="0038071F" w:rsidP="007B083A">
      <w:pPr>
        <w:pStyle w:val="berschrift3"/>
        <w:spacing w:line="240" w:lineRule="auto"/>
        <w:rPr>
          <w:lang w:val="en-GB"/>
        </w:rPr>
      </w:pPr>
      <w:bookmarkStart w:id="69" w:name="_Toc523475432"/>
      <w:r w:rsidRPr="007B083A">
        <w:rPr>
          <w:lang w:val="en-GB"/>
        </w:rPr>
        <w:t>-- Table: public.role</w:t>
      </w:r>
      <w:bookmarkEnd w:id="69"/>
    </w:p>
    <w:p w14:paraId="1D8457E6"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CREATE TABLE public.role</w:t>
      </w:r>
    </w:p>
    <w:p w14:paraId="792CC2BB"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t>
      </w:r>
    </w:p>
    <w:p w14:paraId="45377845" w14:textId="08CC13F8"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rid </w:t>
      </w:r>
      <w:r>
        <w:rPr>
          <w:rFonts w:ascii="Courier New" w:hAnsi="Courier New" w:cs="Courier New"/>
          <w:lang w:val="en-GB" w:eastAsia="de-DE"/>
        </w:rPr>
        <w:t>serial</w:t>
      </w:r>
      <w:r w:rsidRPr="0038071F">
        <w:rPr>
          <w:rFonts w:ascii="Courier New" w:hAnsi="Courier New" w:cs="Courier New"/>
          <w:lang w:val="en-GB" w:eastAsia="de-DE"/>
        </w:rPr>
        <w:t xml:space="preserve"> NOT NULL,</w:t>
      </w:r>
    </w:p>
    <w:p w14:paraId="7C0DBE1D" w14:textId="1826C2EC"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role text NOT NULL,</w:t>
      </w:r>
    </w:p>
    <w:p w14:paraId="36435094"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read boolean,</w:t>
      </w:r>
    </w:p>
    <w:p w14:paraId="4F7702EC"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write boolean,</w:t>
      </w:r>
    </w:p>
    <w:p w14:paraId="23B80AAD"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admin boolean,</w:t>
      </w:r>
    </w:p>
    <w:p w14:paraId="667E5ABF"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CONSTRAINT role_pkey PRIMARY KEY (rid)</w:t>
      </w:r>
    </w:p>
    <w:p w14:paraId="186C51AB"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t>
      </w:r>
    </w:p>
    <w:p w14:paraId="46CA1BC1" w14:textId="3D905AE5"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WITH (OIDS = FALSE)</w:t>
      </w:r>
    </w:p>
    <w:p w14:paraId="1996A4B5" w14:textId="65FBCF51"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TABLESPACE pg_default;</w:t>
      </w:r>
    </w:p>
    <w:p w14:paraId="6FB743A0" w14:textId="7E54C1C2" w:rsidR="003963B0"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ALTER TABLE public.role OWNER to postgres;</w:t>
      </w:r>
    </w:p>
    <w:p w14:paraId="149A2A23" w14:textId="794F4186" w:rsidR="0038071F" w:rsidRDefault="0038071F" w:rsidP="007B083A">
      <w:pPr>
        <w:pStyle w:val="StandardWissenschaftlichArbeiten"/>
        <w:spacing w:line="240" w:lineRule="auto"/>
        <w:rPr>
          <w:rFonts w:ascii="Courier New" w:hAnsi="Courier New" w:cs="Courier New"/>
          <w:lang w:val="en-GB" w:eastAsia="de-DE"/>
        </w:rPr>
      </w:pPr>
    </w:p>
    <w:p w14:paraId="5D85A5D0" w14:textId="77777777" w:rsidR="005D43BC" w:rsidRPr="007B083A" w:rsidRDefault="005D43BC" w:rsidP="007B083A">
      <w:pPr>
        <w:pStyle w:val="berschrift3"/>
        <w:spacing w:line="240" w:lineRule="auto"/>
        <w:rPr>
          <w:lang w:val="en-GB"/>
        </w:rPr>
      </w:pPr>
      <w:bookmarkStart w:id="70" w:name="_Toc523475433"/>
      <w:r w:rsidRPr="007B083A">
        <w:rPr>
          <w:lang w:val="en-GB"/>
        </w:rPr>
        <w:lastRenderedPageBreak/>
        <w:t>-- Table: public.userprofile</w:t>
      </w:r>
      <w:bookmarkEnd w:id="70"/>
    </w:p>
    <w:p w14:paraId="0D54169A"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CREATE TABLE public.userprofile</w:t>
      </w:r>
    </w:p>
    <w:p w14:paraId="6DF3CAD0"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t>
      </w:r>
    </w:p>
    <w:p w14:paraId="3CB88898" w14:textId="531E0480"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upid </w:t>
      </w:r>
      <w:r>
        <w:rPr>
          <w:rFonts w:ascii="Courier New" w:hAnsi="Courier New" w:cs="Courier New"/>
          <w:lang w:val="en-GB" w:eastAsia="de-DE"/>
        </w:rPr>
        <w:t>serial</w:t>
      </w:r>
      <w:r w:rsidRPr="005D43BC">
        <w:rPr>
          <w:rFonts w:ascii="Courier New" w:hAnsi="Courier New" w:cs="Courier New"/>
          <w:lang w:val="en-GB" w:eastAsia="de-DE"/>
        </w:rPr>
        <w:t xml:space="preserve"> NOT NULL,</w:t>
      </w:r>
    </w:p>
    <w:p w14:paraId="0E5D12F4" w14:textId="419F94FE"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profile text NOT NULL,</w:t>
      </w:r>
    </w:p>
    <w:p w14:paraId="23ACC50D"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permission bit(1) NOT NULL,</w:t>
      </w:r>
    </w:p>
    <w:p w14:paraId="36105638"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CONSTRAINT userprofile_pkey PRIMARY KEY (upid)</w:t>
      </w:r>
    </w:p>
    <w:p w14:paraId="2BC87BA9"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t>
      </w:r>
    </w:p>
    <w:p w14:paraId="49C32F19" w14:textId="444ACF8F"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WITH (OIDS = FALSE)</w:t>
      </w:r>
    </w:p>
    <w:p w14:paraId="7D4F9C2B" w14:textId="0509753F"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TABLESPACE pg_default;</w:t>
      </w:r>
    </w:p>
    <w:p w14:paraId="7091B673" w14:textId="513A9275" w:rsidR="0038071F"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ALTER TABLE public.userprofile OWNER to postgres;</w:t>
      </w:r>
    </w:p>
    <w:p w14:paraId="67F5EA4B" w14:textId="77777777" w:rsidR="007B083A" w:rsidRDefault="007B083A" w:rsidP="003963B0">
      <w:pPr>
        <w:pStyle w:val="StandardWissenschaftlichArbeiten"/>
        <w:rPr>
          <w:rFonts w:ascii="Courier New" w:hAnsi="Courier New" w:cs="Courier New"/>
          <w:lang w:val="en-GB" w:eastAsia="de-DE"/>
        </w:rPr>
      </w:pPr>
    </w:p>
    <w:p w14:paraId="4B05E4D7" w14:textId="77777777" w:rsidR="00032B0A" w:rsidRPr="002A5B6B" w:rsidRDefault="00032B0A" w:rsidP="007B083A">
      <w:pPr>
        <w:pStyle w:val="berschrift2"/>
        <w:spacing w:before="0" w:after="120"/>
      </w:pPr>
      <w:bookmarkStart w:id="71" w:name="_Toc522200051"/>
      <w:bookmarkStart w:id="72" w:name="_Ref523351763"/>
      <w:bookmarkStart w:id="73" w:name="_Ref523351769"/>
      <w:bookmarkStart w:id="74" w:name="_Ref523351772"/>
      <w:bookmarkStart w:id="75" w:name="_Ref523351777"/>
      <w:bookmarkStart w:id="76" w:name="_Toc523475434"/>
      <w:r w:rsidRPr="002A5B6B">
        <w:t>4.2 Wechsel zwischen lokaler und Server-Datenbank</w:t>
      </w:r>
      <w:bookmarkEnd w:id="71"/>
      <w:bookmarkEnd w:id="72"/>
      <w:bookmarkEnd w:id="73"/>
      <w:bookmarkEnd w:id="74"/>
      <w:bookmarkEnd w:id="75"/>
      <w:bookmarkEnd w:id="76"/>
    </w:p>
    <w:p w14:paraId="3C28FA07" w14:textId="4ECFD803" w:rsidR="00032B0A" w:rsidRDefault="0083550C" w:rsidP="00C67F20">
      <w:pPr>
        <w:pStyle w:val="StandardWissenschaftlichArbeiten"/>
        <w:jc w:val="left"/>
        <w:rPr>
          <w:rFonts w:ascii="Times New Roman" w:hAnsi="Times New Roman" w:cs="Times New Roman"/>
        </w:rPr>
      </w:pPr>
      <w:r>
        <w:rPr>
          <w:rFonts w:ascii="Times New Roman" w:hAnsi="Times New Roman" w:cs="Times New Roman"/>
        </w:rPr>
        <w:t xml:space="preserve">Wenn eine lokale Datenbank erstellt wurde, kann selbstverständlich auch zu dieser eine Verbindung aufgebaut werden. Hierzu ist zunächst die Verbindung zum Hochschulserver zu beenden und die lokale Verbindung anzugeben. </w:t>
      </w:r>
    </w:p>
    <w:p w14:paraId="169ED724" w14:textId="45CA43C5" w:rsidR="0083550C" w:rsidRDefault="0083550C" w:rsidP="00C67F20">
      <w:pPr>
        <w:pStyle w:val="StandardWissenschaftlichArbeiten"/>
        <w:jc w:val="left"/>
        <w:rPr>
          <w:rFonts w:ascii="Times New Roman" w:hAnsi="Times New Roman" w:cs="Times New Roman"/>
        </w:rPr>
      </w:pPr>
      <w:r>
        <w:rPr>
          <w:rFonts w:ascii="Times New Roman" w:hAnsi="Times New Roman" w:cs="Times New Roman"/>
        </w:rPr>
        <w:t xml:space="preserve">Die database.js Datei öffnen und die folgenden Daten durch die daten der lokalen Datenbank (s. Kapitel </w:t>
      </w:r>
      <w:r>
        <w:rPr>
          <w:rFonts w:ascii="Times New Roman" w:hAnsi="Times New Roman" w:cs="Times New Roman"/>
        </w:rPr>
        <w:fldChar w:fldCharType="begin"/>
      </w:r>
      <w:r>
        <w:rPr>
          <w:rFonts w:ascii="Times New Roman" w:hAnsi="Times New Roman" w:cs="Times New Roman"/>
        </w:rPr>
        <w:instrText xml:space="preserve"> REF _Ref523346352 \h  \* MERGEFORMAT </w:instrText>
      </w:r>
      <w:r>
        <w:rPr>
          <w:rFonts w:ascii="Times New Roman" w:hAnsi="Times New Roman" w:cs="Times New Roman"/>
        </w:rPr>
      </w:r>
      <w:r>
        <w:rPr>
          <w:rFonts w:ascii="Times New Roman" w:hAnsi="Times New Roman" w:cs="Times New Roman"/>
        </w:rPr>
        <w:fldChar w:fldCharType="separate"/>
      </w:r>
      <w:r w:rsidR="00DD2914" w:rsidRPr="00DD2914">
        <w:rPr>
          <w:rFonts w:ascii="Times New Roman" w:hAnsi="Times New Roman" w:cs="Times New Roman"/>
        </w:rPr>
        <w:t>4.1 Anlage einer lokalen Datenbank</w:t>
      </w:r>
      <w:r>
        <w:rPr>
          <w:rFonts w:ascii="Times New Roman" w:hAnsi="Times New Roman" w:cs="Times New Roman"/>
        </w:rPr>
        <w:fldChar w:fldCharType="end"/>
      </w:r>
      <w:r>
        <w:rPr>
          <w:rFonts w:ascii="Times New Roman" w:hAnsi="Times New Roman" w:cs="Times New Roman"/>
        </w:rPr>
        <w:t xml:space="preserve">) ersetzen: </w:t>
      </w:r>
    </w:p>
    <w:tbl>
      <w:tblPr>
        <w:tblStyle w:val="Gitternetztabelle5dunkelAkzent21"/>
        <w:tblW w:w="4868" w:type="dxa"/>
        <w:tblLook w:val="04A0" w:firstRow="1" w:lastRow="0" w:firstColumn="1" w:lastColumn="0" w:noHBand="0" w:noVBand="1"/>
      </w:tblPr>
      <w:tblGrid>
        <w:gridCol w:w="1413"/>
        <w:gridCol w:w="3455"/>
      </w:tblGrid>
      <w:tr w:rsidR="00DC708E" w14:paraId="26B96FDF" w14:textId="77777777" w:rsidTr="00DC708E">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vAlign w:val="center"/>
          </w:tcPr>
          <w:p w14:paraId="09F1859A" w14:textId="77777777" w:rsidR="00DC708E" w:rsidRDefault="00DC708E" w:rsidP="00D84DDD">
            <w:pPr>
              <w:pStyle w:val="StandardWissenschaftlichArbeiten"/>
              <w:jc w:val="left"/>
              <w:rPr>
                <w:rFonts w:ascii="Times New Roman" w:hAnsi="Times New Roman" w:cs="Times New Roman"/>
              </w:rPr>
            </w:pPr>
          </w:p>
        </w:tc>
        <w:tc>
          <w:tcPr>
            <w:tcW w:w="3455" w:type="dxa"/>
            <w:vAlign w:val="center"/>
          </w:tcPr>
          <w:p w14:paraId="1EA1229C" w14:textId="37730963" w:rsidR="00DC708E" w:rsidRDefault="00DC708E" w:rsidP="00D84DDD">
            <w:pPr>
              <w:pStyle w:val="StandardWissenschaftlichArbeiten"/>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Lokale Datenbank</w:t>
            </w:r>
          </w:p>
        </w:tc>
      </w:tr>
      <w:tr w:rsidR="00DC708E" w:rsidRPr="00D84DDD" w14:paraId="69F18B8B" w14:textId="77777777" w:rsidTr="00DC708E">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151C700" w14:textId="287000AF"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host</w:t>
            </w:r>
          </w:p>
        </w:tc>
        <w:tc>
          <w:tcPr>
            <w:tcW w:w="3455" w:type="dxa"/>
            <w:vAlign w:val="center"/>
          </w:tcPr>
          <w:p w14:paraId="1D8109C6" w14:textId="7241C068" w:rsidR="00DC708E" w:rsidRPr="00D84DDD"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B5408">
              <w:rPr>
                <w:rFonts w:ascii="Times New Roman" w:hAnsi="Times New Roman" w:cs="Times New Roman"/>
                <w:lang w:val="en-GB" w:eastAsia="de-DE"/>
              </w:rPr>
              <w:t>localhost</w:t>
            </w:r>
          </w:p>
        </w:tc>
      </w:tr>
      <w:tr w:rsidR="00DC708E" w14:paraId="09EE43E3" w14:textId="77777777" w:rsidTr="00DC708E">
        <w:trPr>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BEBBF1C" w14:textId="5F176E39"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port</w:t>
            </w:r>
          </w:p>
        </w:tc>
        <w:tc>
          <w:tcPr>
            <w:tcW w:w="3455" w:type="dxa"/>
            <w:vAlign w:val="center"/>
          </w:tcPr>
          <w:p w14:paraId="72834B27" w14:textId="3D07193A" w:rsidR="00DC708E" w:rsidRDefault="00DC708E" w:rsidP="00D84DDD">
            <w:pPr>
              <w:pStyle w:val="StandardWissenschaftlichArbeiten"/>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5432</w:t>
            </w:r>
          </w:p>
        </w:tc>
      </w:tr>
      <w:tr w:rsidR="00DC708E" w14:paraId="6B881A62" w14:textId="77777777" w:rsidTr="00DC7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587B8D1" w14:textId="1805006B"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database</w:t>
            </w:r>
          </w:p>
        </w:tc>
        <w:tc>
          <w:tcPr>
            <w:tcW w:w="3455" w:type="dxa"/>
            <w:vAlign w:val="center"/>
          </w:tcPr>
          <w:p w14:paraId="14AEFEFC" w14:textId="02311575" w:rsidR="00DC708E"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ipim</w:t>
            </w:r>
          </w:p>
        </w:tc>
      </w:tr>
      <w:tr w:rsidR="00DC708E" w14:paraId="2E20FAEB" w14:textId="77777777" w:rsidTr="00DC708E">
        <w:trPr>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819829B" w14:textId="63F4DD6F"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user</w:t>
            </w:r>
          </w:p>
        </w:tc>
        <w:tc>
          <w:tcPr>
            <w:tcW w:w="3455" w:type="dxa"/>
            <w:vAlign w:val="center"/>
          </w:tcPr>
          <w:p w14:paraId="5F69131E" w14:textId="78F8452A" w:rsidR="00DC708E" w:rsidRDefault="00DC708E" w:rsidP="00D84DDD">
            <w:pPr>
              <w:pStyle w:val="StandardWissenschaftlichArbeiten"/>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5408">
              <w:rPr>
                <w:rFonts w:ascii="Times New Roman" w:hAnsi="Times New Roman" w:cs="Times New Roman"/>
                <w:lang w:val="en-GB" w:eastAsia="de-DE"/>
              </w:rPr>
              <w:t>postgres</w:t>
            </w:r>
          </w:p>
        </w:tc>
      </w:tr>
      <w:tr w:rsidR="00DC708E" w14:paraId="46DD266C" w14:textId="77777777" w:rsidTr="00DC7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2D921DD" w14:textId="78A8BBB5"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password</w:t>
            </w:r>
          </w:p>
        </w:tc>
        <w:tc>
          <w:tcPr>
            <w:tcW w:w="3455" w:type="dxa"/>
            <w:vAlign w:val="center"/>
          </w:tcPr>
          <w:p w14:paraId="4246D6C6" w14:textId="13070204" w:rsidR="00DC708E"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C3E">
              <w:rPr>
                <w:rFonts w:ascii="Times New Roman" w:hAnsi="Times New Roman" w:cs="Times New Roman"/>
                <w:lang w:eastAsia="de-DE"/>
              </w:rPr>
              <w:t>12341234</w:t>
            </w:r>
          </w:p>
        </w:tc>
      </w:tr>
    </w:tbl>
    <w:p w14:paraId="7FB1A63E" w14:textId="5B3FB5C5" w:rsidR="0083550C" w:rsidRDefault="00D84DDD" w:rsidP="00D84DDD">
      <w:pPr>
        <w:pStyle w:val="Beschriftung"/>
      </w:pPr>
      <w:bookmarkStart w:id="77" w:name="_Toc523473654"/>
      <w:r>
        <w:t xml:space="preserve">Tabelle </w:t>
      </w:r>
      <w:r w:rsidR="00871F30">
        <w:rPr>
          <w:noProof/>
        </w:rPr>
        <w:fldChar w:fldCharType="begin"/>
      </w:r>
      <w:r w:rsidR="00871F30">
        <w:rPr>
          <w:noProof/>
        </w:rPr>
        <w:instrText xml:space="preserve"> SEQ Tabelle \* ARABIC </w:instrText>
      </w:r>
      <w:r w:rsidR="00871F30">
        <w:rPr>
          <w:noProof/>
        </w:rPr>
        <w:fldChar w:fldCharType="separate"/>
      </w:r>
      <w:r w:rsidR="00DD2914">
        <w:rPr>
          <w:noProof/>
        </w:rPr>
        <w:t>1</w:t>
      </w:r>
      <w:r w:rsidR="00871F30">
        <w:rPr>
          <w:noProof/>
        </w:rPr>
        <w:fldChar w:fldCharType="end"/>
      </w:r>
      <w:r>
        <w:t xml:space="preserve">: </w:t>
      </w:r>
      <w:r w:rsidR="00CF09B4" w:rsidRPr="000212F6">
        <w:t xml:space="preserve">Verbindungsdaten </w:t>
      </w:r>
      <w:r>
        <w:t>der lokalen Datenbank</w:t>
      </w:r>
      <w:bookmarkEnd w:id="77"/>
    </w:p>
    <w:p w14:paraId="1FA098F9" w14:textId="77777777" w:rsidR="00032B0A" w:rsidRPr="002A5B6B" w:rsidRDefault="00032B0A" w:rsidP="00C67F20">
      <w:pPr>
        <w:pStyle w:val="StandardWissenschaftlichArbeiten"/>
        <w:jc w:val="left"/>
        <w:rPr>
          <w:rFonts w:ascii="Times New Roman" w:hAnsi="Times New Roman" w:cs="Times New Roman"/>
        </w:rPr>
      </w:pPr>
    </w:p>
    <w:p w14:paraId="6F194645" w14:textId="5068E2B1" w:rsidR="00032B0A" w:rsidRPr="002A5B6B" w:rsidRDefault="005D55FB" w:rsidP="00C67F20">
      <w:pPr>
        <w:pStyle w:val="berschrift1"/>
        <w:numPr>
          <w:ilvl w:val="0"/>
          <w:numId w:val="21"/>
        </w:numPr>
        <w:spacing w:after="120"/>
        <w:ind w:left="360" w:hanging="360"/>
      </w:pPr>
      <w:bookmarkStart w:id="78" w:name="_Toc522200052"/>
      <w:bookmarkStart w:id="79" w:name="_Toc523475435"/>
      <w:r>
        <w:lastRenderedPageBreak/>
        <w:t>Starten des ADAMO</w:t>
      </w:r>
      <w:r w:rsidR="00032B0A" w:rsidRPr="002A5B6B">
        <w:t xml:space="preserve"> für Entwickler</w:t>
      </w:r>
      <w:bookmarkEnd w:id="78"/>
      <w:bookmarkEnd w:id="79"/>
    </w:p>
    <w:p w14:paraId="062A2371" w14:textId="77777777" w:rsidR="00032B0A" w:rsidRPr="002A5B6B" w:rsidRDefault="00032B0A" w:rsidP="00C67F20">
      <w:pPr>
        <w:pStyle w:val="StandardWissenschaftlichArbeiten"/>
        <w:jc w:val="left"/>
        <w:rPr>
          <w:rFonts w:ascii="Times New Roman" w:hAnsi="Times New Roman" w:cs="Times New Roman"/>
        </w:rPr>
      </w:pPr>
      <w:r w:rsidRPr="002A5B6B">
        <w:rPr>
          <w:rFonts w:ascii="Times New Roman" w:hAnsi="Times New Roman" w:cs="Times New Roman"/>
        </w:rPr>
        <w:t>Nachfolgend beschriebene Schritte müssen bei jedem Start des Projekts durchgeführt werden.</w:t>
      </w:r>
    </w:p>
    <w:p w14:paraId="6B1F7EBD" w14:textId="763EADC2" w:rsidR="00032B0A" w:rsidRPr="002A5B6B"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 xml:space="preserve">Entweder die lokale Datenbank </w:t>
      </w:r>
      <w:r w:rsidR="00AF0BFE">
        <w:rPr>
          <w:rFonts w:ascii="Times New Roman" w:hAnsi="Times New Roman" w:cs="Times New Roman"/>
        </w:rPr>
        <w:t>erstellt haben</w:t>
      </w:r>
      <w:r w:rsidRPr="002A5B6B">
        <w:rPr>
          <w:rFonts w:ascii="Times New Roman" w:hAnsi="Times New Roman" w:cs="Times New Roman"/>
        </w:rPr>
        <w:t xml:space="preserve"> oder mit VPN zur Server-Datenbank verbinden</w:t>
      </w:r>
    </w:p>
    <w:p w14:paraId="324E065B" w14:textId="3FEB20FE" w:rsidR="00032B0A"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Visual Studio Code starten</w:t>
      </w:r>
    </w:p>
    <w:p w14:paraId="3A5D9068" w14:textId="5C5F97E5" w:rsidR="005D05FA" w:rsidRPr="002A5B6B" w:rsidRDefault="00AF0BFE" w:rsidP="000212F6">
      <w:pPr>
        <w:pStyle w:val="StandardWissenschaftlichArbeiten"/>
        <w:numPr>
          <w:ilvl w:val="0"/>
          <w:numId w:val="27"/>
        </w:numPr>
        <w:jc w:val="left"/>
        <w:rPr>
          <w:rFonts w:ascii="Times New Roman" w:hAnsi="Times New Roman" w:cs="Times New Roman"/>
        </w:rPr>
      </w:pPr>
      <w:r>
        <w:rPr>
          <w:rFonts w:ascii="Times New Roman" w:hAnsi="Times New Roman" w:cs="Times New Roman"/>
        </w:rPr>
        <w:t>Express</w:t>
      </w:r>
      <w:r w:rsidR="005D05FA">
        <w:rPr>
          <w:rFonts w:ascii="Times New Roman" w:hAnsi="Times New Roman" w:cs="Times New Roman"/>
        </w:rPr>
        <w:t>.js</w:t>
      </w:r>
      <w:r>
        <w:rPr>
          <w:rFonts w:ascii="Times New Roman" w:hAnsi="Times New Roman" w:cs="Times New Roman"/>
        </w:rPr>
        <w:t>-Server</w:t>
      </w:r>
      <w:r w:rsidR="005D05FA">
        <w:rPr>
          <w:rFonts w:ascii="Times New Roman" w:hAnsi="Times New Roman" w:cs="Times New Roman"/>
        </w:rPr>
        <w:t xml:space="preserve"> starten</w:t>
      </w:r>
    </w:p>
    <w:p w14:paraId="53977075" w14:textId="77777777" w:rsidR="000212F6" w:rsidRDefault="00032B0A" w:rsidP="00F71DEB">
      <w:pPr>
        <w:pStyle w:val="StandardWissenschaftlichArbeiten"/>
        <w:numPr>
          <w:ilvl w:val="0"/>
          <w:numId w:val="26"/>
        </w:numPr>
        <w:ind w:left="426" w:hanging="284"/>
        <w:rPr>
          <w:rFonts w:ascii="Times New Roman" w:hAnsi="Times New Roman" w:cs="Times New Roman"/>
        </w:rPr>
      </w:pPr>
      <w:r w:rsidRPr="000212F6">
        <w:rPr>
          <w:rFonts w:ascii="Times New Roman" w:hAnsi="Times New Roman" w:cs="Times New Roman"/>
        </w:rPr>
        <w:t>Falls das Terminal nicht automatisch geöffnet ist, dieses über den Menüpunkt „Anzeigen“ -&gt; „Integriertes Terminal“ öffnen</w:t>
      </w:r>
    </w:p>
    <w:p w14:paraId="6F2BB667" w14:textId="15ED8FC3" w:rsidR="000212F6" w:rsidRPr="005D05FA" w:rsidRDefault="00032B0A" w:rsidP="00F71DEB">
      <w:pPr>
        <w:pStyle w:val="StandardWissenschaftlichArbeiten"/>
        <w:numPr>
          <w:ilvl w:val="0"/>
          <w:numId w:val="26"/>
        </w:numPr>
        <w:ind w:left="426" w:hanging="284"/>
        <w:rPr>
          <w:rFonts w:ascii="Times New Roman" w:hAnsi="Times New Roman" w:cs="Times New Roman"/>
        </w:rPr>
      </w:pPr>
      <w:r w:rsidRPr="005D05FA">
        <w:rPr>
          <w:rFonts w:ascii="Times New Roman" w:hAnsi="Times New Roman" w:cs="Times New Roman"/>
        </w:rPr>
        <w:t xml:space="preserve">Mit </w:t>
      </w:r>
      <w:r w:rsidR="00515859">
        <w:rPr>
          <w:rFonts w:ascii="Times New Roman" w:hAnsi="Times New Roman" w:cs="Times New Roman"/>
        </w:rPr>
        <w:t>„</w:t>
      </w:r>
      <w:r w:rsidRPr="005D05FA">
        <w:rPr>
          <w:rFonts w:ascii="Times New Roman" w:hAnsi="Times New Roman" w:cs="Times New Roman"/>
        </w:rPr>
        <w:t>cd API</w:t>
      </w:r>
      <w:r w:rsidR="00515859">
        <w:rPr>
          <w:rFonts w:ascii="Times New Roman" w:hAnsi="Times New Roman" w:cs="Times New Roman"/>
        </w:rPr>
        <w:t>“</w:t>
      </w:r>
      <w:r w:rsidRPr="005D05FA">
        <w:rPr>
          <w:rFonts w:ascii="Times New Roman" w:hAnsi="Times New Roman" w:cs="Times New Roman"/>
        </w:rPr>
        <w:t xml:space="preserve"> in den API Ordner wechseln</w:t>
      </w:r>
    </w:p>
    <w:p w14:paraId="00A5FDFD" w14:textId="314202DF" w:rsidR="00032B0A" w:rsidRPr="000212F6" w:rsidRDefault="00515859" w:rsidP="00F71DEB">
      <w:pPr>
        <w:pStyle w:val="StandardWissenschaftlichArbeiten"/>
        <w:numPr>
          <w:ilvl w:val="0"/>
          <w:numId w:val="26"/>
        </w:numPr>
        <w:ind w:left="426" w:hanging="284"/>
        <w:rPr>
          <w:rFonts w:ascii="Times New Roman" w:hAnsi="Times New Roman" w:cs="Times New Roman"/>
        </w:rPr>
      </w:pPr>
      <w:r>
        <w:rPr>
          <w:rFonts w:ascii="Times New Roman" w:hAnsi="Times New Roman" w:cs="Times New Roman"/>
        </w:rPr>
        <w:t>„</w:t>
      </w:r>
      <w:r w:rsidR="00032B0A" w:rsidRPr="005D05FA">
        <w:rPr>
          <w:rFonts w:ascii="Times New Roman" w:hAnsi="Times New Roman" w:cs="Times New Roman"/>
        </w:rPr>
        <w:t xml:space="preserve">node </w:t>
      </w:r>
      <w:r w:rsidR="00AF0BFE">
        <w:rPr>
          <w:rFonts w:ascii="Times New Roman" w:hAnsi="Times New Roman" w:cs="Times New Roman"/>
        </w:rPr>
        <w:t>express</w:t>
      </w:r>
      <w:r w:rsidR="00032B0A" w:rsidRPr="005D05FA">
        <w:rPr>
          <w:rFonts w:ascii="Times New Roman" w:hAnsi="Times New Roman" w:cs="Times New Roman"/>
        </w:rPr>
        <w:t>.js</w:t>
      </w:r>
      <w:r>
        <w:rPr>
          <w:rFonts w:ascii="Times New Roman" w:hAnsi="Times New Roman" w:cs="Times New Roman"/>
        </w:rPr>
        <w:t>“</w:t>
      </w:r>
      <w:r w:rsidR="00032B0A" w:rsidRPr="005D05FA">
        <w:rPr>
          <w:rFonts w:ascii="Times New Roman" w:hAnsi="Times New Roman" w:cs="Times New Roman"/>
        </w:rPr>
        <w:t xml:space="preserve"> a</w:t>
      </w:r>
      <w:r w:rsidR="00032B0A" w:rsidRPr="000212F6">
        <w:rPr>
          <w:rFonts w:ascii="Times New Roman" w:hAnsi="Times New Roman" w:cs="Times New Roman"/>
        </w:rPr>
        <w:t>usführen, um startup, routing und andere Basisfunktionen zu starten. Falls eine Fehlermeldung bezüglich Timeout erscheint, sollte die VPN-Verbindung geprüft werden</w:t>
      </w:r>
    </w:p>
    <w:p w14:paraId="7B0D79CB" w14:textId="76D28837" w:rsidR="00032B0A" w:rsidRPr="002A5B6B" w:rsidRDefault="00785368" w:rsidP="00C67F20">
      <w:pPr>
        <w:pStyle w:val="StandardWissenschaftlichArbeiten"/>
        <w:keepNext/>
        <w:jc w:val="left"/>
        <w:rPr>
          <w:rFonts w:ascii="Times New Roman" w:hAnsi="Times New Roman" w:cs="Times New Roman"/>
        </w:rPr>
      </w:pPr>
      <w:r>
        <w:rPr>
          <w:rFonts w:ascii="Times New Roman" w:hAnsi="Times New Roman" w:cs="Times New Roman"/>
          <w:noProof/>
          <w:lang w:eastAsia="de-DE"/>
        </w:rPr>
        <w:drawing>
          <wp:inline distT="0" distB="0" distL="0" distR="0" wp14:anchorId="19FF7588" wp14:editId="07ABB019">
            <wp:extent cx="5396865" cy="1133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1133475"/>
                    </a:xfrm>
                    <a:prstGeom prst="rect">
                      <a:avLst/>
                    </a:prstGeom>
                    <a:noFill/>
                    <a:ln>
                      <a:noFill/>
                    </a:ln>
                  </pic:spPr>
                </pic:pic>
              </a:graphicData>
            </a:graphic>
          </wp:inline>
        </w:drawing>
      </w:r>
    </w:p>
    <w:p w14:paraId="4F066B5D" w14:textId="57D819F1" w:rsidR="00032B0A" w:rsidRDefault="00332C80" w:rsidP="00332C80">
      <w:pPr>
        <w:pStyle w:val="Beschriftung"/>
      </w:pPr>
      <w:bookmarkStart w:id="80" w:name="_Toc521236209"/>
      <w:bookmarkStart w:id="81" w:name="_Toc523475359"/>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10</w:t>
      </w:r>
      <w:r w:rsidR="0003142B">
        <w:rPr>
          <w:noProof/>
        </w:rPr>
        <w:fldChar w:fldCharType="end"/>
      </w:r>
      <w:r w:rsidR="00032B0A" w:rsidRPr="000212F6">
        <w:t xml:space="preserve">: </w:t>
      </w:r>
      <w:r w:rsidR="00AF0BFE">
        <w:t>express</w:t>
      </w:r>
      <w:r w:rsidR="00032B0A" w:rsidRPr="000212F6">
        <w:t>.js starten</w:t>
      </w:r>
      <w:bookmarkEnd w:id="80"/>
      <w:bookmarkEnd w:id="81"/>
    </w:p>
    <w:p w14:paraId="637BA50B" w14:textId="5576C31F" w:rsidR="005D05F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MQTT starten</w:t>
      </w:r>
    </w:p>
    <w:p w14:paraId="0DAD3D8E" w14:textId="6360CDFD"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Um die Kommunikation zwischen mehreren Endgeräten zu testen, muss der MQTT gestartet werden. Hierzu eine neue Konsole öffnen und mit</w:t>
      </w:r>
      <w:r w:rsidR="005D05FA">
        <w:rPr>
          <w:rFonts w:ascii="Times New Roman" w:hAnsi="Times New Roman" w:cs="Times New Roman"/>
        </w:rPr>
        <w:t xml:space="preserve"> </w:t>
      </w:r>
      <w:r w:rsidR="00515859">
        <w:rPr>
          <w:rFonts w:ascii="Times New Roman" w:hAnsi="Times New Roman" w:cs="Times New Roman"/>
        </w:rPr>
        <w:t>„</w:t>
      </w:r>
      <w:r w:rsidRPr="000212F6">
        <w:rPr>
          <w:rFonts w:ascii="Times New Roman" w:hAnsi="Times New Roman" w:cs="Times New Roman"/>
        </w:rPr>
        <w:t>cd API</w:t>
      </w:r>
      <w:r w:rsidR="00515859">
        <w:rPr>
          <w:rFonts w:ascii="Times New Roman" w:hAnsi="Times New Roman" w:cs="Times New Roman"/>
        </w:rPr>
        <w:t>“</w:t>
      </w:r>
      <w:r w:rsidRPr="000212F6">
        <w:rPr>
          <w:rFonts w:ascii="Times New Roman" w:hAnsi="Times New Roman" w:cs="Times New Roman"/>
        </w:rPr>
        <w:t xml:space="preserve"> </w:t>
      </w:r>
      <w:r w:rsidRPr="002A5B6B">
        <w:rPr>
          <w:rFonts w:ascii="Times New Roman" w:hAnsi="Times New Roman" w:cs="Times New Roman"/>
        </w:rPr>
        <w:t>abermals in den API-Ordner wechseln</w:t>
      </w:r>
    </w:p>
    <w:p w14:paraId="4A1F37B1" w14:textId="5515EE06" w:rsidR="00032B0A" w:rsidRPr="002A5B6B" w:rsidRDefault="00515859" w:rsidP="00F71DEB">
      <w:pPr>
        <w:pStyle w:val="StandardWissenschaftlichArbeiten"/>
        <w:numPr>
          <w:ilvl w:val="0"/>
          <w:numId w:val="26"/>
        </w:numPr>
        <w:ind w:left="426" w:hanging="284"/>
        <w:rPr>
          <w:rFonts w:ascii="Times New Roman" w:hAnsi="Times New Roman" w:cs="Times New Roman"/>
        </w:rPr>
      </w:pPr>
      <w:r>
        <w:rPr>
          <w:rFonts w:ascii="Times New Roman" w:hAnsi="Times New Roman" w:cs="Times New Roman"/>
        </w:rPr>
        <w:t>„</w:t>
      </w:r>
      <w:r w:rsidR="00032B0A" w:rsidRPr="000212F6">
        <w:rPr>
          <w:rFonts w:ascii="Times New Roman" w:hAnsi="Times New Roman" w:cs="Times New Roman"/>
        </w:rPr>
        <w:t>node mqttserver.js</w:t>
      </w:r>
      <w:r>
        <w:rPr>
          <w:rFonts w:ascii="Times New Roman" w:hAnsi="Times New Roman" w:cs="Times New Roman"/>
        </w:rPr>
        <w:t>“</w:t>
      </w:r>
      <w:r w:rsidR="00032B0A" w:rsidRPr="000212F6">
        <w:rPr>
          <w:rFonts w:ascii="Times New Roman" w:hAnsi="Times New Roman" w:cs="Times New Roman"/>
        </w:rPr>
        <w:t xml:space="preserve"> </w:t>
      </w:r>
      <w:r w:rsidR="00032B0A" w:rsidRPr="002A5B6B">
        <w:rPr>
          <w:rFonts w:ascii="Times New Roman" w:hAnsi="Times New Roman" w:cs="Times New Roman"/>
        </w:rPr>
        <w:t>ausführen, um den MQTT starten.</w:t>
      </w:r>
    </w:p>
    <w:p w14:paraId="2AA8699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2A0350A2" wp14:editId="608F633B">
            <wp:extent cx="5760720" cy="5054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05460"/>
                    </a:xfrm>
                    <a:prstGeom prst="rect">
                      <a:avLst/>
                    </a:prstGeom>
                  </pic:spPr>
                </pic:pic>
              </a:graphicData>
            </a:graphic>
          </wp:inline>
        </w:drawing>
      </w:r>
    </w:p>
    <w:p w14:paraId="19E80CCB" w14:textId="03439893" w:rsidR="00032B0A" w:rsidRPr="005D05FA" w:rsidRDefault="00332C80" w:rsidP="00332C80">
      <w:pPr>
        <w:pStyle w:val="Beschriftung"/>
      </w:pPr>
      <w:bookmarkStart w:id="82" w:name="_Toc521236210"/>
      <w:bookmarkStart w:id="83" w:name="_Toc523475360"/>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11</w:t>
      </w:r>
      <w:r w:rsidR="0003142B">
        <w:rPr>
          <w:noProof/>
        </w:rPr>
        <w:fldChar w:fldCharType="end"/>
      </w:r>
      <w:r w:rsidR="00032B0A" w:rsidRPr="005D05FA">
        <w:t>: Öffnen einer neuen Konsole</w:t>
      </w:r>
      <w:bookmarkEnd w:id="82"/>
      <w:bookmarkEnd w:id="83"/>
    </w:p>
    <w:p w14:paraId="7DDF9A6F" w14:textId="268CDC61" w:rsidR="00032B0A" w:rsidRPr="002A5B6B" w:rsidRDefault="00515859" w:rsidP="00C67F20">
      <w:pPr>
        <w:pStyle w:val="StandardWissenschaftlichArbeiten"/>
        <w:keepNext/>
        <w:jc w:val="left"/>
        <w:rPr>
          <w:rFonts w:ascii="Times New Roman" w:hAnsi="Times New Roman" w:cs="Times New Roman"/>
        </w:rPr>
      </w:pPr>
      <w:r>
        <w:rPr>
          <w:rFonts w:ascii="Times New Roman" w:hAnsi="Times New Roman" w:cs="Times New Roman"/>
          <w:noProof/>
          <w:lang w:eastAsia="de-DE"/>
        </w:rPr>
        <w:lastRenderedPageBreak/>
        <w:drawing>
          <wp:inline distT="0" distB="0" distL="0" distR="0" wp14:anchorId="4D66FAF7" wp14:editId="77DEB874">
            <wp:extent cx="5396865" cy="97599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865" cy="975995"/>
                    </a:xfrm>
                    <a:prstGeom prst="rect">
                      <a:avLst/>
                    </a:prstGeom>
                    <a:noFill/>
                    <a:ln>
                      <a:noFill/>
                    </a:ln>
                  </pic:spPr>
                </pic:pic>
              </a:graphicData>
            </a:graphic>
          </wp:inline>
        </w:drawing>
      </w:r>
    </w:p>
    <w:p w14:paraId="06349162" w14:textId="320FC84C" w:rsidR="00032B0A" w:rsidRPr="005D05FA" w:rsidRDefault="00332C80" w:rsidP="00332C80">
      <w:pPr>
        <w:pStyle w:val="Beschriftung"/>
      </w:pPr>
      <w:bookmarkStart w:id="84" w:name="_Toc521236211"/>
      <w:bookmarkStart w:id="85" w:name="_Toc523475361"/>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12</w:t>
      </w:r>
      <w:r w:rsidR="0003142B">
        <w:rPr>
          <w:noProof/>
        </w:rPr>
        <w:fldChar w:fldCharType="end"/>
      </w:r>
      <w:r w:rsidR="00032B0A" w:rsidRPr="005D05FA">
        <w:t>: Starten des MQTT-Servers</w:t>
      </w:r>
      <w:bookmarkEnd w:id="84"/>
      <w:bookmarkEnd w:id="85"/>
    </w:p>
    <w:p w14:paraId="77A1A29A" w14:textId="27AB2BAE" w:rsidR="005D05FA" w:rsidRPr="002A5B6B" w:rsidRDefault="00AF0BFE"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Frontend</w:t>
      </w:r>
      <w:r w:rsidR="005D05FA">
        <w:rPr>
          <w:rFonts w:ascii="Times New Roman" w:hAnsi="Times New Roman" w:cs="Times New Roman"/>
        </w:rPr>
        <w:t xml:space="preserve"> starten</w:t>
      </w:r>
    </w:p>
    <w:p w14:paraId="62F35655" w14:textId="147568AC"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 xml:space="preserve">Eine dritte Konsole öffnen und mit </w:t>
      </w:r>
      <w:r w:rsidR="00DB37A5">
        <w:rPr>
          <w:rFonts w:ascii="Times New Roman" w:hAnsi="Times New Roman" w:cs="Times New Roman"/>
        </w:rPr>
        <w:t>„</w:t>
      </w:r>
      <w:r w:rsidRPr="005D05FA">
        <w:rPr>
          <w:rFonts w:ascii="Times New Roman" w:hAnsi="Times New Roman" w:cs="Times New Roman"/>
        </w:rPr>
        <w:t>cd angular2</w:t>
      </w:r>
      <w:r w:rsidR="00DB37A5">
        <w:rPr>
          <w:rFonts w:ascii="Times New Roman" w:hAnsi="Times New Roman" w:cs="Times New Roman"/>
        </w:rPr>
        <w:t>“</w:t>
      </w:r>
      <w:r w:rsidRPr="005D05FA">
        <w:rPr>
          <w:rFonts w:ascii="Times New Roman" w:hAnsi="Times New Roman" w:cs="Times New Roman"/>
        </w:rPr>
        <w:t xml:space="preserve"> </w:t>
      </w:r>
      <w:r w:rsidRPr="002A5B6B">
        <w:rPr>
          <w:rFonts w:ascii="Times New Roman" w:hAnsi="Times New Roman" w:cs="Times New Roman"/>
        </w:rPr>
        <w:t>ins Angular-Verzeichnis wechseln</w:t>
      </w:r>
    </w:p>
    <w:p w14:paraId="2C43DB9D" w14:textId="4B86F12A"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 xml:space="preserve">Den express.js bzw. node.js Paketmanager mit </w:t>
      </w:r>
      <w:r w:rsidR="00DB37A5">
        <w:rPr>
          <w:rFonts w:ascii="Times New Roman" w:hAnsi="Times New Roman" w:cs="Times New Roman"/>
        </w:rPr>
        <w:t>„</w:t>
      </w:r>
      <w:r w:rsidRPr="005D05FA">
        <w:rPr>
          <w:rFonts w:ascii="Times New Roman" w:hAnsi="Times New Roman" w:cs="Times New Roman"/>
        </w:rPr>
        <w:t>npm start</w:t>
      </w:r>
      <w:r w:rsidR="00DB37A5">
        <w:rPr>
          <w:rFonts w:ascii="Times New Roman" w:hAnsi="Times New Roman" w:cs="Times New Roman"/>
        </w:rPr>
        <w:t>“</w:t>
      </w:r>
      <w:r w:rsidRPr="002A5B6B">
        <w:rPr>
          <w:rFonts w:ascii="Times New Roman" w:hAnsi="Times New Roman" w:cs="Times New Roman"/>
        </w:rPr>
        <w:t xml:space="preserve"> starten. Im Idealfall erschein</w:t>
      </w:r>
      <w:r w:rsidR="00F71DEB">
        <w:rPr>
          <w:rFonts w:ascii="Times New Roman" w:hAnsi="Times New Roman" w:cs="Times New Roman"/>
        </w:rPr>
        <w:t>t am Ende die</w:t>
      </w:r>
      <w:r w:rsidRPr="002A5B6B">
        <w:rPr>
          <w:rFonts w:ascii="Times New Roman" w:hAnsi="Times New Roman" w:cs="Times New Roman"/>
        </w:rPr>
        <w:t xml:space="preserve"> </w:t>
      </w:r>
      <w:r w:rsidR="00F71DEB">
        <w:rPr>
          <w:rFonts w:ascii="Times New Roman" w:hAnsi="Times New Roman" w:cs="Times New Roman"/>
        </w:rPr>
        <w:t>Me</w:t>
      </w:r>
      <w:r w:rsidRPr="002A5B6B">
        <w:rPr>
          <w:rFonts w:ascii="Times New Roman" w:hAnsi="Times New Roman" w:cs="Times New Roman"/>
        </w:rPr>
        <w:t>ldung</w:t>
      </w:r>
      <w:r w:rsidR="00F71DEB">
        <w:rPr>
          <w:rFonts w:ascii="Times New Roman" w:hAnsi="Times New Roman" w:cs="Times New Roman"/>
        </w:rPr>
        <w:t xml:space="preserve"> „</w:t>
      </w:r>
      <w:r w:rsidR="00F71DEB" w:rsidRPr="00F71DEB">
        <w:rPr>
          <w:rFonts w:ascii="Times New Roman" w:hAnsi="Times New Roman" w:cs="Times New Roman"/>
        </w:rPr>
        <w:t>webpack: Compiled successfully.</w:t>
      </w:r>
      <w:r w:rsidR="00F71DEB">
        <w:rPr>
          <w:rFonts w:ascii="Times New Roman" w:hAnsi="Times New Roman" w:cs="Times New Roman"/>
        </w:rPr>
        <w:t xml:space="preserve">“. </w:t>
      </w:r>
      <w:r w:rsidR="00F71DEB">
        <w:rPr>
          <w:rFonts w:ascii="Times New Roman" w:hAnsi="Times New Roman" w:cs="Times New Roman"/>
        </w:rPr>
        <w:br/>
        <w:t>A</w:t>
      </w:r>
      <w:r w:rsidRPr="002A5B6B">
        <w:rPr>
          <w:rFonts w:ascii="Times New Roman" w:hAnsi="Times New Roman" w:cs="Times New Roman"/>
        </w:rPr>
        <w:t xml:space="preserve">ndernfalls werden bei einem nicht complierbarem Code hier die Fehlerstellen angezeigt. Wenn trotz genauerer Betrachtung des Codings keine Fehlerquellen auffindbar sind, hilft ein erneutes </w:t>
      </w:r>
      <w:r w:rsidR="00DB37A5">
        <w:rPr>
          <w:rFonts w:ascii="Times New Roman" w:hAnsi="Times New Roman" w:cs="Times New Roman"/>
        </w:rPr>
        <w:t>„</w:t>
      </w:r>
      <w:r w:rsidRPr="005D05FA">
        <w:rPr>
          <w:rFonts w:ascii="Times New Roman" w:hAnsi="Times New Roman" w:cs="Times New Roman"/>
        </w:rPr>
        <w:t>npm install</w:t>
      </w:r>
      <w:r w:rsidR="00DB37A5">
        <w:rPr>
          <w:rFonts w:ascii="Times New Roman" w:hAnsi="Times New Roman" w:cs="Times New Roman"/>
        </w:rPr>
        <w:t>“</w:t>
      </w:r>
      <w:r w:rsidRPr="002A5B6B">
        <w:rPr>
          <w:rFonts w:ascii="Times New Roman" w:hAnsi="Times New Roman" w:cs="Times New Roman"/>
        </w:rPr>
        <w:t xml:space="preserve">. Dieses ist beispielsweise nach Änderungen an den </w:t>
      </w:r>
      <w:r w:rsidR="005D05FA">
        <w:rPr>
          <w:rFonts w:ascii="Times New Roman" w:hAnsi="Times New Roman" w:cs="Times New Roman"/>
        </w:rPr>
        <w:t>D</w:t>
      </w:r>
      <w:r w:rsidRPr="002A5B6B">
        <w:rPr>
          <w:rFonts w:ascii="Times New Roman" w:hAnsi="Times New Roman" w:cs="Times New Roman"/>
        </w:rPr>
        <w:t>ependencies notwendig</w:t>
      </w:r>
    </w:p>
    <w:p w14:paraId="424CDC9E" w14:textId="0E5FB024" w:rsidR="00032B0A" w:rsidRPr="002A5B6B" w:rsidRDefault="00F71DEB" w:rsidP="00C67F20">
      <w:pPr>
        <w:pStyle w:val="StandardWissenschaftlichArbeiten"/>
        <w:keepNext/>
        <w:jc w:val="left"/>
        <w:rPr>
          <w:rFonts w:ascii="Times New Roman" w:hAnsi="Times New Roman" w:cs="Times New Roman"/>
        </w:rPr>
      </w:pPr>
      <w:r>
        <w:rPr>
          <w:rFonts w:ascii="Times New Roman" w:hAnsi="Times New Roman" w:cs="Times New Roman"/>
          <w:noProof/>
          <w:lang w:eastAsia="de-DE"/>
        </w:rPr>
        <w:drawing>
          <wp:inline distT="0" distB="0" distL="0" distR="0" wp14:anchorId="4ADA98D5" wp14:editId="36573B2B">
            <wp:extent cx="5400675" cy="1226185"/>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1226185"/>
                    </a:xfrm>
                    <a:prstGeom prst="rect">
                      <a:avLst/>
                    </a:prstGeom>
                    <a:noFill/>
                    <a:ln>
                      <a:noFill/>
                    </a:ln>
                  </pic:spPr>
                </pic:pic>
              </a:graphicData>
            </a:graphic>
          </wp:inline>
        </w:drawing>
      </w:r>
    </w:p>
    <w:p w14:paraId="19B87749" w14:textId="0FB1072B" w:rsidR="00032B0A" w:rsidRPr="00332C80" w:rsidRDefault="00032B0A" w:rsidP="00C67F20">
      <w:pPr>
        <w:pStyle w:val="Beschriftung"/>
      </w:pPr>
      <w:bookmarkStart w:id="86" w:name="_Toc521236212"/>
      <w:bookmarkStart w:id="87" w:name="_Toc523475362"/>
      <w:r w:rsidRPr="00332C80">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13</w:t>
      </w:r>
      <w:r w:rsidR="0003142B">
        <w:rPr>
          <w:noProof/>
        </w:rPr>
        <w:fldChar w:fldCharType="end"/>
      </w:r>
      <w:r w:rsidRPr="00332C80">
        <w:t>: Starten des Node-Paketmanagers</w:t>
      </w:r>
      <w:bookmarkEnd w:id="86"/>
      <w:bookmarkEnd w:id="87"/>
    </w:p>
    <w:p w14:paraId="231866DE" w14:textId="179AD392" w:rsidR="00032B0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 xml:space="preserve">Den </w:t>
      </w:r>
      <w:r w:rsidR="00032B0A" w:rsidRPr="002A5B6B">
        <w:rPr>
          <w:rFonts w:ascii="Times New Roman" w:hAnsi="Times New Roman" w:cs="Times New Roman"/>
        </w:rPr>
        <w:t>Browser</w:t>
      </w:r>
      <w:r>
        <w:rPr>
          <w:rFonts w:ascii="Times New Roman" w:hAnsi="Times New Roman" w:cs="Times New Roman"/>
        </w:rPr>
        <w:t xml:space="preserve"> öffnen und die </w:t>
      </w:r>
      <w:r w:rsidR="00032B0A" w:rsidRPr="005D05FA">
        <w:rPr>
          <w:rFonts w:ascii="Times New Roman" w:hAnsi="Times New Roman" w:cs="Times New Roman"/>
        </w:rPr>
        <w:t xml:space="preserve">localhost:8080 </w:t>
      </w:r>
      <w:r>
        <w:rPr>
          <w:rFonts w:ascii="Times New Roman" w:hAnsi="Times New Roman" w:cs="Times New Roman"/>
        </w:rPr>
        <w:t xml:space="preserve">als URL eingeben </w:t>
      </w:r>
    </w:p>
    <w:p w14:paraId="7A2F0EBD" w14:textId="77777777" w:rsidR="00032B0A" w:rsidRPr="002A5B6B" w:rsidRDefault="00032B0A" w:rsidP="005D05FA">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Login-Daten für Testzwecke:</w:t>
      </w:r>
    </w:p>
    <w:p w14:paraId="7A555C6C" w14:textId="19015539" w:rsidR="00032B0A" w:rsidRPr="002A5B6B" w:rsidRDefault="00032B0A" w:rsidP="00C67F20">
      <w:pPr>
        <w:pStyle w:val="StandardWissenschaftlichArbeiten"/>
        <w:ind w:left="720"/>
        <w:jc w:val="left"/>
        <w:rPr>
          <w:rFonts w:ascii="Times New Roman" w:hAnsi="Times New Roman" w:cs="Times New Roman"/>
          <w:lang w:eastAsia="de-DE"/>
        </w:rPr>
      </w:pPr>
      <w:r w:rsidRPr="002A5B6B">
        <w:rPr>
          <w:rFonts w:ascii="Times New Roman" w:hAnsi="Times New Roman" w:cs="Times New Roman"/>
          <w:lang w:eastAsia="de-DE"/>
        </w:rPr>
        <w:t xml:space="preserve">User: </w:t>
      </w:r>
      <w:r w:rsidR="00AE631D">
        <w:rPr>
          <w:rFonts w:ascii="Times New Roman" w:hAnsi="Times New Roman" w:cs="Times New Roman"/>
          <w:color w:val="FF0000"/>
          <w:lang w:eastAsia="de-DE"/>
        </w:rPr>
        <w:t>user@demo.com</w:t>
      </w:r>
    </w:p>
    <w:p w14:paraId="37C78D80" w14:textId="133AC8DD" w:rsidR="00032B0A" w:rsidRDefault="00032B0A" w:rsidP="00C67F20">
      <w:pPr>
        <w:pStyle w:val="StandardWissenschaftlichArbeiten"/>
        <w:ind w:left="720"/>
        <w:jc w:val="left"/>
        <w:rPr>
          <w:rFonts w:ascii="Times New Roman" w:hAnsi="Times New Roman" w:cs="Times New Roman"/>
          <w:color w:val="FF0000"/>
          <w:lang w:eastAsia="de-DE"/>
        </w:rPr>
      </w:pPr>
      <w:r w:rsidRPr="002A5B6B">
        <w:rPr>
          <w:rFonts w:ascii="Times New Roman" w:hAnsi="Times New Roman" w:cs="Times New Roman"/>
          <w:lang w:eastAsia="de-DE"/>
        </w:rPr>
        <w:t xml:space="preserve">Passwort: </w:t>
      </w:r>
      <w:r w:rsidRPr="002A5B6B">
        <w:rPr>
          <w:rFonts w:ascii="Times New Roman" w:hAnsi="Times New Roman" w:cs="Times New Roman"/>
          <w:color w:val="FF0000"/>
          <w:lang w:eastAsia="de-DE"/>
        </w:rPr>
        <w:t>12341234</w:t>
      </w:r>
    </w:p>
    <w:p w14:paraId="19C15677" w14:textId="42374346" w:rsidR="00032B0A" w:rsidRPr="002A5B6B" w:rsidRDefault="00032B0A" w:rsidP="00C67F20">
      <w:pPr>
        <w:pStyle w:val="berschrift1"/>
        <w:numPr>
          <w:ilvl w:val="0"/>
          <w:numId w:val="21"/>
        </w:numPr>
        <w:spacing w:after="120"/>
        <w:ind w:left="360" w:hanging="360"/>
      </w:pPr>
      <w:bookmarkStart w:id="88" w:name="_Toc523475436"/>
      <w:r w:rsidRPr="002A5B6B">
        <w:lastRenderedPageBreak/>
        <w:t>Aufbau de</w:t>
      </w:r>
      <w:r w:rsidR="00CD3C34">
        <w:t>r</w:t>
      </w:r>
      <w:r w:rsidR="00496357">
        <w:t xml:space="preserve"> Anwendung im VS Code</w:t>
      </w:r>
      <w:bookmarkEnd w:id="88"/>
    </w:p>
    <w:p w14:paraId="1FF89A0E" w14:textId="25EE1B80" w:rsidR="00032B0A" w:rsidRDefault="005250EF"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Die </w:t>
      </w:r>
      <w:r w:rsidR="00032B0A" w:rsidRPr="002A5B6B">
        <w:rPr>
          <w:rFonts w:ascii="Times New Roman" w:hAnsi="Times New Roman" w:cs="Times New Roman"/>
          <w:lang w:eastAsia="de-DE"/>
        </w:rPr>
        <w:t xml:space="preserve">Dateistruktur </w:t>
      </w:r>
      <w:r w:rsidR="00496357">
        <w:rPr>
          <w:rFonts w:ascii="Times New Roman" w:hAnsi="Times New Roman" w:cs="Times New Roman"/>
          <w:lang w:eastAsia="de-DE"/>
        </w:rPr>
        <w:t>in VS Code</w:t>
      </w:r>
      <w:r w:rsidR="00032B0A" w:rsidRPr="002A5B6B">
        <w:rPr>
          <w:rFonts w:ascii="Times New Roman" w:hAnsi="Times New Roman" w:cs="Times New Roman"/>
          <w:lang w:eastAsia="de-DE"/>
        </w:rPr>
        <w:t xml:space="preserve"> </w:t>
      </w:r>
      <w:r>
        <w:rPr>
          <w:rFonts w:ascii="Times New Roman" w:hAnsi="Times New Roman" w:cs="Times New Roman"/>
          <w:lang w:eastAsia="de-DE"/>
        </w:rPr>
        <w:t xml:space="preserve">ist </w:t>
      </w:r>
      <w:r w:rsidR="00032B0A" w:rsidRPr="002A5B6B">
        <w:rPr>
          <w:rFonts w:ascii="Times New Roman" w:hAnsi="Times New Roman" w:cs="Times New Roman"/>
          <w:lang w:eastAsia="de-DE"/>
        </w:rPr>
        <w:t xml:space="preserve">in zwei relevante Ordner aufgeteilt: angular2 und API. Im angular2-Ordner befinden sich alle für die </w:t>
      </w:r>
      <w:r>
        <w:rPr>
          <w:rFonts w:ascii="Times New Roman" w:hAnsi="Times New Roman" w:cs="Times New Roman"/>
          <w:lang w:eastAsia="de-DE"/>
        </w:rPr>
        <w:t>GUI</w:t>
      </w:r>
      <w:r w:rsidR="00032B0A" w:rsidRPr="002A5B6B">
        <w:rPr>
          <w:rFonts w:ascii="Times New Roman" w:hAnsi="Times New Roman" w:cs="Times New Roman"/>
          <w:lang w:eastAsia="de-DE"/>
        </w:rPr>
        <w:t xml:space="preserve"> relevanten Aspekte, wohingegen im API-Ordner alle für die Kommunikation in der Schnittstelle und Datenbank relevanten Dateien abgelegt sind. Welche dies im Detail sind und wie diese mit der Oberfläche zusammenhängen wird nun erläutert.</w:t>
      </w:r>
    </w:p>
    <w:p w14:paraId="3E972A22" w14:textId="77777777" w:rsidR="005250EF" w:rsidRDefault="005250EF" w:rsidP="00C67F20">
      <w:pPr>
        <w:pStyle w:val="StandardWissenschaftlichArbeiten"/>
        <w:jc w:val="left"/>
        <w:rPr>
          <w:rFonts w:ascii="Times New Roman" w:hAnsi="Times New Roman" w:cs="Times New Roman"/>
          <w:lang w:eastAsia="de-DE"/>
        </w:rPr>
      </w:pPr>
    </w:p>
    <w:p w14:paraId="2B5A0FBD" w14:textId="25E055D5" w:rsidR="00032B0A" w:rsidRPr="002A5B6B" w:rsidRDefault="005250EF" w:rsidP="00C67F20">
      <w:pPr>
        <w:pStyle w:val="berschrift2"/>
        <w:numPr>
          <w:ilvl w:val="0"/>
          <w:numId w:val="25"/>
        </w:numPr>
        <w:spacing w:before="0" w:after="120"/>
        <w:ind w:left="567" w:hanging="567"/>
      </w:pPr>
      <w:bookmarkStart w:id="89" w:name="_Toc523475437"/>
      <w:r>
        <w:t>Aufbau der</w:t>
      </w:r>
      <w:r w:rsidR="00032B0A" w:rsidRPr="002A5B6B">
        <w:t xml:space="preserve"> </w:t>
      </w:r>
      <w:r>
        <w:t>GUI</w:t>
      </w:r>
      <w:bookmarkEnd w:id="89"/>
      <w:r w:rsidR="00032B0A" w:rsidRPr="002A5B6B">
        <w:t xml:space="preserve"> </w:t>
      </w:r>
    </w:p>
    <w:p w14:paraId="7E90EE37" w14:textId="59C6D934" w:rsidR="005D05FA" w:rsidRDefault="00032B0A" w:rsidP="005D05FA">
      <w:pPr>
        <w:pStyle w:val="berschrift3"/>
        <w:numPr>
          <w:ilvl w:val="2"/>
          <w:numId w:val="21"/>
        </w:numPr>
      </w:pPr>
      <w:bookmarkStart w:id="90" w:name="_Toc523475438"/>
      <w:r w:rsidRPr="002A5B6B">
        <w:t>Login</w:t>
      </w:r>
      <w:bookmarkEnd w:id="90"/>
    </w:p>
    <w:p w14:paraId="2327F3B8" w14:textId="67F00F52" w:rsidR="005D05FA" w:rsidRPr="005D05FA" w:rsidRDefault="005D05FA" w:rsidP="005D05FA">
      <w:pPr>
        <w:pStyle w:val="StandardWissenschaftlichArbeiten"/>
        <w:rPr>
          <w:rFonts w:ascii="Times New Roman" w:hAnsi="Times New Roman" w:cs="Times New Roman"/>
          <w:lang w:eastAsia="de-DE"/>
        </w:rPr>
      </w:pPr>
      <w:r w:rsidRPr="005D05FA">
        <w:rPr>
          <w:rFonts w:ascii="Times New Roman" w:hAnsi="Times New Roman" w:cs="Times New Roman"/>
          <w:lang w:eastAsia="de-DE"/>
        </w:rPr>
        <w:t>Die Login-Seite ist unter der Sub-URL „front-page“</w:t>
      </w:r>
      <w:r w:rsidR="00916CAD">
        <w:rPr>
          <w:rFonts w:ascii="Times New Roman" w:hAnsi="Times New Roman" w:cs="Times New Roman"/>
          <w:lang w:eastAsia="de-DE"/>
        </w:rPr>
        <w:t xml:space="preserve"> (</w:t>
      </w:r>
      <w:r w:rsidR="00916CAD" w:rsidRPr="00916CAD">
        <w:rPr>
          <w:rFonts w:ascii="Times New Roman" w:hAnsi="Times New Roman" w:cs="Times New Roman"/>
          <w:lang w:eastAsia="de-DE"/>
        </w:rPr>
        <w:t>http://localhost:8080/front-page</w:t>
      </w:r>
      <w:r w:rsidR="00916CAD">
        <w:rPr>
          <w:rFonts w:ascii="Times New Roman" w:hAnsi="Times New Roman" w:cs="Times New Roman"/>
          <w:lang w:eastAsia="de-DE"/>
        </w:rPr>
        <w:t>)</w:t>
      </w:r>
      <w:r w:rsidRPr="005D05FA">
        <w:rPr>
          <w:rFonts w:ascii="Times New Roman" w:hAnsi="Times New Roman" w:cs="Times New Roman"/>
          <w:lang w:eastAsia="de-DE"/>
        </w:rPr>
        <w:t xml:space="preserve"> erreichbar, die Logik dahinter befindet sich in der Komponente „front-page.component.ts“ und die Oberflächengestaltung in „front-page.component.html“ sowie „front-page.component.css“. Wie die Farbgestaltung geändert werden kann ist in Kapitel </w:t>
      </w:r>
      <w:r w:rsidR="00916CAD">
        <w:rPr>
          <w:rFonts w:ascii="Times New Roman" w:hAnsi="Times New Roman" w:cs="Times New Roman"/>
          <w:lang w:eastAsia="de-DE"/>
        </w:rPr>
        <w:fldChar w:fldCharType="begin"/>
      </w:r>
      <w:r w:rsidR="00916CAD">
        <w:rPr>
          <w:rFonts w:ascii="Times New Roman" w:hAnsi="Times New Roman" w:cs="Times New Roman"/>
          <w:lang w:eastAsia="de-DE"/>
        </w:rPr>
        <w:instrText xml:space="preserve"> REF _Ref523427288 \r \h </w:instrText>
      </w:r>
      <w:r w:rsidR="00916CAD">
        <w:rPr>
          <w:rFonts w:ascii="Times New Roman" w:hAnsi="Times New Roman" w:cs="Times New Roman"/>
          <w:lang w:eastAsia="de-DE"/>
        </w:rPr>
      </w:r>
      <w:r w:rsidR="00916CAD">
        <w:rPr>
          <w:rFonts w:ascii="Times New Roman" w:hAnsi="Times New Roman" w:cs="Times New Roman"/>
          <w:lang w:eastAsia="de-DE"/>
        </w:rPr>
        <w:fldChar w:fldCharType="separate"/>
      </w:r>
      <w:r w:rsidR="00DD2914">
        <w:rPr>
          <w:rFonts w:ascii="Times New Roman" w:hAnsi="Times New Roman" w:cs="Times New Roman"/>
          <w:lang w:eastAsia="de-DE"/>
        </w:rPr>
        <w:t>6.1.4</w:t>
      </w:r>
      <w:r w:rsidR="00916CAD">
        <w:rPr>
          <w:rFonts w:ascii="Times New Roman" w:hAnsi="Times New Roman" w:cs="Times New Roman"/>
          <w:lang w:eastAsia="de-DE"/>
        </w:rPr>
        <w:fldChar w:fldCharType="end"/>
      </w:r>
      <w:r w:rsidR="00916CAD">
        <w:rPr>
          <w:rFonts w:ascii="Times New Roman" w:hAnsi="Times New Roman" w:cs="Times New Roman"/>
          <w:lang w:eastAsia="de-DE"/>
        </w:rPr>
        <w:t xml:space="preserve"> </w:t>
      </w:r>
      <w:r w:rsidRPr="005D05FA">
        <w:rPr>
          <w:rFonts w:ascii="Times New Roman" w:hAnsi="Times New Roman" w:cs="Times New Roman"/>
          <w:lang w:eastAsia="de-DE"/>
        </w:rPr>
        <w:t>beschrieben.</w:t>
      </w:r>
    </w:p>
    <w:p w14:paraId="32325B04" w14:textId="3FEEB474" w:rsidR="005D05FA" w:rsidRDefault="00742716" w:rsidP="005D05FA">
      <w:pPr>
        <w:pStyle w:val="StandardWissenschaftlichArbeiten"/>
        <w:rPr>
          <w:rFonts w:ascii="Times New Roman" w:hAnsi="Times New Roman" w:cs="Times New Roman"/>
          <w:lang w:eastAsia="de-DE"/>
        </w:rPr>
      </w:pPr>
      <w:r>
        <w:rPr>
          <w:rFonts w:ascii="Times New Roman" w:hAnsi="Times New Roman" w:cs="Times New Roman"/>
          <w:noProof/>
          <w:lang w:eastAsia="de-DE"/>
        </w:rPr>
        <mc:AlternateContent>
          <mc:Choice Requires="wpg">
            <w:drawing>
              <wp:anchor distT="0" distB="0" distL="114300" distR="114300" simplePos="0" relativeHeight="251659264" behindDoc="0" locked="0" layoutInCell="1" allowOverlap="1" wp14:anchorId="438D98A3" wp14:editId="46D5EF64">
                <wp:simplePos x="0" y="0"/>
                <wp:positionH relativeFrom="column">
                  <wp:posOffset>765494</wp:posOffset>
                </wp:positionH>
                <wp:positionV relativeFrom="paragraph">
                  <wp:posOffset>1743344</wp:posOffset>
                </wp:positionV>
                <wp:extent cx="3934706" cy="321220"/>
                <wp:effectExtent l="0" t="0" r="8890" b="3175"/>
                <wp:wrapNone/>
                <wp:docPr id="45" name="Gruppieren 45"/>
                <wp:cNvGraphicFramePr/>
                <a:graphic xmlns:a="http://schemas.openxmlformats.org/drawingml/2006/main">
                  <a:graphicData uri="http://schemas.microsoft.com/office/word/2010/wordprocessingGroup">
                    <wpg:wgp>
                      <wpg:cNvGrpSpPr/>
                      <wpg:grpSpPr>
                        <a:xfrm>
                          <a:off x="0" y="0"/>
                          <a:ext cx="3934706" cy="321220"/>
                          <a:chOff x="0" y="0"/>
                          <a:chExt cx="3934706" cy="321220"/>
                        </a:xfrm>
                      </wpg:grpSpPr>
                      <pic:pic xmlns:pic="http://schemas.openxmlformats.org/drawingml/2006/picture">
                        <pic:nvPicPr>
                          <pic:cNvPr id="43" name="Grafik 4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899795" cy="180975"/>
                          </a:xfrm>
                          <a:prstGeom prst="rect">
                            <a:avLst/>
                          </a:prstGeom>
                        </pic:spPr>
                      </pic:pic>
                      <pic:pic xmlns:pic="http://schemas.openxmlformats.org/drawingml/2006/picture">
                        <pic:nvPicPr>
                          <pic:cNvPr id="44" name="Grafik 4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034911" y="140245"/>
                            <a:ext cx="899795" cy="180975"/>
                          </a:xfrm>
                          <a:prstGeom prst="rect">
                            <a:avLst/>
                          </a:prstGeom>
                        </pic:spPr>
                      </pic:pic>
                    </wpg:wgp>
                  </a:graphicData>
                </a:graphic>
              </wp:anchor>
            </w:drawing>
          </mc:Choice>
          <mc:Fallback>
            <w:pict>
              <v:group w14:anchorId="5EBF46A0" id="Gruppieren 45" o:spid="_x0000_s1026" style="position:absolute;margin-left:60.3pt;margin-top:137.25pt;width:309.8pt;height:25.3pt;z-index:251659264" coordsize="39347,3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3" o:spid="_x0000_s1027" type="#_x0000_t75" style="position:absolute;width:8997;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">
                  <v:imagedata r:id="rId31" o:title=""/>
                </v:shape>
                <v:shape id="Grafik 44" o:spid="_x0000_s1028" type="#_x0000_t75" style="position:absolute;left:30349;top:1402;width:8998;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">
                  <v:imagedata r:id="rId31" o:title=""/>
                </v:shape>
              </v:group>
            </w:pict>
          </mc:Fallback>
        </mc:AlternateContent>
      </w:r>
      <w:r w:rsidR="00BD4A0F">
        <w:rPr>
          <w:rFonts w:ascii="Times New Roman" w:hAnsi="Times New Roman" w:cs="Times New Roman"/>
          <w:noProof/>
          <w:lang w:eastAsia="de-DE"/>
        </w:rPr>
        <mc:AlternateContent>
          <mc:Choice Requires="wpg">
            <w:drawing>
              <wp:inline distT="0" distB="0" distL="0" distR="0" wp14:anchorId="65A42B4E" wp14:editId="040CD68A">
                <wp:extent cx="5581650" cy="3069590"/>
                <wp:effectExtent l="19050" t="19050" r="19050" b="16510"/>
                <wp:docPr id="14" name="Gruppieren 14"/>
                <wp:cNvGraphicFramePr/>
                <a:graphic xmlns:a="http://schemas.openxmlformats.org/drawingml/2006/main">
                  <a:graphicData uri="http://schemas.microsoft.com/office/word/2010/wordprocessingGroup">
                    <wpg:wgp>
                      <wpg:cNvGrpSpPr/>
                      <wpg:grpSpPr>
                        <a:xfrm>
                          <a:off x="0" y="0"/>
                          <a:ext cx="5581650" cy="3069590"/>
                          <a:chOff x="0" y="0"/>
                          <a:chExt cx="5581857" cy="3070062"/>
                        </a:xfrm>
                      </wpg:grpSpPr>
                      <pic:pic xmlns:pic="http://schemas.openxmlformats.org/drawingml/2006/picture">
                        <pic:nvPicPr>
                          <pic:cNvPr id="11" name="Grafik 11"/>
                          <pic:cNvPicPr>
                            <a:picLocks/>
                          </pic:cNvPicPr>
                        </pic:nvPicPr>
                        <pic:blipFill>
                          <a:blip r:embed="rId32">
                            <a:extLst>
                              <a:ext uri="{28A0092B-C50C-407E-A947-70E740481C1C}">
                                <a14:useLocalDpi xmlns:a14="http://schemas.microsoft.com/office/drawing/2010/main" val="0"/>
                              </a:ext>
                            </a:extLst>
                          </a:blip>
                          <a:stretch>
                            <a:fillRect/>
                          </a:stretch>
                        </pic:blipFill>
                        <pic:spPr>
                          <a:xfrm>
                            <a:off x="0" y="0"/>
                            <a:ext cx="2519680" cy="3059430"/>
                          </a:xfrm>
                          <a:prstGeom prst="rect">
                            <a:avLst/>
                          </a:prstGeom>
                          <a:ln>
                            <a:solidFill>
                              <a:schemeClr val="tx1"/>
                            </a:solidFill>
                          </a:ln>
                        </pic:spPr>
                      </pic:pic>
                      <pic:pic xmlns:pic="http://schemas.openxmlformats.org/drawingml/2006/picture">
                        <pic:nvPicPr>
                          <pic:cNvPr id="31" name="Grafik 31"/>
                          <pic:cNvPicPr>
                            <a:picLocks/>
                          </pic:cNvPicPr>
                        </pic:nvPicPr>
                        <pic:blipFill>
                          <a:blip r:embed="rId33">
                            <a:extLst>
                              <a:ext uri="{28A0092B-C50C-407E-A947-70E740481C1C}">
                                <a14:useLocalDpi xmlns:a14="http://schemas.microsoft.com/office/drawing/2010/main" val="0"/>
                              </a:ext>
                            </a:extLst>
                          </a:blip>
                          <a:stretch>
                            <a:fillRect/>
                          </a:stretch>
                        </pic:blipFill>
                        <pic:spPr>
                          <a:xfrm>
                            <a:off x="3062177" y="10632"/>
                            <a:ext cx="2519680" cy="3059430"/>
                          </a:xfrm>
                          <a:prstGeom prst="rect">
                            <a:avLst/>
                          </a:prstGeom>
                          <a:ln>
                            <a:solidFill>
                              <a:schemeClr val="tx1"/>
                            </a:solidFill>
                          </a:ln>
                        </pic:spPr>
                      </pic:pic>
                    </wpg:wgp>
                  </a:graphicData>
                </a:graphic>
              </wp:inline>
            </w:drawing>
          </mc:Choice>
          <mc:Fallback>
            <w:pict>
              <v:group w14:anchorId="27CE5548" id="Gruppieren 14" o:spid="_x0000_s1026" style="width:439.5pt;height:241.7pt;mso-position-horizontal-relative:char;mso-position-vertical-relative:line" coordsize="55818,30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">
                <v:shape id="Grafik 11" o:spid="_x0000_s1027" type="#_x0000_t75" style="position:absolute;width:25196;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" stroked="t" strokecolor="black [3213]">
                  <v:imagedata r:id="rId34" o:title=""/>
                  <v:path arrowok="t"/>
                  <o:lock v:ext="edit" aspectratio="f"/>
                </v:shape>
                <v:shape id="Grafik 31" o:spid="_x0000_s1028" type="#_x0000_t75" style="position:absolute;left:30621;top:106;width:25197;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" stroked="t" strokecolor="black [3213]">
                  <v:imagedata r:id="rId35" o:title=""/>
                  <v:path arrowok="t"/>
                  <o:lock v:ext="edit" aspectratio="f"/>
                </v:shape>
                <w10:anchorlock/>
              </v:group>
            </w:pict>
          </mc:Fallback>
        </mc:AlternateContent>
      </w:r>
    </w:p>
    <w:p w14:paraId="77E7ED50" w14:textId="573E8E25" w:rsidR="005D05FA" w:rsidRDefault="00332C80" w:rsidP="00332C80">
      <w:pPr>
        <w:pStyle w:val="Beschriftung"/>
      </w:pPr>
      <w:bookmarkStart w:id="91" w:name="_Toc523475363"/>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14</w:t>
      </w:r>
      <w:r w:rsidR="0003142B">
        <w:rPr>
          <w:noProof/>
        </w:rPr>
        <w:fldChar w:fldCharType="end"/>
      </w:r>
      <w:r w:rsidR="005D05FA" w:rsidRPr="005D05FA">
        <w:t>: Login</w:t>
      </w:r>
      <w:r w:rsidR="00157612">
        <w:t xml:space="preserve"> </w:t>
      </w:r>
      <w:r w:rsidR="005D05FA" w:rsidRPr="005D05FA">
        <w:t>Page im KIP-Design</w:t>
      </w:r>
      <w:r w:rsidR="00BD4A0F">
        <w:t xml:space="preserve"> vs. Login Page</w:t>
      </w:r>
      <w:r w:rsidR="005D05FA" w:rsidRPr="005D05FA">
        <w:t xml:space="preserve"> im </w:t>
      </w:r>
      <w:r w:rsidR="005D05FA">
        <w:t>IPIM</w:t>
      </w:r>
      <w:r w:rsidR="005D05FA" w:rsidRPr="005D05FA">
        <w:t>-</w:t>
      </w:r>
      <w:r w:rsidR="00BD4A0F">
        <w:t>Design</w:t>
      </w:r>
      <w:bookmarkEnd w:id="91"/>
    </w:p>
    <w:p w14:paraId="07A13153" w14:textId="4E786F27" w:rsidR="005D05FA" w:rsidRDefault="00BD4A0F" w:rsidP="005D05FA">
      <w:pPr>
        <w:pStyle w:val="StandardWissenschaftlichArbeiten"/>
        <w:rPr>
          <w:rFonts w:ascii="Times New Roman" w:hAnsi="Times New Roman" w:cs="Times New Roman"/>
          <w:lang w:eastAsia="de-DE"/>
        </w:rPr>
      </w:pPr>
      <w:r w:rsidRPr="00B354F2">
        <w:rPr>
          <w:noProof/>
          <w:lang w:eastAsia="de-DE"/>
        </w:rPr>
        <w:lastRenderedPageBreak/>
        <w:drawing>
          <wp:inline distT="0" distB="0" distL="0" distR="0" wp14:anchorId="2FAB203A" wp14:editId="680FA125">
            <wp:extent cx="1980000" cy="3296183"/>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0000" cy="3296183"/>
                    </a:xfrm>
                    <a:prstGeom prst="rect">
                      <a:avLst/>
                    </a:prstGeom>
                  </pic:spPr>
                </pic:pic>
              </a:graphicData>
            </a:graphic>
          </wp:inline>
        </w:drawing>
      </w:r>
    </w:p>
    <w:p w14:paraId="31A703DF" w14:textId="07257EE0" w:rsidR="005D05FA" w:rsidRPr="005D05FA" w:rsidRDefault="007A6AC7" w:rsidP="007A6AC7">
      <w:pPr>
        <w:pStyle w:val="Beschriftung"/>
      </w:pPr>
      <w:bookmarkStart w:id="92" w:name="_Toc523475364"/>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15</w:t>
      </w:r>
      <w:r w:rsidR="0003142B">
        <w:rPr>
          <w:noProof/>
        </w:rPr>
        <w:fldChar w:fldCharType="end"/>
      </w:r>
      <w:r w:rsidR="005D05FA" w:rsidRPr="005D05FA">
        <w:t>: Front</w:t>
      </w:r>
      <w:r w:rsidR="00157612">
        <w:t xml:space="preserve"> P</w:t>
      </w:r>
      <w:r w:rsidR="005D05FA" w:rsidRPr="005D05FA">
        <w:t>age Struktur</w:t>
      </w:r>
      <w:r w:rsidR="00BD4A0F">
        <w:t xml:space="preserve"> in VS Code</w:t>
      </w:r>
      <w:bookmarkEnd w:id="92"/>
    </w:p>
    <w:p w14:paraId="0E3A97F7" w14:textId="7D821575" w:rsidR="00032B0A" w:rsidRDefault="00032B0A" w:rsidP="00C67F20">
      <w:pPr>
        <w:pStyle w:val="StandardWissenschaftlichArbeiten"/>
        <w:jc w:val="left"/>
        <w:rPr>
          <w:rFonts w:ascii="Times New Roman" w:hAnsi="Times New Roman" w:cs="Times New Roman"/>
          <w:lang w:eastAsia="de-DE"/>
        </w:rPr>
      </w:pPr>
    </w:p>
    <w:p w14:paraId="0C9E3DBB" w14:textId="5784D8AC" w:rsidR="005D05FA" w:rsidRDefault="00BD4A0F" w:rsidP="005D05FA">
      <w:pPr>
        <w:pStyle w:val="berschrift3"/>
        <w:numPr>
          <w:ilvl w:val="2"/>
          <w:numId w:val="21"/>
        </w:numPr>
      </w:pPr>
      <w:bookmarkStart w:id="93" w:name="_Toc523475439"/>
      <w:r>
        <w:t>Modeller</w:t>
      </w:r>
      <w:bookmarkEnd w:id="93"/>
    </w:p>
    <w:p w14:paraId="1E791AE0" w14:textId="706AD4C2" w:rsidR="00BD4A0F" w:rsidRDefault="00BD4A0F" w:rsidP="00BD4A0F">
      <w:pPr>
        <w:pStyle w:val="Grundtext"/>
      </w:pPr>
      <w:r w:rsidRPr="00BD4A0F">
        <w:t>Nach dem Login wird der User</w:t>
      </w:r>
      <w:r w:rsidR="005250EF">
        <w:t xml:space="preserve"> </w:t>
      </w:r>
      <w:r w:rsidRPr="00BD4A0F">
        <w:t xml:space="preserve">auf die modellerPage </w:t>
      </w:r>
      <w:r w:rsidR="005250EF">
        <w:t>geleitet</w:t>
      </w:r>
      <w:r w:rsidR="00916CAD">
        <w:t>, wo er ein Modell auswählen oder anlegen und im Anschluss bearbeiten kann</w:t>
      </w:r>
      <w:r w:rsidRPr="00BD4A0F">
        <w:t>. Verfügbar ist dieser unter der Sub-URL „modeler“</w:t>
      </w:r>
      <w:r w:rsidR="00916CAD">
        <w:t xml:space="preserve"> (</w:t>
      </w:r>
      <w:r w:rsidR="00916CAD" w:rsidRPr="00916CAD">
        <w:t>http://localhost:8080/modeler</w:t>
      </w:r>
      <w:r w:rsidR="00916CAD">
        <w:t>)</w:t>
      </w:r>
      <w:r w:rsidR="005250EF">
        <w:t>.</w:t>
      </w:r>
    </w:p>
    <w:p w14:paraId="0D0D8272" w14:textId="77777777" w:rsidR="00BD4A0F" w:rsidRPr="00BD4A0F" w:rsidRDefault="00BD4A0F" w:rsidP="00BD4A0F">
      <w:pPr>
        <w:pStyle w:val="Grundtext"/>
      </w:pPr>
    </w:p>
    <w:p w14:paraId="027E12B5" w14:textId="5BD5D0D5" w:rsidR="005D05FA" w:rsidRDefault="00BD4A0F" w:rsidP="00157612">
      <w:pPr>
        <w:pStyle w:val="berschrift4"/>
        <w:numPr>
          <w:ilvl w:val="3"/>
          <w:numId w:val="21"/>
        </w:numPr>
      </w:pPr>
      <w:bookmarkStart w:id="94" w:name="_Toc523475440"/>
      <w:r>
        <w:t>modellerPage</w:t>
      </w:r>
      <w:bookmarkEnd w:id="94"/>
    </w:p>
    <w:p w14:paraId="43A538D3" w14:textId="073511D1"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modellerPage ist eine Übersichtsseite </w:t>
      </w:r>
      <w:r w:rsidRPr="00916CAD">
        <w:rPr>
          <w:rFonts w:ascii="Times New Roman" w:hAnsi="Times New Roman" w:cs="Times New Roman"/>
          <w:szCs w:val="24"/>
          <w:lang w:eastAsia="de-DE"/>
        </w:rPr>
        <w:t xml:space="preserve">für </w:t>
      </w:r>
      <w:r w:rsidR="00496357" w:rsidRPr="00916CAD">
        <w:rPr>
          <w:rFonts w:ascii="Times New Roman" w:hAnsi="Times New Roman" w:cs="Times New Roman"/>
          <w:szCs w:val="24"/>
          <w:lang w:eastAsia="de-DE"/>
        </w:rPr>
        <w:t>alle existierenden Modelle, auf die ein Anwender lesenden ode</w:t>
      </w:r>
      <w:r w:rsidR="00916CAD">
        <w:rPr>
          <w:rFonts w:ascii="Times New Roman" w:hAnsi="Times New Roman" w:cs="Times New Roman"/>
          <w:szCs w:val="24"/>
          <w:lang w:eastAsia="de-DE"/>
        </w:rPr>
        <w:t>r schreibenden Zugriff hat</w:t>
      </w:r>
      <w:r w:rsidR="00496357" w:rsidRPr="00496357">
        <w:rPr>
          <w:rFonts w:ascii="Times New Roman" w:hAnsi="Times New Roman" w:cs="Times New Roman"/>
          <w:szCs w:val="24"/>
          <w:lang w:eastAsia="de-DE"/>
        </w:rPr>
        <w:t>.</w:t>
      </w:r>
      <w:r w:rsidR="005250EF">
        <w:rPr>
          <w:rFonts w:ascii="Times New Roman" w:hAnsi="Times New Roman" w:cs="Times New Roman"/>
          <w:szCs w:val="24"/>
          <w:lang w:eastAsia="de-DE"/>
        </w:rPr>
        <w:t xml:space="preserve"> </w:t>
      </w:r>
      <w:bookmarkStart w:id="95" w:name="_Hlk523386045"/>
      <w:r w:rsidR="005250EF">
        <w:rPr>
          <w:rFonts w:ascii="Times New Roman" w:hAnsi="Times New Roman" w:cs="Times New Roman"/>
          <w:szCs w:val="24"/>
          <w:lang w:eastAsia="de-DE"/>
        </w:rPr>
        <w:t>Der User kann sich hier</w:t>
      </w:r>
      <w:r w:rsidRPr="00BD4A0F">
        <w:rPr>
          <w:rFonts w:ascii="Times New Roman" w:hAnsi="Times New Roman" w:cs="Times New Roman"/>
          <w:szCs w:val="24"/>
          <w:lang w:eastAsia="de-DE"/>
        </w:rPr>
        <w:t xml:space="preserve"> ein</w:t>
      </w:r>
      <w:r w:rsidR="005250EF">
        <w:rPr>
          <w:rFonts w:ascii="Times New Roman" w:hAnsi="Times New Roman" w:cs="Times New Roman"/>
          <w:szCs w:val="24"/>
          <w:lang w:eastAsia="de-DE"/>
        </w:rPr>
        <w:t>e</w:t>
      </w:r>
      <w:r w:rsidRPr="00BD4A0F">
        <w:rPr>
          <w:rFonts w:ascii="Times New Roman" w:hAnsi="Times New Roman" w:cs="Times New Roman"/>
          <w:szCs w:val="24"/>
          <w:lang w:eastAsia="de-DE"/>
        </w:rPr>
        <w:t>s</w:t>
      </w:r>
      <w:r w:rsidR="005250EF">
        <w:rPr>
          <w:rFonts w:ascii="Times New Roman" w:hAnsi="Times New Roman" w:cs="Times New Roman"/>
          <w:szCs w:val="24"/>
          <w:lang w:eastAsia="de-DE"/>
        </w:rPr>
        <w:t xml:space="preserve"> der Modelle</w:t>
      </w:r>
      <w:r w:rsidRPr="00BD4A0F">
        <w:rPr>
          <w:rFonts w:ascii="Times New Roman" w:hAnsi="Times New Roman" w:cs="Times New Roman"/>
          <w:szCs w:val="24"/>
          <w:lang w:eastAsia="de-DE"/>
        </w:rPr>
        <w:t xml:space="preserve"> in der gewünschten Version auswähl</w:t>
      </w:r>
      <w:r w:rsidR="005250EF">
        <w:rPr>
          <w:rFonts w:ascii="Times New Roman" w:hAnsi="Times New Roman" w:cs="Times New Roman"/>
          <w:szCs w:val="24"/>
          <w:lang w:eastAsia="de-DE"/>
        </w:rPr>
        <w:t xml:space="preserve">en, welches dann </w:t>
      </w:r>
      <w:r w:rsidR="00F7475B">
        <w:rPr>
          <w:rFonts w:ascii="Times New Roman" w:hAnsi="Times New Roman" w:cs="Times New Roman"/>
          <w:szCs w:val="24"/>
          <w:lang w:eastAsia="de-DE"/>
        </w:rPr>
        <w:t xml:space="preserve">über „Load from DB“ </w:t>
      </w:r>
      <w:r w:rsidR="005250EF">
        <w:rPr>
          <w:rFonts w:ascii="Times New Roman" w:hAnsi="Times New Roman" w:cs="Times New Roman"/>
          <w:szCs w:val="24"/>
          <w:lang w:eastAsia="de-DE"/>
        </w:rPr>
        <w:t xml:space="preserve">als BPMN geladen wird. </w:t>
      </w:r>
      <w:r w:rsidR="00F7475B">
        <w:rPr>
          <w:rFonts w:ascii="Times New Roman" w:hAnsi="Times New Roman" w:cs="Times New Roman"/>
          <w:szCs w:val="24"/>
          <w:lang w:eastAsia="de-DE"/>
        </w:rPr>
        <w:t xml:space="preserve">Zudem </w:t>
      </w:r>
      <w:r w:rsidR="005250EF">
        <w:rPr>
          <w:rFonts w:ascii="Times New Roman" w:hAnsi="Times New Roman" w:cs="Times New Roman"/>
          <w:szCs w:val="24"/>
          <w:lang w:eastAsia="de-DE"/>
        </w:rPr>
        <w:t>kann er</w:t>
      </w:r>
      <w:r w:rsidR="00F7475B">
        <w:rPr>
          <w:rFonts w:ascii="Times New Roman" w:hAnsi="Times New Roman" w:cs="Times New Roman"/>
          <w:szCs w:val="24"/>
          <w:lang w:eastAsia="de-DE"/>
        </w:rPr>
        <w:t xml:space="preserve"> über „Import to DB“ das selektierte Modell lokal abspeichern. Über „New“</w:t>
      </w:r>
      <w:r w:rsidR="005250EF">
        <w:rPr>
          <w:rFonts w:ascii="Times New Roman" w:hAnsi="Times New Roman" w:cs="Times New Roman"/>
          <w:szCs w:val="24"/>
          <w:lang w:eastAsia="de-DE"/>
        </w:rPr>
        <w:t xml:space="preserve"> </w:t>
      </w:r>
      <w:r w:rsidR="00F7475B">
        <w:rPr>
          <w:rFonts w:ascii="Times New Roman" w:hAnsi="Times New Roman" w:cs="Times New Roman"/>
          <w:szCs w:val="24"/>
          <w:lang w:eastAsia="de-DE"/>
        </w:rPr>
        <w:t>kann der User</w:t>
      </w:r>
      <w:r w:rsidR="005250EF">
        <w:rPr>
          <w:rFonts w:ascii="Times New Roman" w:hAnsi="Times New Roman" w:cs="Times New Roman"/>
          <w:szCs w:val="24"/>
          <w:lang w:eastAsia="de-DE"/>
        </w:rPr>
        <w:t xml:space="preserve"> </w:t>
      </w:r>
      <w:r w:rsidRPr="00BD4A0F">
        <w:rPr>
          <w:rFonts w:ascii="Times New Roman" w:hAnsi="Times New Roman" w:cs="Times New Roman"/>
          <w:szCs w:val="24"/>
          <w:lang w:eastAsia="de-DE"/>
        </w:rPr>
        <w:t>ein neues Modell erstellen.</w:t>
      </w:r>
      <w:r w:rsidR="005250EF">
        <w:rPr>
          <w:rFonts w:ascii="Times New Roman" w:hAnsi="Times New Roman" w:cs="Times New Roman"/>
          <w:szCs w:val="24"/>
          <w:lang w:eastAsia="de-DE"/>
        </w:rPr>
        <w:t xml:space="preserve"> </w:t>
      </w:r>
    </w:p>
    <w:bookmarkEnd w:id="95"/>
    <w:p w14:paraId="1BF6BD38" w14:textId="530ED0ED" w:rsidR="005250EF" w:rsidRDefault="005250EF"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Zudem findet sich </w:t>
      </w:r>
      <w:r w:rsidR="00F7475B">
        <w:rPr>
          <w:rFonts w:ascii="Times New Roman" w:hAnsi="Times New Roman" w:cs="Times New Roman"/>
          <w:szCs w:val="24"/>
          <w:lang w:eastAsia="de-DE"/>
        </w:rPr>
        <w:t>in dieser Ansicht</w:t>
      </w:r>
      <w:r>
        <w:rPr>
          <w:rFonts w:ascii="Times New Roman" w:hAnsi="Times New Roman" w:cs="Times New Roman"/>
          <w:szCs w:val="24"/>
          <w:lang w:eastAsia="de-DE"/>
        </w:rPr>
        <w:t xml:space="preserve"> auch eine Übersicht aller Modelle, die sich in den letzten sieben Tagen geändert haben. </w:t>
      </w:r>
    </w:p>
    <w:p w14:paraId="3CA6193A" w14:textId="4A54F11B" w:rsidR="00C63ADA" w:rsidRDefault="00C63ADA" w:rsidP="00C63ADA">
      <w:pPr>
        <w:pStyle w:val="StandardWissenschaftlichArbeiten"/>
        <w:keepNext/>
      </w:pPr>
      <w:r w:rsidRPr="00C63ADA">
        <w:rPr>
          <w:noProof/>
          <w:lang w:eastAsia="de-DE"/>
        </w:rPr>
        <w:lastRenderedPageBreak/>
        <w:drawing>
          <wp:inline distT="0" distB="0" distL="0" distR="0" wp14:anchorId="37B26A55" wp14:editId="3D275043">
            <wp:extent cx="5400675" cy="3588385"/>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3588385"/>
                    </a:xfrm>
                    <a:prstGeom prst="rect">
                      <a:avLst/>
                    </a:prstGeom>
                  </pic:spPr>
                </pic:pic>
              </a:graphicData>
            </a:graphic>
          </wp:inline>
        </w:drawing>
      </w:r>
    </w:p>
    <w:p w14:paraId="19F938C6" w14:textId="2326DD3D" w:rsidR="00916CAD" w:rsidRPr="00BD4A0F" w:rsidRDefault="00C63ADA" w:rsidP="00C63ADA">
      <w:pPr>
        <w:pStyle w:val="Beschriftung"/>
        <w:jc w:val="both"/>
        <w:rPr>
          <w:szCs w:val="24"/>
        </w:rPr>
      </w:pPr>
      <w:bookmarkStart w:id="96" w:name="_Toc523475365"/>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16</w:t>
      </w:r>
      <w:r w:rsidR="00871F30">
        <w:rPr>
          <w:noProof/>
        </w:rPr>
        <w:fldChar w:fldCharType="end"/>
      </w:r>
      <w:r>
        <w:t>: Einstiegsseite zum Modeller: modellerPage</w:t>
      </w:r>
      <w:bookmarkEnd w:id="96"/>
    </w:p>
    <w:p w14:paraId="3481C481"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Das zugehörige Coding findet sich im Paket modellerPage.</w:t>
      </w:r>
    </w:p>
    <w:p w14:paraId="5847F08E" w14:textId="0DD35F6E" w:rsidR="005D05FA"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de-DE"/>
        </w:rPr>
        <w:drawing>
          <wp:inline distT="0" distB="0" distL="0" distR="0" wp14:anchorId="0100B690" wp14:editId="02CDCD4D">
            <wp:extent cx="1742786" cy="306000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2786" cy="3060000"/>
                    </a:xfrm>
                    <a:prstGeom prst="rect">
                      <a:avLst/>
                    </a:prstGeom>
                  </pic:spPr>
                </pic:pic>
              </a:graphicData>
            </a:graphic>
          </wp:inline>
        </w:drawing>
      </w:r>
    </w:p>
    <w:p w14:paraId="1F01DF74" w14:textId="056E2E55" w:rsidR="00BD4A0F" w:rsidRPr="00BD4A0F" w:rsidRDefault="007A6AC7" w:rsidP="007A6AC7">
      <w:pPr>
        <w:pStyle w:val="Beschriftung"/>
        <w:rPr>
          <w:szCs w:val="24"/>
        </w:rPr>
      </w:pPr>
      <w:bookmarkStart w:id="97" w:name="_Toc523475366"/>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17</w:t>
      </w:r>
      <w:r w:rsidR="0003142B">
        <w:rPr>
          <w:noProof/>
        </w:rPr>
        <w:fldChar w:fldCharType="end"/>
      </w:r>
      <w:r w:rsidR="00BD4A0F" w:rsidRPr="00BD4A0F">
        <w:rPr>
          <w:szCs w:val="24"/>
        </w:rPr>
        <w:t>: modellerPage Struktur in VS Code</w:t>
      </w:r>
      <w:bookmarkEnd w:id="97"/>
    </w:p>
    <w:p w14:paraId="05CC607D" w14:textId="77777777" w:rsidR="005D05FA" w:rsidRPr="00BD4A0F" w:rsidRDefault="005D05FA" w:rsidP="00BD4A0F">
      <w:pPr>
        <w:pStyle w:val="StandardWissenschaftlichArbeiten"/>
        <w:rPr>
          <w:rFonts w:ascii="Times New Roman" w:hAnsi="Times New Roman" w:cs="Times New Roman"/>
          <w:szCs w:val="24"/>
          <w:lang w:eastAsia="de-DE"/>
        </w:rPr>
      </w:pPr>
    </w:p>
    <w:p w14:paraId="7535DC4E" w14:textId="338A01B0" w:rsidR="00157612" w:rsidRDefault="00157612" w:rsidP="00157612">
      <w:pPr>
        <w:pStyle w:val="berschrift4"/>
        <w:numPr>
          <w:ilvl w:val="3"/>
          <w:numId w:val="21"/>
        </w:numPr>
      </w:pPr>
      <w:bookmarkStart w:id="98" w:name="_Toc523475441"/>
      <w:r>
        <w:lastRenderedPageBreak/>
        <w:t>Model</w:t>
      </w:r>
      <w:bookmarkEnd w:id="98"/>
    </w:p>
    <w:p w14:paraId="0E0A78A1" w14:textId="2F64B552" w:rsidR="00C63ADA" w:rsidRPr="00C63ADA" w:rsidRDefault="00C63ADA" w:rsidP="00C63ADA">
      <w:pPr>
        <w:pStyle w:val="Grundtext"/>
      </w:pPr>
      <w:r>
        <w:t xml:space="preserve">Diese Ansicht ist in mehrere Abschnitte aufgeteilt. Einerseits werden in der Navigation Bar, welche in Kapitel </w:t>
      </w:r>
      <w:r>
        <w:fldChar w:fldCharType="begin"/>
      </w:r>
      <w:r>
        <w:instrText xml:space="preserve"> REF _Ref523428258 \r \h </w:instrText>
      </w:r>
      <w:r>
        <w:fldChar w:fldCharType="separate"/>
      </w:r>
      <w:r w:rsidR="00DD2914">
        <w:t>6.1.2.4</w:t>
      </w:r>
      <w:r>
        <w:fldChar w:fldCharType="end"/>
      </w:r>
      <w:r>
        <w:t xml:space="preserve"> beschrieben ist, die geöffneten Modelle und Mitwirkende angezeigt, andererseits splittet sich der eigentliche Modeller nochmals in eine Palette mit den in diesem Projekt implementierten Funktionen und den Modellierungswerkzeugen, siehe Kapitel </w:t>
      </w:r>
      <w:r>
        <w:fldChar w:fldCharType="begin"/>
      </w:r>
      <w:r>
        <w:instrText xml:space="preserve"> REF _Ref523428359 \r \h </w:instrText>
      </w:r>
      <w:r>
        <w:fldChar w:fldCharType="separate"/>
      </w:r>
      <w:r w:rsidR="00DD2914">
        <w:t>6.1.2.5</w:t>
      </w:r>
      <w:r>
        <w:fldChar w:fldCharType="end"/>
      </w:r>
      <w:r>
        <w:t xml:space="preserve">, sowie dem eigentlichen Modell und einer </w:t>
      </w:r>
      <w:r w:rsidR="00CD3869">
        <w:t>Panel für die Einstellungen.</w:t>
      </w:r>
    </w:p>
    <w:p w14:paraId="608DAFA8" w14:textId="77777777" w:rsidR="00CA2E4E" w:rsidRDefault="00C63ADA" w:rsidP="00CA2E4E">
      <w:pPr>
        <w:pStyle w:val="StandardWissenschaftlichArbeiten"/>
        <w:keepNext/>
      </w:pPr>
      <w:r w:rsidRPr="00C63ADA">
        <w:rPr>
          <w:rFonts w:ascii="Times New Roman" w:hAnsi="Times New Roman" w:cs="Times New Roman"/>
          <w:noProof/>
          <w:szCs w:val="24"/>
          <w:lang w:eastAsia="de-DE"/>
        </w:rPr>
        <w:drawing>
          <wp:inline distT="0" distB="0" distL="0" distR="0" wp14:anchorId="7C6D436B" wp14:editId="0AFB62B2">
            <wp:extent cx="5400675" cy="389128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675" cy="3891280"/>
                    </a:xfrm>
                    <a:prstGeom prst="rect">
                      <a:avLst/>
                    </a:prstGeom>
                  </pic:spPr>
                </pic:pic>
              </a:graphicData>
            </a:graphic>
          </wp:inline>
        </w:drawing>
      </w:r>
    </w:p>
    <w:p w14:paraId="283EFE12" w14:textId="09CD5F36" w:rsidR="00C63ADA" w:rsidRDefault="00CA2E4E" w:rsidP="00CA2E4E">
      <w:pPr>
        <w:pStyle w:val="Beschriftung"/>
        <w:jc w:val="both"/>
        <w:rPr>
          <w:szCs w:val="24"/>
        </w:rPr>
      </w:pPr>
      <w:r>
        <w:t xml:space="preserve">Abbildung </w:t>
      </w:r>
      <w:fldSimple w:instr=" SEQ Abbildung \* ARABIC ">
        <w:r w:rsidR="00DD2914">
          <w:rPr>
            <w:noProof/>
          </w:rPr>
          <w:t>18</w:t>
        </w:r>
      </w:fldSimple>
      <w:r>
        <w:t>: Modeller mit Properties Panel</w:t>
      </w:r>
    </w:p>
    <w:p w14:paraId="63492743" w14:textId="22A28D72" w:rsidR="00BD4A0F" w:rsidRPr="00BD4A0F" w:rsidRDefault="00B83A52"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Das eigentliche </w:t>
      </w:r>
      <w:r w:rsidR="00BD4A0F" w:rsidRPr="00BD4A0F">
        <w:rPr>
          <w:rFonts w:ascii="Times New Roman" w:hAnsi="Times New Roman" w:cs="Times New Roman"/>
          <w:szCs w:val="24"/>
          <w:lang w:eastAsia="de-DE"/>
        </w:rPr>
        <w:t xml:space="preserve">Modell ist im File „model.ts“ klassifiziert. </w:t>
      </w:r>
    </w:p>
    <w:p w14:paraId="6AB30422"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20587558" wp14:editId="7314EB22">
            <wp:extent cx="1425600" cy="324000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25600" cy="3240000"/>
                    </a:xfrm>
                    <a:prstGeom prst="rect">
                      <a:avLst/>
                    </a:prstGeom>
                  </pic:spPr>
                </pic:pic>
              </a:graphicData>
            </a:graphic>
          </wp:inline>
        </w:drawing>
      </w:r>
    </w:p>
    <w:p w14:paraId="70B28E80" w14:textId="15E579ED" w:rsidR="00BD4A0F" w:rsidRDefault="00BD4A0F" w:rsidP="00BD4A0F">
      <w:pPr>
        <w:pStyle w:val="Beschriftung"/>
        <w:jc w:val="both"/>
        <w:rPr>
          <w:szCs w:val="24"/>
        </w:rPr>
      </w:pPr>
      <w:bookmarkStart w:id="99" w:name="_Toc522307816"/>
      <w:bookmarkStart w:id="100" w:name="_Toc523475367"/>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DD2914">
        <w:rPr>
          <w:noProof/>
          <w:szCs w:val="24"/>
        </w:rPr>
        <w:t>19</w:t>
      </w:r>
      <w:r w:rsidRPr="00397303">
        <w:rPr>
          <w:noProof/>
          <w:szCs w:val="24"/>
        </w:rPr>
        <w:fldChar w:fldCharType="end"/>
      </w:r>
      <w:r w:rsidRPr="00397303">
        <w:rPr>
          <w:szCs w:val="24"/>
        </w:rPr>
        <w:t>: Definition von Model und User</w:t>
      </w:r>
      <w:bookmarkEnd w:id="99"/>
      <w:bookmarkEnd w:id="100"/>
    </w:p>
    <w:p w14:paraId="2F2E0CD6" w14:textId="77777777" w:rsidR="00444B86" w:rsidRPr="00444B86" w:rsidRDefault="00444B86" w:rsidP="00444B86">
      <w:pPr>
        <w:pStyle w:val="Grundtext"/>
      </w:pPr>
    </w:p>
    <w:p w14:paraId="5E430FA5" w14:textId="16BED10A" w:rsidR="00BD4A0F" w:rsidRPr="00157612" w:rsidRDefault="00BD4A0F" w:rsidP="00157612">
      <w:pPr>
        <w:pStyle w:val="berschrift4"/>
        <w:numPr>
          <w:ilvl w:val="3"/>
          <w:numId w:val="21"/>
        </w:numPr>
      </w:pPr>
      <w:bookmarkStart w:id="101" w:name="_Toc522307767"/>
      <w:bookmarkStart w:id="102" w:name="_Toc523475442"/>
      <w:r w:rsidRPr="00157612">
        <w:t>Versionierung</w:t>
      </w:r>
      <w:bookmarkEnd w:id="101"/>
      <w:bookmarkEnd w:id="102"/>
    </w:p>
    <w:p w14:paraId="42CCE7C6" w14:textId="243775FF"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Sobald ein Modell in der modellerPage ausgewählt wurde, werden</w:t>
      </w:r>
      <w:r w:rsidR="00397303">
        <w:rPr>
          <w:rFonts w:ascii="Times New Roman" w:hAnsi="Times New Roman" w:cs="Times New Roman"/>
          <w:szCs w:val="24"/>
          <w:lang w:eastAsia="de-DE"/>
        </w:rPr>
        <w:t xml:space="preserve">, sofern es weitere Versionen des Modells gibt, </w:t>
      </w:r>
      <w:r w:rsidRPr="00BD4A0F">
        <w:rPr>
          <w:rFonts w:ascii="Times New Roman" w:hAnsi="Times New Roman" w:cs="Times New Roman"/>
          <w:szCs w:val="24"/>
          <w:lang w:eastAsia="de-DE"/>
        </w:rPr>
        <w:t>die vorangegangenen Versionen angezeigt. Dabei ist die Logik zur Versionierung folgendermaßen:</w:t>
      </w:r>
    </w:p>
    <w:p w14:paraId="49E479E9"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Modell geladen, verändert und anschließend gespeichert, wird die Versionsnummer um eins hochgezählt (Beispiel: 1=&gt;2)</w:t>
      </w:r>
    </w:p>
    <w:p w14:paraId="5D25B776"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älteres Modell einer Subversion geladen, verändert und anschließend gespeichert, wir die Subversion dieser Ebene um eins hochgezählt (Beispiel: 1.1 =&gt; 1.2)</w:t>
      </w:r>
    </w:p>
    <w:p w14:paraId="0AFBFF37" w14:textId="6D213D16"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älteres Modell geladen, verändert und anschließend gespeichert, es existiert jedoch noch keine Subversion dazu (</w:t>
      </w:r>
      <w:r w:rsidR="00397303" w:rsidRPr="00E80D22">
        <w:rPr>
          <w:rFonts w:ascii="Times New Roman" w:hAnsi="Times New Roman" w:cs="Times New Roman"/>
        </w:rPr>
        <w:t>bspw.</w:t>
      </w:r>
      <w:r w:rsidRPr="00E80D22">
        <w:rPr>
          <w:rFonts w:ascii="Times New Roman" w:hAnsi="Times New Roman" w:cs="Times New Roman"/>
        </w:rPr>
        <w:t xml:space="preserve"> liegt ein Modell in Version 1 und 2 vor), wird zum älteren Modell eine Subversion angelegt (Beispiel: 1 =&gt; 1.1)</w:t>
      </w:r>
    </w:p>
    <w:p w14:paraId="007A9031"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Durch den Datentyp Big Integer ist die höchste Version 65535</w:t>
      </w:r>
    </w:p>
    <w:p w14:paraId="78FA458B"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Die maximale Verschachtelung ist bis Ebene vier möglich</w:t>
      </w:r>
    </w:p>
    <w:p w14:paraId="344AE9F9"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 xml:space="preserve">Die höchste Versionsnummer mit maximaler Verschachtelung beträgt: </w:t>
      </w:r>
      <w:r w:rsidRPr="00E80D22">
        <w:rPr>
          <w:rFonts w:ascii="Times New Roman" w:hAnsi="Times New Roman" w:cs="Times New Roman"/>
        </w:rPr>
        <w:br/>
        <w:t>65535. 65535. 65535. 65535</w:t>
      </w:r>
    </w:p>
    <w:p w14:paraId="1F2D4D45" w14:textId="72A8E699" w:rsidR="00BD4A0F" w:rsidRPr="00BD4A0F" w:rsidRDefault="00FF5FF1" w:rsidP="00BD4A0F">
      <w:pPr>
        <w:pStyle w:val="StandardWissenschaftlichArbeiten"/>
        <w:keepNext/>
        <w:rPr>
          <w:rFonts w:ascii="Times New Roman" w:hAnsi="Times New Roman" w:cs="Times New Roman"/>
          <w:szCs w:val="24"/>
        </w:rPr>
      </w:pPr>
      <w:r w:rsidRPr="00FF5FF1">
        <w:rPr>
          <w:rFonts w:ascii="Times New Roman" w:hAnsi="Times New Roman" w:cs="Times New Roman"/>
          <w:noProof/>
          <w:szCs w:val="24"/>
          <w:lang w:eastAsia="de-DE"/>
        </w:rPr>
        <w:lastRenderedPageBreak/>
        <w:drawing>
          <wp:inline distT="0" distB="0" distL="0" distR="0" wp14:anchorId="54A37E2E" wp14:editId="0DA178CF">
            <wp:extent cx="5400675" cy="5605145"/>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605145"/>
                    </a:xfrm>
                    <a:prstGeom prst="rect">
                      <a:avLst/>
                    </a:prstGeom>
                  </pic:spPr>
                </pic:pic>
              </a:graphicData>
            </a:graphic>
          </wp:inline>
        </w:drawing>
      </w:r>
    </w:p>
    <w:p w14:paraId="27FA1ED1" w14:textId="65B0DCB0" w:rsidR="00BD4A0F" w:rsidRPr="00397303" w:rsidRDefault="00BD4A0F" w:rsidP="00BD4A0F">
      <w:pPr>
        <w:pStyle w:val="Beschriftung"/>
        <w:jc w:val="both"/>
        <w:rPr>
          <w:szCs w:val="24"/>
        </w:rPr>
      </w:pPr>
      <w:bookmarkStart w:id="103" w:name="_Toc522307817"/>
      <w:bookmarkStart w:id="104" w:name="_Toc523475368"/>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DD2914">
        <w:rPr>
          <w:noProof/>
          <w:szCs w:val="24"/>
        </w:rPr>
        <w:t>20</w:t>
      </w:r>
      <w:r w:rsidRPr="00397303">
        <w:rPr>
          <w:noProof/>
          <w:szCs w:val="24"/>
        </w:rPr>
        <w:fldChar w:fldCharType="end"/>
      </w:r>
      <w:r w:rsidRPr="00397303">
        <w:rPr>
          <w:szCs w:val="24"/>
        </w:rPr>
        <w:t>: Versionierung von Modellen anhand eines scrum Beispiels</w:t>
      </w:r>
      <w:bookmarkEnd w:id="103"/>
      <w:bookmarkEnd w:id="104"/>
    </w:p>
    <w:p w14:paraId="75928436" w14:textId="4EEBB62C"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 Logik zu der Berechnung der Versionsnummer findet sich in version.pipe.ts</w:t>
      </w:r>
      <w:r w:rsidR="00FF5FF1">
        <w:rPr>
          <w:rFonts w:ascii="Times New Roman" w:hAnsi="Times New Roman" w:cs="Times New Roman"/>
          <w:szCs w:val="24"/>
          <w:lang w:eastAsia="de-DE"/>
        </w:rPr>
        <w:t xml:space="preserve"> eine genauere Erläuterung zu dieser kann den dortigen Kommentaren entnommen werden</w:t>
      </w:r>
      <w:r w:rsidRPr="00BD4A0F">
        <w:rPr>
          <w:rFonts w:ascii="Times New Roman" w:hAnsi="Times New Roman" w:cs="Times New Roman"/>
          <w:szCs w:val="24"/>
          <w:lang w:eastAsia="de-DE"/>
        </w:rPr>
        <w:t>.</w:t>
      </w:r>
    </w:p>
    <w:p w14:paraId="09548EEF" w14:textId="381D06FC" w:rsidR="00FF5FF1" w:rsidRDefault="00FF5FF1"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Außerdem w</w:t>
      </w:r>
      <w:r w:rsidR="00843629">
        <w:rPr>
          <w:rFonts w:ascii="Times New Roman" w:hAnsi="Times New Roman" w:cs="Times New Roman"/>
          <w:szCs w:val="24"/>
          <w:lang w:eastAsia="de-DE"/>
        </w:rPr>
        <w:t xml:space="preserve">ird die Version beim SaveModal aufgerufen und beim Speichern eines Modals entsprechend hochgezählt. Wie das SaveModal aufgerufen werden kann ist in Kapitel </w:t>
      </w:r>
      <w:r w:rsidR="00843629">
        <w:rPr>
          <w:rFonts w:ascii="Times New Roman" w:hAnsi="Times New Roman" w:cs="Times New Roman"/>
          <w:szCs w:val="24"/>
          <w:lang w:eastAsia="de-DE"/>
        </w:rPr>
        <w:fldChar w:fldCharType="begin"/>
      </w:r>
      <w:r w:rsidR="00843629">
        <w:rPr>
          <w:rFonts w:ascii="Times New Roman" w:hAnsi="Times New Roman" w:cs="Times New Roman"/>
          <w:szCs w:val="24"/>
          <w:lang w:eastAsia="de-DE"/>
        </w:rPr>
        <w:instrText xml:space="preserve"> REF _Ref523429821 \r \h </w:instrText>
      </w:r>
      <w:r w:rsidR="00843629">
        <w:rPr>
          <w:rFonts w:ascii="Times New Roman" w:hAnsi="Times New Roman" w:cs="Times New Roman"/>
          <w:szCs w:val="24"/>
          <w:lang w:eastAsia="de-DE"/>
        </w:rPr>
      </w:r>
      <w:r w:rsidR="00843629">
        <w:rPr>
          <w:rFonts w:ascii="Times New Roman" w:hAnsi="Times New Roman" w:cs="Times New Roman"/>
          <w:szCs w:val="24"/>
          <w:lang w:eastAsia="de-DE"/>
        </w:rPr>
        <w:fldChar w:fldCharType="separate"/>
      </w:r>
      <w:r w:rsidR="00DD2914">
        <w:rPr>
          <w:rFonts w:ascii="Times New Roman" w:hAnsi="Times New Roman" w:cs="Times New Roman"/>
          <w:szCs w:val="24"/>
          <w:lang w:eastAsia="de-DE"/>
        </w:rPr>
        <w:t>6.1.2.6</w:t>
      </w:r>
      <w:r w:rsidR="00843629">
        <w:rPr>
          <w:rFonts w:ascii="Times New Roman" w:hAnsi="Times New Roman" w:cs="Times New Roman"/>
          <w:szCs w:val="24"/>
          <w:lang w:eastAsia="de-DE"/>
        </w:rPr>
        <w:fldChar w:fldCharType="end"/>
      </w:r>
      <w:r w:rsidR="00843629">
        <w:rPr>
          <w:rFonts w:ascii="Times New Roman" w:hAnsi="Times New Roman" w:cs="Times New Roman"/>
          <w:szCs w:val="24"/>
          <w:lang w:eastAsia="de-DE"/>
        </w:rPr>
        <w:t xml:space="preserve"> aufgezeigt.</w:t>
      </w:r>
    </w:p>
    <w:p w14:paraId="5FFD48CF" w14:textId="77777777" w:rsidR="00FF5FF1" w:rsidRDefault="00FF5FF1" w:rsidP="00FF5FF1">
      <w:pPr>
        <w:pStyle w:val="StandardWissenschaftlichArbeiten"/>
        <w:keepNext/>
      </w:pPr>
      <w:r w:rsidRPr="00FF5FF1">
        <w:rPr>
          <w:rFonts w:ascii="Times New Roman" w:hAnsi="Times New Roman" w:cs="Times New Roman"/>
          <w:noProof/>
          <w:szCs w:val="24"/>
          <w:lang w:eastAsia="de-DE"/>
        </w:rPr>
        <w:lastRenderedPageBreak/>
        <w:drawing>
          <wp:inline distT="0" distB="0" distL="0" distR="0" wp14:anchorId="32FD3394" wp14:editId="067B12E6">
            <wp:extent cx="5400675" cy="4334510"/>
            <wp:effectExtent l="0" t="0" r="9525"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4334510"/>
                    </a:xfrm>
                    <a:prstGeom prst="rect">
                      <a:avLst/>
                    </a:prstGeom>
                  </pic:spPr>
                </pic:pic>
              </a:graphicData>
            </a:graphic>
          </wp:inline>
        </w:drawing>
      </w:r>
    </w:p>
    <w:p w14:paraId="28151A0B" w14:textId="33AD07BE" w:rsidR="00FF5FF1" w:rsidRPr="00BD4A0F" w:rsidRDefault="00FF5FF1" w:rsidP="00FF5FF1">
      <w:pPr>
        <w:pStyle w:val="Beschriftung"/>
        <w:jc w:val="both"/>
        <w:rPr>
          <w:szCs w:val="24"/>
        </w:rPr>
      </w:pPr>
      <w:bookmarkStart w:id="105" w:name="_Toc523475369"/>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21</w:t>
      </w:r>
      <w:r w:rsidR="00871F30">
        <w:rPr>
          <w:noProof/>
        </w:rPr>
        <w:fldChar w:fldCharType="end"/>
      </w:r>
      <w:r>
        <w:t>: Logik zur Versionierung von Modellen</w:t>
      </w:r>
      <w:bookmarkEnd w:id="105"/>
    </w:p>
    <w:p w14:paraId="10E6EF20"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41A0FD41" wp14:editId="6A02934C">
            <wp:extent cx="1461577" cy="324000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1577" cy="3240000"/>
                    </a:xfrm>
                    <a:prstGeom prst="rect">
                      <a:avLst/>
                    </a:prstGeom>
                  </pic:spPr>
                </pic:pic>
              </a:graphicData>
            </a:graphic>
          </wp:inline>
        </w:drawing>
      </w:r>
    </w:p>
    <w:p w14:paraId="1F4C72A3" w14:textId="52AFD898" w:rsidR="00BD4A0F" w:rsidRPr="00397303" w:rsidRDefault="00BD4A0F" w:rsidP="00157612">
      <w:pPr>
        <w:pStyle w:val="Beschriftung"/>
        <w:jc w:val="both"/>
        <w:rPr>
          <w:szCs w:val="24"/>
        </w:rPr>
      </w:pPr>
      <w:bookmarkStart w:id="106" w:name="_Toc522307818"/>
      <w:bookmarkStart w:id="107" w:name="_Toc523475370"/>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DD2914">
        <w:rPr>
          <w:noProof/>
          <w:szCs w:val="24"/>
        </w:rPr>
        <w:t>22</w:t>
      </w:r>
      <w:r w:rsidRPr="00397303">
        <w:rPr>
          <w:noProof/>
          <w:szCs w:val="24"/>
        </w:rPr>
        <w:fldChar w:fldCharType="end"/>
      </w:r>
      <w:r w:rsidRPr="00397303">
        <w:rPr>
          <w:szCs w:val="24"/>
        </w:rPr>
        <w:t>: File zur Versionierung</w:t>
      </w:r>
      <w:bookmarkEnd w:id="106"/>
      <w:r w:rsidR="00FF5FF1">
        <w:rPr>
          <w:szCs w:val="24"/>
        </w:rPr>
        <w:t xml:space="preserve"> in der Dateistruktur</w:t>
      </w:r>
      <w:bookmarkEnd w:id="107"/>
    </w:p>
    <w:p w14:paraId="73570B21" w14:textId="77777777" w:rsidR="00157612" w:rsidRPr="00157612" w:rsidRDefault="00157612" w:rsidP="00157612">
      <w:pPr>
        <w:pStyle w:val="Grundtext"/>
      </w:pPr>
    </w:p>
    <w:p w14:paraId="52D6890B" w14:textId="5A496C52" w:rsidR="00BD4A0F" w:rsidRPr="00157612" w:rsidRDefault="00BD4A0F" w:rsidP="00157612">
      <w:pPr>
        <w:pStyle w:val="berschrift4"/>
        <w:numPr>
          <w:ilvl w:val="3"/>
          <w:numId w:val="21"/>
        </w:numPr>
      </w:pPr>
      <w:bookmarkStart w:id="108" w:name="_Toc522307768"/>
      <w:bookmarkStart w:id="109" w:name="_Ref523428258"/>
      <w:bookmarkStart w:id="110" w:name="_Toc523475443"/>
      <w:r w:rsidRPr="00157612">
        <w:lastRenderedPageBreak/>
        <w:t>Navigation Bar</w:t>
      </w:r>
      <w:bookmarkEnd w:id="108"/>
      <w:bookmarkEnd w:id="109"/>
      <w:bookmarkEnd w:id="110"/>
    </w:p>
    <w:p w14:paraId="39AE0541" w14:textId="37713D0D" w:rsidR="00BD4A0F" w:rsidRPr="00BD4A0F" w:rsidRDefault="00BD4A0F" w:rsidP="00BD4A0F">
      <w:pPr>
        <w:pStyle w:val="StandardWissenschaftlichArbeiten"/>
        <w:rPr>
          <w:rFonts w:ascii="Times New Roman" w:hAnsi="Times New Roman" w:cs="Times New Roman"/>
          <w:szCs w:val="24"/>
          <w:lang w:eastAsia="de-DE"/>
        </w:rPr>
      </w:pPr>
      <w:bookmarkStart w:id="111" w:name="_Hlk523404021"/>
      <w:r w:rsidRPr="00BD4A0F">
        <w:rPr>
          <w:rFonts w:ascii="Times New Roman" w:hAnsi="Times New Roman" w:cs="Times New Roman"/>
          <w:szCs w:val="24"/>
          <w:lang w:eastAsia="de-DE"/>
        </w:rPr>
        <w:t xml:space="preserve">In der Navigation Bar wird </w:t>
      </w:r>
      <w:r w:rsidR="00550EDF">
        <w:rPr>
          <w:rFonts w:ascii="Times New Roman" w:hAnsi="Times New Roman" w:cs="Times New Roman"/>
          <w:szCs w:val="24"/>
          <w:lang w:eastAsia="de-DE"/>
        </w:rPr>
        <w:t xml:space="preserve">sowohl </w:t>
      </w:r>
      <w:r w:rsidRPr="00BD4A0F">
        <w:rPr>
          <w:rFonts w:ascii="Times New Roman" w:hAnsi="Times New Roman" w:cs="Times New Roman"/>
          <w:szCs w:val="24"/>
          <w:lang w:eastAsia="de-DE"/>
        </w:rPr>
        <w:t>die Versio</w:t>
      </w:r>
      <w:r w:rsidR="00550EDF">
        <w:rPr>
          <w:rFonts w:ascii="Times New Roman" w:hAnsi="Times New Roman" w:cs="Times New Roman"/>
          <w:szCs w:val="24"/>
          <w:lang w:eastAsia="de-DE"/>
        </w:rPr>
        <w:t xml:space="preserve">n eines Modells als auch die derzeit an dem Modell arbeitenden User </w:t>
      </w:r>
      <w:r w:rsidRPr="00BD4A0F">
        <w:rPr>
          <w:rFonts w:ascii="Times New Roman" w:hAnsi="Times New Roman" w:cs="Times New Roman"/>
          <w:szCs w:val="24"/>
          <w:lang w:eastAsia="de-DE"/>
        </w:rPr>
        <w:t>angezeigt.</w:t>
      </w:r>
    </w:p>
    <w:p w14:paraId="14A2DADD" w14:textId="77777777" w:rsidR="00821D58" w:rsidRDefault="00821D58" w:rsidP="00BD4A0F">
      <w:pPr>
        <w:pStyle w:val="Beschriftung"/>
        <w:jc w:val="both"/>
        <w:rPr>
          <w:b w:val="0"/>
          <w:szCs w:val="24"/>
        </w:rPr>
      </w:pPr>
      <w:bookmarkStart w:id="112" w:name="_Toc522307819"/>
      <w:r>
        <w:rPr>
          <w:b w:val="0"/>
          <w:noProof/>
          <w:szCs w:val="24"/>
        </w:rPr>
        <w:drawing>
          <wp:inline distT="0" distB="0" distL="0" distR="0" wp14:anchorId="16D16B19" wp14:editId="57F10714">
            <wp:extent cx="2440305" cy="1879600"/>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305" cy="1879600"/>
                    </a:xfrm>
                    <a:prstGeom prst="rect">
                      <a:avLst/>
                    </a:prstGeom>
                    <a:noFill/>
                    <a:ln>
                      <a:noFill/>
                    </a:ln>
                  </pic:spPr>
                </pic:pic>
              </a:graphicData>
            </a:graphic>
          </wp:inline>
        </w:drawing>
      </w:r>
    </w:p>
    <w:p w14:paraId="185896EE" w14:textId="4BD7E223" w:rsidR="00BD4A0F" w:rsidRPr="00821D58" w:rsidRDefault="00BD4A0F" w:rsidP="00BD4A0F">
      <w:pPr>
        <w:pStyle w:val="Beschriftung"/>
        <w:jc w:val="both"/>
        <w:rPr>
          <w:szCs w:val="24"/>
        </w:rPr>
      </w:pPr>
      <w:bookmarkStart w:id="113" w:name="_Toc523475371"/>
      <w:bookmarkEnd w:id="111"/>
      <w:r w:rsidRPr="00821D58">
        <w:rPr>
          <w:szCs w:val="24"/>
        </w:rPr>
        <w:t xml:space="preserve">Abbildung </w:t>
      </w:r>
      <w:r w:rsidRPr="00821D58">
        <w:rPr>
          <w:noProof/>
          <w:szCs w:val="24"/>
        </w:rPr>
        <w:fldChar w:fldCharType="begin"/>
      </w:r>
      <w:r w:rsidRPr="00821D58">
        <w:rPr>
          <w:noProof/>
          <w:szCs w:val="24"/>
        </w:rPr>
        <w:instrText xml:space="preserve"> SEQ Abbildung \* ARABIC </w:instrText>
      </w:r>
      <w:r w:rsidRPr="00821D58">
        <w:rPr>
          <w:noProof/>
          <w:szCs w:val="24"/>
        </w:rPr>
        <w:fldChar w:fldCharType="separate"/>
      </w:r>
      <w:r w:rsidR="00DD2914">
        <w:rPr>
          <w:noProof/>
          <w:szCs w:val="24"/>
        </w:rPr>
        <w:t>23</w:t>
      </w:r>
      <w:r w:rsidRPr="00821D58">
        <w:rPr>
          <w:noProof/>
          <w:szCs w:val="24"/>
        </w:rPr>
        <w:fldChar w:fldCharType="end"/>
      </w:r>
      <w:r w:rsidRPr="00821D58">
        <w:rPr>
          <w:szCs w:val="24"/>
        </w:rPr>
        <w:t xml:space="preserve">: </w:t>
      </w:r>
      <w:r w:rsidR="00550EDF" w:rsidRPr="00821D58">
        <w:rPr>
          <w:szCs w:val="24"/>
        </w:rPr>
        <w:t xml:space="preserve">Anzeige eines Modells </w:t>
      </w:r>
      <w:r w:rsidRPr="00821D58">
        <w:rPr>
          <w:szCs w:val="24"/>
        </w:rPr>
        <w:t>in der Navigation Bar</w:t>
      </w:r>
      <w:bookmarkEnd w:id="112"/>
      <w:bookmarkEnd w:id="113"/>
    </w:p>
    <w:p w14:paraId="187D509F"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Der Aufbau zu dieser findet sich beim Modeller unter modellerPage.component.html und für die Administration Page unter administration-page.component.html und besteht im Wesentlichen aus dem Modellnamen, der Versionsnummer und der Anzahl der Mitmodellierenden sowie einem Schließen-Button in den einzelnen Tabs zu den Modellen. Außerdem kann mit dem „+“ ein neuer Tab erzeugt werden, in dem ein Modell geöffnet wird. Der Absprung zur Administration ist nur sichtbar, wenn der eingeloggte User die benötigte Berechtigung und dazu das passende Profil besitzt.</w:t>
      </w:r>
    </w:p>
    <w:p w14:paraId="51B092A4" w14:textId="77777777" w:rsidR="00BD4A0F" w:rsidRPr="00BD4A0F" w:rsidRDefault="00BD4A0F" w:rsidP="00BD4A0F">
      <w:pPr>
        <w:pStyle w:val="StandardWissenschaftlichArbeiten"/>
        <w:rPr>
          <w:rFonts w:ascii="Times New Roman" w:hAnsi="Times New Roman" w:cs="Times New Roman"/>
          <w:szCs w:val="24"/>
          <w:lang w:eastAsia="de-DE"/>
        </w:rPr>
      </w:pPr>
    </w:p>
    <w:p w14:paraId="7DF68A4C" w14:textId="38FC1BE9" w:rsidR="00BD4A0F" w:rsidRPr="00157612" w:rsidRDefault="00BD4A0F" w:rsidP="00157612">
      <w:pPr>
        <w:pStyle w:val="berschrift4"/>
        <w:numPr>
          <w:ilvl w:val="3"/>
          <w:numId w:val="21"/>
        </w:numPr>
      </w:pPr>
      <w:bookmarkStart w:id="114" w:name="_Toc522307769"/>
      <w:bookmarkStart w:id="115" w:name="_Ref523422164"/>
      <w:bookmarkStart w:id="116" w:name="_Ref523422170"/>
      <w:bookmarkStart w:id="117" w:name="_Ref523428359"/>
      <w:bookmarkStart w:id="118" w:name="_Toc523475444"/>
      <w:r w:rsidRPr="00157612">
        <w:t>Modeller-Palette</w:t>
      </w:r>
      <w:bookmarkEnd w:id="114"/>
      <w:bookmarkEnd w:id="115"/>
      <w:bookmarkEnd w:id="116"/>
      <w:bookmarkEnd w:id="117"/>
      <w:bookmarkEnd w:id="118"/>
    </w:p>
    <w:p w14:paraId="6FA78B7B"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Zu linker Hand findet sich im Modeller eine Palette mit weiteren Funktionen zur Bearbeitung der gezeichneten Prozesse. Hierbei kann die Anzeige dieser je nach Bedarf zwischen einer und zwei Spalten gewechselt werden. Die einzelnen Funktionen lassen sich bei Unsicherheit durch den Tooltip bei einem Mouseover herausfinden.</w:t>
      </w:r>
    </w:p>
    <w:p w14:paraId="099EDB9B" w14:textId="5332AF30" w:rsidR="00BD4A0F" w:rsidRPr="00BD4A0F" w:rsidRDefault="00CD3869" w:rsidP="00BD4A0F">
      <w:pPr>
        <w:pStyle w:val="StandardWissenschaftlichArbeiten"/>
        <w:keepNext/>
        <w:rPr>
          <w:rFonts w:ascii="Times New Roman" w:hAnsi="Times New Roman" w:cs="Times New Roman"/>
          <w:szCs w:val="24"/>
        </w:rPr>
      </w:pPr>
      <w:r w:rsidRPr="00CD3869">
        <w:rPr>
          <w:rFonts w:ascii="Times New Roman" w:hAnsi="Times New Roman" w:cs="Times New Roman"/>
          <w:noProof/>
          <w:szCs w:val="24"/>
          <w:lang w:eastAsia="de-DE"/>
        </w:rPr>
        <w:lastRenderedPageBreak/>
        <w:drawing>
          <wp:inline distT="0" distB="0" distL="0" distR="0" wp14:anchorId="5A77AD90" wp14:editId="60C2B135">
            <wp:extent cx="2055215" cy="5715000"/>
            <wp:effectExtent l="0" t="0" r="254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58873" cy="5725171"/>
                    </a:xfrm>
                    <a:prstGeom prst="rect">
                      <a:avLst/>
                    </a:prstGeom>
                  </pic:spPr>
                </pic:pic>
              </a:graphicData>
            </a:graphic>
          </wp:inline>
        </w:drawing>
      </w:r>
    </w:p>
    <w:p w14:paraId="2E5B8EC5" w14:textId="2AB8843C" w:rsidR="00BD4A0F" w:rsidRPr="00550EDF" w:rsidRDefault="00BD4A0F" w:rsidP="00BD4A0F">
      <w:pPr>
        <w:pStyle w:val="Beschriftung"/>
        <w:jc w:val="both"/>
        <w:rPr>
          <w:szCs w:val="24"/>
        </w:rPr>
      </w:pPr>
      <w:bookmarkStart w:id="119" w:name="_Toc522307820"/>
      <w:bookmarkStart w:id="120" w:name="_Toc523475372"/>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DD2914">
        <w:rPr>
          <w:noProof/>
          <w:szCs w:val="24"/>
        </w:rPr>
        <w:t>24</w:t>
      </w:r>
      <w:r w:rsidRPr="00550EDF">
        <w:rPr>
          <w:noProof/>
          <w:szCs w:val="24"/>
        </w:rPr>
        <w:fldChar w:fldCharType="end"/>
      </w:r>
      <w:r w:rsidRPr="00550EDF">
        <w:rPr>
          <w:szCs w:val="24"/>
        </w:rPr>
        <w:t>: Palette mit Icons für weitere Funktionen</w:t>
      </w:r>
      <w:bookmarkEnd w:id="119"/>
      <w:bookmarkEnd w:id="120"/>
    </w:p>
    <w:p w14:paraId="2FC43173" w14:textId="211FCA31"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Ist gewünscht, die Palette zu erweitern oder Icons auszutauschen, werden die beiden Dateien bpmn-store.service.ts und palette.ts benötigt. In ersterer sind insbesondere</w:t>
      </w:r>
      <w:r w:rsidR="007904BF" w:rsidRPr="00BD4A0F">
        <w:rPr>
          <w:rFonts w:ascii="Times New Roman" w:hAnsi="Times New Roman" w:cs="Times New Roman"/>
          <w:szCs w:val="24"/>
          <w:lang w:eastAsia="de-DE"/>
        </w:rPr>
        <w:t xml:space="preserve"> die für zusätzliche Funktionen benötigten Icons</w:t>
      </w:r>
      <w:r w:rsidR="007904BF">
        <w:rPr>
          <w:rFonts w:ascii="Times New Roman" w:hAnsi="Times New Roman" w:cs="Times New Roman"/>
          <w:szCs w:val="24"/>
          <w:lang w:eastAsia="de-DE"/>
        </w:rPr>
        <w:t>, in zweiterer</w:t>
      </w:r>
      <w:r w:rsidRPr="00BD4A0F">
        <w:rPr>
          <w:rFonts w:ascii="Times New Roman" w:hAnsi="Times New Roman" w:cs="Times New Roman"/>
          <w:szCs w:val="24"/>
          <w:lang w:eastAsia="de-DE"/>
        </w:rPr>
        <w:t xml:space="preserve"> die bereits von Camunda zur Verfügung gestellten und </w:t>
      </w:r>
      <w:r w:rsidR="007904BF">
        <w:rPr>
          <w:rFonts w:ascii="Times New Roman" w:hAnsi="Times New Roman" w:cs="Times New Roman"/>
          <w:szCs w:val="24"/>
          <w:lang w:eastAsia="de-DE"/>
        </w:rPr>
        <w:t xml:space="preserve">für unsere Zwecke angepassten Icons hinterlegt. </w:t>
      </w:r>
      <w:r w:rsidRPr="00BD4A0F">
        <w:rPr>
          <w:rFonts w:ascii="Times New Roman" w:hAnsi="Times New Roman" w:cs="Times New Roman"/>
          <w:szCs w:val="24"/>
          <w:lang w:eastAsia="de-DE"/>
        </w:rPr>
        <w:t>Die Icons werden einem Kommando zugeordnet und eine Aktion bei der Auswahl hinterlegt, wobei das Kommando in der commandstore.service.ts definiert ist.</w:t>
      </w:r>
      <w:r w:rsidR="00B44E42">
        <w:rPr>
          <w:rFonts w:ascii="Times New Roman" w:hAnsi="Times New Roman" w:cs="Times New Roman"/>
          <w:szCs w:val="24"/>
          <w:lang w:eastAsia="de-DE"/>
        </w:rPr>
        <w:t xml:space="preserve"> Hier werden Glyphicons verwendet, welche </w:t>
      </w:r>
      <w:r w:rsidR="002525FF">
        <w:rPr>
          <w:rFonts w:ascii="Times New Roman" w:hAnsi="Times New Roman" w:cs="Times New Roman"/>
          <w:szCs w:val="24"/>
          <w:lang w:eastAsia="de-DE"/>
        </w:rPr>
        <w:t xml:space="preserve">wie in Kapitel </w:t>
      </w:r>
      <w:r w:rsidR="002525FF">
        <w:rPr>
          <w:rFonts w:ascii="Times New Roman" w:hAnsi="Times New Roman" w:cs="Times New Roman"/>
          <w:szCs w:val="24"/>
          <w:lang w:eastAsia="de-DE"/>
        </w:rPr>
        <w:fldChar w:fldCharType="begin"/>
      </w:r>
      <w:r w:rsidR="002525FF">
        <w:rPr>
          <w:rFonts w:ascii="Times New Roman" w:hAnsi="Times New Roman" w:cs="Times New Roman"/>
          <w:szCs w:val="24"/>
          <w:lang w:eastAsia="de-DE"/>
        </w:rPr>
        <w:instrText xml:space="preserve"> REF _Ref523422262 \r \h </w:instrText>
      </w:r>
      <w:r w:rsidR="002525FF">
        <w:rPr>
          <w:rFonts w:ascii="Times New Roman" w:hAnsi="Times New Roman" w:cs="Times New Roman"/>
          <w:szCs w:val="24"/>
          <w:lang w:eastAsia="de-DE"/>
        </w:rPr>
      </w:r>
      <w:r w:rsidR="002525FF">
        <w:rPr>
          <w:rFonts w:ascii="Times New Roman" w:hAnsi="Times New Roman" w:cs="Times New Roman"/>
          <w:szCs w:val="24"/>
          <w:lang w:eastAsia="de-DE"/>
        </w:rPr>
        <w:fldChar w:fldCharType="separate"/>
      </w:r>
      <w:r w:rsidR="00DD2914">
        <w:rPr>
          <w:rFonts w:ascii="Times New Roman" w:hAnsi="Times New Roman" w:cs="Times New Roman"/>
          <w:szCs w:val="24"/>
          <w:lang w:eastAsia="de-DE"/>
        </w:rPr>
        <w:t>2.4</w:t>
      </w:r>
      <w:r w:rsidR="002525FF">
        <w:rPr>
          <w:rFonts w:ascii="Times New Roman" w:hAnsi="Times New Roman" w:cs="Times New Roman"/>
          <w:szCs w:val="24"/>
          <w:lang w:eastAsia="de-DE"/>
        </w:rPr>
        <w:fldChar w:fldCharType="end"/>
      </w:r>
      <w:r w:rsidR="002525FF">
        <w:rPr>
          <w:rFonts w:ascii="Times New Roman" w:hAnsi="Times New Roman" w:cs="Times New Roman"/>
          <w:szCs w:val="24"/>
          <w:lang w:eastAsia="de-DE"/>
        </w:rPr>
        <w:t xml:space="preserve"> erwähnt </w:t>
      </w:r>
      <w:r w:rsidR="00B44E42">
        <w:rPr>
          <w:rFonts w:ascii="Times New Roman" w:hAnsi="Times New Roman" w:cs="Times New Roman"/>
          <w:szCs w:val="24"/>
          <w:lang w:eastAsia="de-DE"/>
        </w:rPr>
        <w:t xml:space="preserve">unter </w:t>
      </w:r>
      <w:hyperlink r:id="rId46" w:history="1">
        <w:r w:rsidR="00B44E42" w:rsidRPr="00013F43">
          <w:rPr>
            <w:rStyle w:val="Hyperlink"/>
            <w:rFonts w:ascii="Times New Roman" w:hAnsi="Times New Roman" w:cs="Times New Roman"/>
            <w:szCs w:val="24"/>
            <w:lang w:eastAsia="de-DE"/>
          </w:rPr>
          <w:t>https://getbootstrap.com/docs/3.3/components/</w:t>
        </w:r>
      </w:hyperlink>
      <w:r w:rsidR="00B44E42">
        <w:rPr>
          <w:rFonts w:ascii="Times New Roman" w:hAnsi="Times New Roman" w:cs="Times New Roman"/>
          <w:szCs w:val="24"/>
          <w:lang w:eastAsia="de-DE"/>
        </w:rPr>
        <w:t xml:space="preserve"> ausgewählt werden können.</w:t>
      </w:r>
    </w:p>
    <w:p w14:paraId="14A9E43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6ED1AE40" wp14:editId="7489513A">
            <wp:extent cx="1454591" cy="3600000"/>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54591" cy="3600000"/>
                    </a:xfrm>
                    <a:prstGeom prst="rect">
                      <a:avLst/>
                    </a:prstGeom>
                  </pic:spPr>
                </pic:pic>
              </a:graphicData>
            </a:graphic>
          </wp:inline>
        </w:drawing>
      </w:r>
    </w:p>
    <w:p w14:paraId="54A3F65A" w14:textId="36DCDC8D" w:rsidR="00BD4A0F" w:rsidRPr="00550EDF" w:rsidRDefault="00BD4A0F" w:rsidP="00BD4A0F">
      <w:pPr>
        <w:pStyle w:val="Beschriftung"/>
        <w:jc w:val="both"/>
        <w:rPr>
          <w:szCs w:val="24"/>
        </w:rPr>
      </w:pPr>
      <w:bookmarkStart w:id="121" w:name="_Toc522307821"/>
      <w:bookmarkStart w:id="122" w:name="_Toc523475373"/>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DD2914">
        <w:rPr>
          <w:noProof/>
          <w:szCs w:val="24"/>
        </w:rPr>
        <w:t>25</w:t>
      </w:r>
      <w:r w:rsidRPr="00550EDF">
        <w:rPr>
          <w:noProof/>
          <w:szCs w:val="24"/>
        </w:rPr>
        <w:fldChar w:fldCharType="end"/>
      </w:r>
      <w:r w:rsidRPr="00550EDF">
        <w:rPr>
          <w:szCs w:val="24"/>
        </w:rPr>
        <w:t>: Dateien zur Palettenverwaltung</w:t>
      </w:r>
      <w:bookmarkEnd w:id="121"/>
      <w:bookmarkEnd w:id="122"/>
    </w:p>
    <w:p w14:paraId="6C06ACF1" w14:textId="77777777" w:rsidR="00BD4A0F" w:rsidRPr="00BD4A0F" w:rsidRDefault="00BD4A0F" w:rsidP="00BD4A0F">
      <w:pPr>
        <w:pStyle w:val="StandardWissenschaftlichArbeiten"/>
        <w:rPr>
          <w:rFonts w:ascii="Times New Roman" w:hAnsi="Times New Roman" w:cs="Times New Roman"/>
          <w:szCs w:val="24"/>
          <w:lang w:eastAsia="de-DE"/>
        </w:rPr>
      </w:pPr>
    </w:p>
    <w:p w14:paraId="57258E70" w14:textId="085F39F6" w:rsidR="00BD4A0F" w:rsidRPr="00157612" w:rsidRDefault="00BD4A0F" w:rsidP="00157612">
      <w:pPr>
        <w:pStyle w:val="berschrift4"/>
        <w:numPr>
          <w:ilvl w:val="3"/>
          <w:numId w:val="21"/>
        </w:numPr>
      </w:pPr>
      <w:bookmarkStart w:id="123" w:name="_Toc522307770"/>
      <w:bookmarkStart w:id="124" w:name="_Ref523429821"/>
      <w:bookmarkStart w:id="125" w:name="_Ref523471049"/>
      <w:bookmarkStart w:id="126" w:name="_Ref523471809"/>
      <w:bookmarkStart w:id="127" w:name="_Ref523471822"/>
      <w:bookmarkStart w:id="128" w:name="_Ref523472006"/>
      <w:bookmarkStart w:id="129" w:name="_Ref523472231"/>
      <w:bookmarkStart w:id="130" w:name="_Toc523475445"/>
      <w:r w:rsidRPr="00157612">
        <w:t>Modale</w:t>
      </w:r>
      <w:bookmarkEnd w:id="123"/>
      <w:bookmarkEnd w:id="124"/>
      <w:bookmarkEnd w:id="125"/>
      <w:bookmarkEnd w:id="126"/>
      <w:bookmarkEnd w:id="127"/>
      <w:bookmarkEnd w:id="128"/>
      <w:bookmarkEnd w:id="129"/>
      <w:bookmarkEnd w:id="130"/>
    </w:p>
    <w:p w14:paraId="642C1C58" w14:textId="288DEAC7" w:rsidR="00843629"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Zu vielen Icons in der Palette öffnet sich ein Modal, welches dem User weitere Optionen bietet. Im Detail sind dies das </w:t>
      </w:r>
      <w:r w:rsidR="00843629">
        <w:rPr>
          <w:rFonts w:ascii="Times New Roman" w:hAnsi="Times New Roman" w:cs="Times New Roman"/>
          <w:szCs w:val="24"/>
          <w:lang w:eastAsia="de-DE"/>
        </w:rPr>
        <w:t xml:space="preserve">Speichern von Modellen (SaveModal), das </w:t>
      </w:r>
      <w:r w:rsidRPr="00BD4A0F">
        <w:rPr>
          <w:rFonts w:ascii="Times New Roman" w:hAnsi="Times New Roman" w:cs="Times New Roman"/>
          <w:szCs w:val="24"/>
          <w:lang w:eastAsia="de-DE"/>
        </w:rPr>
        <w:t>Setzen von Variablen (VariableModal), das Setzen von Termen (TermModal), das Evaluieren von Prozessen (InputModal), das kaskadierende Evaluieren von Prozessen (evaluatorModal) und das Setzen von Su</w:t>
      </w:r>
      <w:r w:rsidR="00843629">
        <w:rPr>
          <w:rFonts w:ascii="Times New Roman" w:hAnsi="Times New Roman" w:cs="Times New Roman"/>
          <w:szCs w:val="24"/>
          <w:lang w:eastAsia="de-DE"/>
        </w:rPr>
        <w:t>bprozess IDs (SubProcessModal).</w:t>
      </w:r>
    </w:p>
    <w:p w14:paraId="75544CEA" w14:textId="0B485A60"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Zwei Beispiele zeigen die folgenden Screenshots:</w:t>
      </w:r>
    </w:p>
    <w:p w14:paraId="61CB5997" w14:textId="77777777" w:rsidR="00550ED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de-DE"/>
        </w:rPr>
        <w:drawing>
          <wp:inline distT="0" distB="0" distL="0" distR="0" wp14:anchorId="301F5CBB" wp14:editId="4F5B544B">
            <wp:extent cx="1800000" cy="1813983"/>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00000" cy="1813983"/>
                    </a:xfrm>
                    <a:prstGeom prst="rect">
                      <a:avLst/>
                    </a:prstGeom>
                  </pic:spPr>
                </pic:pic>
              </a:graphicData>
            </a:graphic>
          </wp:inline>
        </w:drawing>
      </w:r>
    </w:p>
    <w:p w14:paraId="0FC34074" w14:textId="0939D5B5" w:rsidR="00550EDF" w:rsidRDefault="00550EDF" w:rsidP="00550EDF">
      <w:pPr>
        <w:pStyle w:val="Beschriftung"/>
        <w:rPr>
          <w:szCs w:val="24"/>
        </w:rPr>
      </w:pPr>
      <w:bookmarkStart w:id="131" w:name="_Toc523475374"/>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26</w:t>
      </w:r>
      <w:r w:rsidR="00871F30">
        <w:rPr>
          <w:noProof/>
        </w:rPr>
        <w:fldChar w:fldCharType="end"/>
      </w:r>
      <w:r>
        <w:t>: Term Modal</w:t>
      </w:r>
      <w:bookmarkEnd w:id="131"/>
    </w:p>
    <w:p w14:paraId="3E17B5C1" w14:textId="5138EC04"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de-DE"/>
        </w:rPr>
        <w:lastRenderedPageBreak/>
        <w:drawing>
          <wp:inline distT="0" distB="0" distL="0" distR="0" wp14:anchorId="571D1630" wp14:editId="5B97664A">
            <wp:extent cx="1800000" cy="312568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00000" cy="3125688"/>
                    </a:xfrm>
                    <a:prstGeom prst="rect">
                      <a:avLst/>
                    </a:prstGeom>
                  </pic:spPr>
                </pic:pic>
              </a:graphicData>
            </a:graphic>
          </wp:inline>
        </w:drawing>
      </w:r>
    </w:p>
    <w:p w14:paraId="715C7A91" w14:textId="22450F70" w:rsidR="00BD4A0F" w:rsidRPr="00BD4A0F" w:rsidRDefault="00550EDF" w:rsidP="00550EDF">
      <w:pPr>
        <w:pStyle w:val="Beschriftung"/>
        <w:rPr>
          <w:szCs w:val="24"/>
        </w:rPr>
      </w:pPr>
      <w:bookmarkStart w:id="132" w:name="_Toc523475375"/>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27</w:t>
      </w:r>
      <w:r w:rsidR="00871F30">
        <w:rPr>
          <w:noProof/>
        </w:rPr>
        <w:fldChar w:fldCharType="end"/>
      </w:r>
      <w:r>
        <w:t>: Variablen Modal</w:t>
      </w:r>
      <w:bookmarkEnd w:id="132"/>
    </w:p>
    <w:p w14:paraId="35EA5503" w14:textId="30B54F99"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w:t>
      </w:r>
      <w:r w:rsidR="00550EDF">
        <w:rPr>
          <w:rFonts w:ascii="Times New Roman" w:hAnsi="Times New Roman" w:cs="Times New Roman"/>
          <w:szCs w:val="24"/>
          <w:lang w:eastAsia="de-DE"/>
        </w:rPr>
        <w:t xml:space="preserve"> übergreifende Gestaltung </w:t>
      </w:r>
      <w:r w:rsidRPr="00BD4A0F">
        <w:rPr>
          <w:rFonts w:ascii="Times New Roman" w:hAnsi="Times New Roman" w:cs="Times New Roman"/>
          <w:szCs w:val="24"/>
          <w:lang w:eastAsia="de-DE"/>
        </w:rPr>
        <w:t>al</w:t>
      </w:r>
      <w:r w:rsidR="00211DA7">
        <w:rPr>
          <w:rFonts w:ascii="Times New Roman" w:hAnsi="Times New Roman" w:cs="Times New Roman"/>
          <w:szCs w:val="24"/>
          <w:lang w:eastAsia="de-DE"/>
        </w:rPr>
        <w:t>ler Modale ist in der Modal.css und die</w:t>
      </w:r>
      <w:r w:rsidRPr="00BD4A0F">
        <w:rPr>
          <w:rFonts w:ascii="Times New Roman" w:hAnsi="Times New Roman" w:cs="Times New Roman"/>
          <w:szCs w:val="24"/>
          <w:lang w:eastAsia="de-DE"/>
        </w:rPr>
        <w:t xml:space="preserve"> Methodenaufrufe in den jeweiligen *.ts Files enthalten. Das Input und auch das Variablen Modal besitzen jeweils eine Komponente, welche für das dynamische Auslesen der Werte und den Aufbau des Modals verantwortlich sind</w:t>
      </w:r>
      <w:r w:rsidR="00211DA7">
        <w:rPr>
          <w:rFonts w:ascii="Times New Roman" w:hAnsi="Times New Roman" w:cs="Times New Roman"/>
          <w:szCs w:val="24"/>
          <w:lang w:eastAsia="de-DE"/>
        </w:rPr>
        <w:t xml:space="preserve"> (InputComponent und VariablesComponent)</w:t>
      </w:r>
      <w:r w:rsidRPr="00BD4A0F">
        <w:rPr>
          <w:rFonts w:ascii="Times New Roman" w:hAnsi="Times New Roman" w:cs="Times New Roman"/>
          <w:szCs w:val="24"/>
          <w:lang w:eastAsia="de-DE"/>
        </w:rPr>
        <w:t xml:space="preserve">. </w:t>
      </w:r>
    </w:p>
    <w:p w14:paraId="79CC3139" w14:textId="5D0276B3" w:rsidR="00BD4A0F" w:rsidRPr="00BD4A0F" w:rsidRDefault="00FF5FF1" w:rsidP="00BD4A0F">
      <w:pPr>
        <w:pStyle w:val="StandardWissenschaftlichArbeiten"/>
        <w:keepNext/>
        <w:rPr>
          <w:rFonts w:ascii="Times New Roman" w:hAnsi="Times New Roman" w:cs="Times New Roman"/>
          <w:szCs w:val="24"/>
        </w:rPr>
      </w:pPr>
      <w:r w:rsidRPr="00FF5FF1">
        <w:rPr>
          <w:rFonts w:ascii="Times New Roman" w:hAnsi="Times New Roman" w:cs="Times New Roman"/>
          <w:noProof/>
          <w:szCs w:val="24"/>
          <w:lang w:eastAsia="de-DE"/>
        </w:rPr>
        <w:lastRenderedPageBreak/>
        <w:drawing>
          <wp:inline distT="0" distB="0" distL="0" distR="0" wp14:anchorId="429094FB" wp14:editId="31FB1B56">
            <wp:extent cx="2131234" cy="5116285"/>
            <wp:effectExtent l="0" t="0" r="254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8472" cy="5133660"/>
                    </a:xfrm>
                    <a:prstGeom prst="rect">
                      <a:avLst/>
                    </a:prstGeom>
                  </pic:spPr>
                </pic:pic>
              </a:graphicData>
            </a:graphic>
          </wp:inline>
        </w:drawing>
      </w:r>
    </w:p>
    <w:p w14:paraId="29894F72" w14:textId="3B3B23A2" w:rsidR="00BD4A0F" w:rsidRPr="00550EDF" w:rsidRDefault="00BD4A0F" w:rsidP="00BD4A0F">
      <w:pPr>
        <w:pStyle w:val="Beschriftung"/>
        <w:jc w:val="both"/>
        <w:rPr>
          <w:szCs w:val="24"/>
        </w:rPr>
      </w:pPr>
      <w:bookmarkStart w:id="133" w:name="_Toc522307824"/>
      <w:bookmarkStart w:id="134" w:name="_Toc523475376"/>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DD2914">
        <w:rPr>
          <w:noProof/>
          <w:szCs w:val="24"/>
        </w:rPr>
        <w:t>28</w:t>
      </w:r>
      <w:r w:rsidRPr="00550EDF">
        <w:rPr>
          <w:noProof/>
          <w:szCs w:val="24"/>
        </w:rPr>
        <w:fldChar w:fldCharType="end"/>
      </w:r>
      <w:r w:rsidRPr="00550EDF">
        <w:rPr>
          <w:szCs w:val="24"/>
        </w:rPr>
        <w:t>: Dateistruktur zu den Modalen</w:t>
      </w:r>
      <w:bookmarkEnd w:id="133"/>
      <w:bookmarkEnd w:id="134"/>
    </w:p>
    <w:p w14:paraId="4F5999E9"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Der Komponentenaufruf wird über den selector der Komponente getriggert. Nachfolgend ein Beispiel für das Variablen Modal:</w:t>
      </w:r>
    </w:p>
    <w:p w14:paraId="2F0D62A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0D485E07" wp14:editId="2C4BEE0A">
            <wp:extent cx="5760720" cy="242824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428240"/>
                    </a:xfrm>
                    <a:prstGeom prst="rect">
                      <a:avLst/>
                    </a:prstGeom>
                  </pic:spPr>
                </pic:pic>
              </a:graphicData>
            </a:graphic>
          </wp:inline>
        </w:drawing>
      </w:r>
    </w:p>
    <w:p w14:paraId="2F8D9A06" w14:textId="1A5DC74F" w:rsidR="00BD4A0F" w:rsidRPr="00444B86" w:rsidRDefault="00BD4A0F" w:rsidP="00BD4A0F">
      <w:pPr>
        <w:pStyle w:val="Beschriftung"/>
        <w:jc w:val="both"/>
        <w:rPr>
          <w:szCs w:val="24"/>
        </w:rPr>
      </w:pPr>
      <w:bookmarkStart w:id="135" w:name="_Toc522307825"/>
      <w:bookmarkStart w:id="136" w:name="_Toc523475377"/>
      <w:r w:rsidRPr="00444B86">
        <w:rPr>
          <w:szCs w:val="24"/>
        </w:rPr>
        <w:t xml:space="preserve">Abbildung </w:t>
      </w:r>
      <w:r w:rsidRPr="00444B86">
        <w:rPr>
          <w:szCs w:val="24"/>
        </w:rPr>
        <w:fldChar w:fldCharType="begin"/>
      </w:r>
      <w:r w:rsidRPr="00444B86">
        <w:rPr>
          <w:szCs w:val="24"/>
        </w:rPr>
        <w:instrText xml:space="preserve"> SEQ Abbildung \* ARABIC </w:instrText>
      </w:r>
      <w:r w:rsidRPr="00444B86">
        <w:rPr>
          <w:szCs w:val="24"/>
        </w:rPr>
        <w:fldChar w:fldCharType="separate"/>
      </w:r>
      <w:r w:rsidR="00DD2914">
        <w:rPr>
          <w:noProof/>
          <w:szCs w:val="24"/>
        </w:rPr>
        <w:t>29</w:t>
      </w:r>
      <w:r w:rsidRPr="00444B86">
        <w:rPr>
          <w:szCs w:val="24"/>
        </w:rPr>
        <w:fldChar w:fldCharType="end"/>
      </w:r>
      <w:r w:rsidRPr="00444B86">
        <w:rPr>
          <w:szCs w:val="24"/>
        </w:rPr>
        <w:t>: Aufruf der Komponente aus dem Variablen Modal heraus</w:t>
      </w:r>
      <w:bookmarkEnd w:id="135"/>
      <w:bookmarkEnd w:id="136"/>
    </w:p>
    <w:p w14:paraId="3E1376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77F7B1A6" wp14:editId="1ECC6BE0">
            <wp:extent cx="2700000" cy="1245330"/>
            <wp:effectExtent l="0" t="0" r="571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0000" cy="1245330"/>
                    </a:xfrm>
                    <a:prstGeom prst="rect">
                      <a:avLst/>
                    </a:prstGeom>
                  </pic:spPr>
                </pic:pic>
              </a:graphicData>
            </a:graphic>
          </wp:inline>
        </w:drawing>
      </w:r>
    </w:p>
    <w:p w14:paraId="0BB690A8" w14:textId="473EB3DE" w:rsidR="00BD4A0F" w:rsidRPr="00550EDF" w:rsidRDefault="00BD4A0F" w:rsidP="00BD4A0F">
      <w:pPr>
        <w:pStyle w:val="Beschriftung"/>
        <w:jc w:val="both"/>
        <w:rPr>
          <w:szCs w:val="24"/>
        </w:rPr>
      </w:pPr>
      <w:bookmarkStart w:id="137" w:name="_Toc522307826"/>
      <w:bookmarkStart w:id="138" w:name="_Toc523475378"/>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DD2914">
        <w:rPr>
          <w:noProof/>
          <w:szCs w:val="24"/>
        </w:rPr>
        <w:t>30</w:t>
      </w:r>
      <w:r w:rsidRPr="00550EDF">
        <w:rPr>
          <w:noProof/>
          <w:szCs w:val="24"/>
        </w:rPr>
        <w:fldChar w:fldCharType="end"/>
      </w:r>
      <w:r w:rsidRPr="00550EDF">
        <w:rPr>
          <w:szCs w:val="24"/>
        </w:rPr>
        <w:t>: Komponente zum Variablen Modal enthält den zugehörigen selector</w:t>
      </w:r>
      <w:bookmarkEnd w:id="137"/>
      <w:bookmarkEnd w:id="138"/>
    </w:p>
    <w:p w14:paraId="7FCFD3A8" w14:textId="312B432A" w:rsidR="00BD4A0F" w:rsidRDefault="00BD4A0F" w:rsidP="00BD4A0F">
      <w:pPr>
        <w:pStyle w:val="StandardWissenschaftlichArbeiten"/>
        <w:rPr>
          <w:rFonts w:ascii="Times New Roman" w:hAnsi="Times New Roman" w:cs="Times New Roman"/>
          <w:szCs w:val="24"/>
          <w:lang w:eastAsia="de-DE"/>
        </w:rPr>
      </w:pPr>
    </w:p>
    <w:p w14:paraId="669984D4" w14:textId="23A516D2" w:rsidR="00211DA7" w:rsidRDefault="00211DA7" w:rsidP="00211DA7">
      <w:pPr>
        <w:pStyle w:val="berschrift3"/>
        <w:numPr>
          <w:ilvl w:val="3"/>
          <w:numId w:val="21"/>
        </w:numPr>
      </w:pPr>
      <w:bookmarkStart w:id="139" w:name="_Toc523475446"/>
      <w:r>
        <w:t>Modeller Funktionen</w:t>
      </w:r>
      <w:bookmarkEnd w:id="139"/>
    </w:p>
    <w:p w14:paraId="655642EF" w14:textId="5DED4721" w:rsidR="00B54691" w:rsidRPr="00B54691" w:rsidRDefault="00FB6264" w:rsidP="00B54691">
      <w:pPr>
        <w:pStyle w:val="Grundtext"/>
      </w:pPr>
      <w:r>
        <w:t>Folgende zusätzliche Funktionen wurden im Projekt implementiert und können über die Icons der Palette im Modeller aufgerufen werden. Die Bedienung der einzelnen Elemente kann dem Benutzerhandbuch entnommen werden.</w:t>
      </w:r>
      <w:r w:rsidR="009502AC">
        <w:t xml:space="preserve"> Für das Coding ist der zentrale Ausgangspunkt die modeler.component.ts Datei, welche alle zugehörigen Modale und ähnliches importiert und selbst auch viel weitere Logik enthält. Im nachfolgenden werden nun die einzelnen Funktionen aufgezählt und die relevanten Codingsstellen zugeordnet.</w:t>
      </w:r>
    </w:p>
    <w:p w14:paraId="4171314E" w14:textId="170C7E9F" w:rsidR="00031E0E" w:rsidRDefault="00211DA7" w:rsidP="00031E0E">
      <w:pPr>
        <w:pStyle w:val="Grundtext"/>
        <w:numPr>
          <w:ilvl w:val="0"/>
          <w:numId w:val="30"/>
        </w:numPr>
      </w:pPr>
      <w:r>
        <w:t>Export to BPMN</w:t>
      </w:r>
    </w:p>
    <w:p w14:paraId="69FFD6D1" w14:textId="30F4E41A" w:rsidR="00031E0E" w:rsidRDefault="00031E0E" w:rsidP="00031E0E">
      <w:pPr>
        <w:pStyle w:val="Grundtext"/>
      </w:pPr>
      <w:r>
        <w:t>Diese Funktion ist in modeler.component.ts implementiert:</w:t>
      </w:r>
    </w:p>
    <w:p w14:paraId="71CACAC7" w14:textId="77777777" w:rsidR="00FB6264" w:rsidRDefault="00031E0E" w:rsidP="00FB6264">
      <w:pPr>
        <w:pStyle w:val="Grundtext"/>
        <w:keepNext/>
      </w:pPr>
      <w:r w:rsidRPr="00031E0E">
        <w:rPr>
          <w:noProof/>
        </w:rPr>
        <w:lastRenderedPageBreak/>
        <w:drawing>
          <wp:inline distT="0" distB="0" distL="0" distR="0" wp14:anchorId="33F2F92A" wp14:editId="4E9DDD8E">
            <wp:extent cx="5400675" cy="1880235"/>
            <wp:effectExtent l="0" t="0" r="9525"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675" cy="1880235"/>
                    </a:xfrm>
                    <a:prstGeom prst="rect">
                      <a:avLst/>
                    </a:prstGeom>
                  </pic:spPr>
                </pic:pic>
              </a:graphicData>
            </a:graphic>
          </wp:inline>
        </w:drawing>
      </w:r>
    </w:p>
    <w:p w14:paraId="6F65D6F8" w14:textId="5420811B" w:rsidR="00031E0E" w:rsidRDefault="00FB6264" w:rsidP="00FB6264">
      <w:pPr>
        <w:pStyle w:val="Beschriftung"/>
        <w:jc w:val="both"/>
      </w:pPr>
      <w:bookmarkStart w:id="140" w:name="_Toc523475379"/>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31</w:t>
      </w:r>
      <w:r w:rsidR="00871F30">
        <w:rPr>
          <w:noProof/>
        </w:rPr>
        <w:fldChar w:fldCharType="end"/>
      </w:r>
      <w:r>
        <w:t>: Download eines Modells in bpmn-Format</w:t>
      </w:r>
      <w:bookmarkEnd w:id="140"/>
    </w:p>
    <w:p w14:paraId="7BE31763" w14:textId="26E065F5" w:rsidR="00211DA7" w:rsidRDefault="00211DA7" w:rsidP="00211DA7">
      <w:pPr>
        <w:pStyle w:val="Grundtext"/>
        <w:numPr>
          <w:ilvl w:val="0"/>
          <w:numId w:val="30"/>
        </w:numPr>
      </w:pPr>
      <w:r>
        <w:t>Export to SVG</w:t>
      </w:r>
    </w:p>
    <w:p w14:paraId="2ECEAA08" w14:textId="77777777" w:rsidR="00FB6264" w:rsidRDefault="00FB6264" w:rsidP="00FB6264">
      <w:pPr>
        <w:pStyle w:val="Grundtext"/>
      </w:pPr>
      <w:r>
        <w:t>Diese Funktion ist in modeler.component.ts implementiert:</w:t>
      </w:r>
    </w:p>
    <w:p w14:paraId="34AF33AC" w14:textId="77777777" w:rsidR="00FB6264" w:rsidRDefault="00FB6264" w:rsidP="00FB6264">
      <w:pPr>
        <w:pStyle w:val="Grundtext"/>
        <w:keepNext/>
      </w:pPr>
      <w:r w:rsidRPr="00FB6264">
        <w:rPr>
          <w:noProof/>
        </w:rPr>
        <w:drawing>
          <wp:inline distT="0" distB="0" distL="0" distR="0" wp14:anchorId="314E6AFC" wp14:editId="47C8D0DD">
            <wp:extent cx="5400675" cy="1903095"/>
            <wp:effectExtent l="0" t="0" r="952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1903095"/>
                    </a:xfrm>
                    <a:prstGeom prst="rect">
                      <a:avLst/>
                    </a:prstGeom>
                  </pic:spPr>
                </pic:pic>
              </a:graphicData>
            </a:graphic>
          </wp:inline>
        </w:drawing>
      </w:r>
    </w:p>
    <w:p w14:paraId="3BB7F53F" w14:textId="77A48DE4" w:rsidR="00FB6264" w:rsidRDefault="00FB6264" w:rsidP="00FB6264">
      <w:pPr>
        <w:pStyle w:val="Beschriftung"/>
        <w:jc w:val="both"/>
      </w:pPr>
      <w:bookmarkStart w:id="141" w:name="_Toc523475380"/>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32</w:t>
      </w:r>
      <w:r w:rsidR="00871F30">
        <w:rPr>
          <w:noProof/>
        </w:rPr>
        <w:fldChar w:fldCharType="end"/>
      </w:r>
      <w:r>
        <w:t>: Download eines Modells im svg-Format</w:t>
      </w:r>
      <w:bookmarkEnd w:id="141"/>
    </w:p>
    <w:p w14:paraId="02F35ADF" w14:textId="7CB157F7" w:rsidR="00FB6264" w:rsidRDefault="00211DA7" w:rsidP="00FB6264">
      <w:pPr>
        <w:pStyle w:val="Grundtext"/>
        <w:numPr>
          <w:ilvl w:val="0"/>
          <w:numId w:val="30"/>
        </w:numPr>
      </w:pPr>
      <w:r>
        <w:t>Set Variables</w:t>
      </w:r>
    </w:p>
    <w:p w14:paraId="700C7D1B" w14:textId="34B25FE4" w:rsidR="00FB6264" w:rsidRDefault="00FB6264" w:rsidP="00FB6264">
      <w:pPr>
        <w:pStyle w:val="Grundtext"/>
      </w:pPr>
      <w:r>
        <w:t>Diese Funktion ist</w:t>
      </w:r>
      <w:r w:rsidR="009502AC">
        <w:t xml:space="preserve"> im</w:t>
      </w:r>
      <w:r>
        <w:t xml:space="preserve"> VariableModal </w:t>
      </w:r>
      <w:r w:rsidR="009502AC">
        <w:t>implementiert</w:t>
      </w:r>
      <w:r>
        <w:t xml:space="preserve"> (siehe Kapitel </w:t>
      </w:r>
      <w:r>
        <w:fldChar w:fldCharType="begin"/>
      </w:r>
      <w:r>
        <w:instrText xml:space="preserve"> REF _Ref523471049 \r \h </w:instrText>
      </w:r>
      <w:r>
        <w:fldChar w:fldCharType="separate"/>
      </w:r>
      <w:r w:rsidR="00DD2914">
        <w:t>6.1.2.6</w:t>
      </w:r>
      <w:r>
        <w:fldChar w:fldCharType="end"/>
      </w:r>
      <w:r w:rsidR="009502AC">
        <w:t>:</w:t>
      </w:r>
    </w:p>
    <w:p w14:paraId="348D5457" w14:textId="77777777" w:rsidR="009502AC" w:rsidRDefault="009502AC" w:rsidP="009502AC">
      <w:pPr>
        <w:pStyle w:val="Grundtext"/>
        <w:keepNext/>
      </w:pPr>
      <w:r w:rsidRPr="009502AC">
        <w:rPr>
          <w:noProof/>
        </w:rPr>
        <w:lastRenderedPageBreak/>
        <w:drawing>
          <wp:inline distT="0" distB="0" distL="0" distR="0" wp14:anchorId="19ADAE33" wp14:editId="242DCC1C">
            <wp:extent cx="5400675" cy="3218815"/>
            <wp:effectExtent l="0" t="0" r="9525" b="63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675" cy="3218815"/>
                    </a:xfrm>
                    <a:prstGeom prst="rect">
                      <a:avLst/>
                    </a:prstGeom>
                  </pic:spPr>
                </pic:pic>
              </a:graphicData>
            </a:graphic>
          </wp:inline>
        </w:drawing>
      </w:r>
    </w:p>
    <w:p w14:paraId="3E62D184" w14:textId="329BEC19" w:rsidR="00FB6264" w:rsidRDefault="009502AC" w:rsidP="00026B7C">
      <w:pPr>
        <w:pStyle w:val="Beschriftung"/>
        <w:jc w:val="both"/>
      </w:pPr>
      <w:bookmarkStart w:id="142" w:name="_Toc523475381"/>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33</w:t>
      </w:r>
      <w:r w:rsidR="00871F30">
        <w:rPr>
          <w:noProof/>
        </w:rPr>
        <w:fldChar w:fldCharType="end"/>
      </w:r>
      <w:r>
        <w:t>: Setzen von Variablen</w:t>
      </w:r>
      <w:bookmarkEnd w:id="142"/>
    </w:p>
    <w:p w14:paraId="09B44299" w14:textId="228C926B" w:rsidR="00211DA7" w:rsidRDefault="00211DA7" w:rsidP="00026B7C">
      <w:pPr>
        <w:pStyle w:val="Grundtext"/>
        <w:numPr>
          <w:ilvl w:val="0"/>
          <w:numId w:val="30"/>
        </w:numPr>
      </w:pPr>
      <w:r>
        <w:t>Set Term</w:t>
      </w:r>
    </w:p>
    <w:p w14:paraId="1090ECBE" w14:textId="23E0A025" w:rsidR="00FB6264" w:rsidRDefault="00FB6264" w:rsidP="00FB6264">
      <w:pPr>
        <w:pStyle w:val="Grundtext"/>
      </w:pPr>
      <w:r>
        <w:t xml:space="preserve">Die Logik zum Setzen von Termen ist im TermModal </w:t>
      </w:r>
      <w:r w:rsidR="004141E1">
        <w:t xml:space="preserve">(siehe auch Kapitel </w:t>
      </w:r>
      <w:r w:rsidR="004141E1">
        <w:fldChar w:fldCharType="begin"/>
      </w:r>
      <w:r w:rsidR="004141E1">
        <w:instrText xml:space="preserve"> REF _Ref523471809 \r \h </w:instrText>
      </w:r>
      <w:r w:rsidR="004141E1">
        <w:fldChar w:fldCharType="separate"/>
      </w:r>
      <w:r w:rsidR="00DD2914">
        <w:t>6.1.2.6</w:t>
      </w:r>
      <w:r w:rsidR="004141E1">
        <w:fldChar w:fldCharType="end"/>
      </w:r>
      <w:r w:rsidR="004141E1">
        <w:t xml:space="preserve">) </w:t>
      </w:r>
      <w:r>
        <w:t>hinterlegt:</w:t>
      </w:r>
    </w:p>
    <w:p w14:paraId="632AAC30" w14:textId="77777777" w:rsidR="00FB6264" w:rsidRDefault="00FB6264" w:rsidP="00FB6264">
      <w:pPr>
        <w:pStyle w:val="Grundtext"/>
        <w:keepNext/>
      </w:pPr>
      <w:r w:rsidRPr="00FB6264">
        <w:rPr>
          <w:noProof/>
        </w:rPr>
        <w:drawing>
          <wp:inline distT="0" distB="0" distL="0" distR="0" wp14:anchorId="1906723F" wp14:editId="6A548D76">
            <wp:extent cx="5400675" cy="360553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3605530"/>
                    </a:xfrm>
                    <a:prstGeom prst="rect">
                      <a:avLst/>
                    </a:prstGeom>
                  </pic:spPr>
                </pic:pic>
              </a:graphicData>
            </a:graphic>
          </wp:inline>
        </w:drawing>
      </w:r>
    </w:p>
    <w:p w14:paraId="0A7A16B2" w14:textId="0B77BC3D" w:rsidR="00FB6264" w:rsidRDefault="00FB6264" w:rsidP="00FB6264">
      <w:pPr>
        <w:pStyle w:val="Beschriftung"/>
        <w:jc w:val="both"/>
      </w:pPr>
      <w:bookmarkStart w:id="143" w:name="_Toc523475382"/>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34</w:t>
      </w:r>
      <w:r w:rsidR="00871F30">
        <w:rPr>
          <w:noProof/>
        </w:rPr>
        <w:fldChar w:fldCharType="end"/>
      </w:r>
      <w:r>
        <w:t>: Setzen von Termen</w:t>
      </w:r>
      <w:bookmarkEnd w:id="143"/>
    </w:p>
    <w:p w14:paraId="602666D8" w14:textId="37F477E2" w:rsidR="00211DA7" w:rsidRDefault="00211DA7" w:rsidP="00211DA7">
      <w:pPr>
        <w:pStyle w:val="Grundtext"/>
        <w:numPr>
          <w:ilvl w:val="0"/>
          <w:numId w:val="30"/>
        </w:numPr>
      </w:pPr>
      <w:r>
        <w:lastRenderedPageBreak/>
        <w:t>Evaluate Process</w:t>
      </w:r>
    </w:p>
    <w:p w14:paraId="124AAB2C" w14:textId="6A460EF7" w:rsidR="004141E1" w:rsidRDefault="004141E1" w:rsidP="004141E1">
      <w:pPr>
        <w:pStyle w:val="Grundtext"/>
      </w:pPr>
      <w:r>
        <w:t xml:space="preserve">Prozesse können anhand der zugewiesenen Terme und Variablen für einzelne Prozessschritte ausgewertet werden. Die Logik hierzu befindet sich in modeler.component.ts und dem InputModal (siehe Kapitel </w:t>
      </w:r>
      <w:r>
        <w:fldChar w:fldCharType="begin"/>
      </w:r>
      <w:r>
        <w:instrText xml:space="preserve"> REF _Ref523471822 \r \h </w:instrText>
      </w:r>
      <w:r>
        <w:fldChar w:fldCharType="separate"/>
      </w:r>
      <w:r w:rsidR="00DD2914">
        <w:t>6.1.2.6</w:t>
      </w:r>
      <w:r>
        <w:fldChar w:fldCharType="end"/>
      </w:r>
      <w:r>
        <w:t>):</w:t>
      </w:r>
    </w:p>
    <w:p w14:paraId="31492325" w14:textId="77777777" w:rsidR="004141E1" w:rsidRDefault="004141E1" w:rsidP="004141E1">
      <w:pPr>
        <w:pStyle w:val="Grundtext"/>
        <w:keepNext/>
      </w:pPr>
      <w:r w:rsidRPr="004141E1">
        <w:rPr>
          <w:noProof/>
        </w:rPr>
        <w:drawing>
          <wp:inline distT="0" distB="0" distL="0" distR="0" wp14:anchorId="7E202686" wp14:editId="618718B3">
            <wp:extent cx="5400675" cy="3075305"/>
            <wp:effectExtent l="0" t="0" r="9525"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3075305"/>
                    </a:xfrm>
                    <a:prstGeom prst="rect">
                      <a:avLst/>
                    </a:prstGeom>
                  </pic:spPr>
                </pic:pic>
              </a:graphicData>
            </a:graphic>
          </wp:inline>
        </w:drawing>
      </w:r>
    </w:p>
    <w:p w14:paraId="7D26547E" w14:textId="19AD36F3" w:rsidR="004141E1" w:rsidRDefault="004141E1" w:rsidP="004141E1">
      <w:pPr>
        <w:pStyle w:val="Beschriftung"/>
        <w:jc w:val="both"/>
      </w:pPr>
      <w:bookmarkStart w:id="144" w:name="_Toc523475383"/>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35</w:t>
      </w:r>
      <w:r w:rsidR="00871F30">
        <w:rPr>
          <w:noProof/>
        </w:rPr>
        <w:fldChar w:fldCharType="end"/>
      </w:r>
      <w:r>
        <w:t>: Evaluieren von einzelnen Modellen</w:t>
      </w:r>
      <w:bookmarkEnd w:id="144"/>
    </w:p>
    <w:p w14:paraId="2666270A" w14:textId="7A53CE7D" w:rsidR="00211DA7" w:rsidRDefault="00211DA7" w:rsidP="00211DA7">
      <w:pPr>
        <w:pStyle w:val="Grundtext"/>
        <w:numPr>
          <w:ilvl w:val="0"/>
          <w:numId w:val="30"/>
        </w:numPr>
      </w:pPr>
      <w:r>
        <w:t>Start cascading Evaluation</w:t>
      </w:r>
    </w:p>
    <w:p w14:paraId="11DAC6D8" w14:textId="6E78C831" w:rsidR="004141E1" w:rsidRDefault="004141E1" w:rsidP="004141E1">
      <w:pPr>
        <w:pStyle w:val="Grundtext"/>
      </w:pPr>
      <w:r>
        <w:t>Im Gegensatz zum Auswerten von einzelnen Modellpfaden besteht die Möglichkeit kaskadierend den aktuellen Prozess inklusive aller Suprozesse auszuwerten.</w:t>
      </w:r>
    </w:p>
    <w:p w14:paraId="2AA50506" w14:textId="6A949755" w:rsidR="004141E1" w:rsidRDefault="00DD422D" w:rsidP="004141E1">
      <w:pPr>
        <w:pStyle w:val="Grundtext"/>
      </w:pPr>
      <w:r>
        <w:t xml:space="preserve">Zugeordnet hierzu ist das evalModal (siehe Kapitel </w:t>
      </w:r>
      <w:r>
        <w:fldChar w:fldCharType="begin"/>
      </w:r>
      <w:r>
        <w:instrText xml:space="preserve"> REF _Ref523472006 \r \h </w:instrText>
      </w:r>
      <w:r>
        <w:fldChar w:fldCharType="separate"/>
      </w:r>
      <w:r w:rsidR="00DD2914">
        <w:t>6.1.2.6</w:t>
      </w:r>
      <w:r>
        <w:fldChar w:fldCharType="end"/>
      </w:r>
      <w:r>
        <w:t>). Das Öffnen dieses</w:t>
      </w:r>
      <w:r w:rsidR="004141E1">
        <w:t xml:space="preserve"> Modals und der zip-Download der beteiligten Modelle ist in modeler.component.ts implementiert:</w:t>
      </w:r>
    </w:p>
    <w:p w14:paraId="61956EAB" w14:textId="77777777" w:rsidR="004141E1" w:rsidRDefault="004141E1" w:rsidP="004141E1">
      <w:pPr>
        <w:pStyle w:val="Grundtext"/>
        <w:keepNext/>
      </w:pPr>
      <w:r w:rsidRPr="004141E1">
        <w:rPr>
          <w:noProof/>
        </w:rPr>
        <w:drawing>
          <wp:inline distT="0" distB="0" distL="0" distR="0" wp14:anchorId="15CCDF20" wp14:editId="6F987AC1">
            <wp:extent cx="4961050" cy="1158340"/>
            <wp:effectExtent l="0" t="0" r="0" b="381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1050" cy="1158340"/>
                    </a:xfrm>
                    <a:prstGeom prst="rect">
                      <a:avLst/>
                    </a:prstGeom>
                  </pic:spPr>
                </pic:pic>
              </a:graphicData>
            </a:graphic>
          </wp:inline>
        </w:drawing>
      </w:r>
    </w:p>
    <w:p w14:paraId="45D0E366" w14:textId="70D754A2" w:rsidR="004141E1" w:rsidRDefault="004141E1" w:rsidP="004141E1">
      <w:pPr>
        <w:pStyle w:val="Beschriftung"/>
        <w:jc w:val="both"/>
      </w:pPr>
      <w:bookmarkStart w:id="145" w:name="_Toc523475384"/>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36</w:t>
      </w:r>
      <w:r w:rsidR="00871F30">
        <w:rPr>
          <w:noProof/>
        </w:rPr>
        <w:fldChar w:fldCharType="end"/>
      </w:r>
      <w:r>
        <w:t>: zip-Download</w:t>
      </w:r>
      <w:r w:rsidR="00DD422D">
        <w:t xml:space="preserve"> der betroffenen Modelle</w:t>
      </w:r>
      <w:r>
        <w:t xml:space="preserve"> beim kaskadierenden Evaluieren</w:t>
      </w:r>
      <w:bookmarkEnd w:id="145"/>
    </w:p>
    <w:p w14:paraId="0487C04F" w14:textId="4CD3DD43" w:rsidR="00DD422D" w:rsidRDefault="00DD422D" w:rsidP="00DD422D">
      <w:pPr>
        <w:pStyle w:val="Grundtext"/>
      </w:pPr>
      <w:r>
        <w:lastRenderedPageBreak/>
        <w:t xml:space="preserve">Die Logik zum eigentlichen Evaluator </w:t>
      </w:r>
      <w:r w:rsidR="00026B7C">
        <w:t>befindet sich in einem eigenen Ordner, da diese etwas umfangreicher ist.</w:t>
      </w:r>
    </w:p>
    <w:p w14:paraId="55532F5B" w14:textId="77777777" w:rsidR="00DD422D" w:rsidRDefault="00DD422D" w:rsidP="00DD422D">
      <w:pPr>
        <w:pStyle w:val="Grundtext"/>
        <w:keepNext/>
      </w:pPr>
      <w:r w:rsidRPr="00DD422D">
        <w:rPr>
          <w:noProof/>
        </w:rPr>
        <w:drawing>
          <wp:inline distT="0" distB="0" distL="0" distR="0" wp14:anchorId="187284EE" wp14:editId="7C626D82">
            <wp:extent cx="2309060" cy="4633362"/>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09060" cy="4633362"/>
                    </a:xfrm>
                    <a:prstGeom prst="rect">
                      <a:avLst/>
                    </a:prstGeom>
                  </pic:spPr>
                </pic:pic>
              </a:graphicData>
            </a:graphic>
          </wp:inline>
        </w:drawing>
      </w:r>
    </w:p>
    <w:p w14:paraId="405BD7A3" w14:textId="78821C92" w:rsidR="00DD422D" w:rsidRPr="00DD422D" w:rsidRDefault="00DD422D" w:rsidP="00DD422D">
      <w:pPr>
        <w:pStyle w:val="Beschriftung"/>
        <w:jc w:val="both"/>
      </w:pPr>
      <w:bookmarkStart w:id="146" w:name="_Toc523475385"/>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37</w:t>
      </w:r>
      <w:r w:rsidR="00871F30">
        <w:rPr>
          <w:noProof/>
        </w:rPr>
        <w:fldChar w:fldCharType="end"/>
      </w:r>
      <w:r>
        <w:t>: Dateistruktur zum kaskadierenden Auswerten</w:t>
      </w:r>
      <w:bookmarkEnd w:id="146"/>
    </w:p>
    <w:p w14:paraId="7C258CBD" w14:textId="47952E43" w:rsidR="00211DA7" w:rsidRDefault="00211DA7" w:rsidP="00211DA7">
      <w:pPr>
        <w:pStyle w:val="Grundtext"/>
        <w:numPr>
          <w:ilvl w:val="0"/>
          <w:numId w:val="30"/>
        </w:numPr>
      </w:pPr>
      <w:r>
        <w:t>Set Subprocess</w:t>
      </w:r>
    </w:p>
    <w:p w14:paraId="60E89339" w14:textId="6829F634" w:rsidR="007835C8" w:rsidRDefault="007835C8" w:rsidP="00DD422D">
      <w:pPr>
        <w:pStyle w:val="Grundtext"/>
      </w:pPr>
      <w:r>
        <w:t xml:space="preserve">Ein Subprozess kann über das SubProcessModal gesetzt werden (siehe auch Kapitel </w:t>
      </w:r>
      <w:r>
        <w:fldChar w:fldCharType="begin"/>
      </w:r>
      <w:r>
        <w:instrText xml:space="preserve"> REF _Ref523472231 \r \h </w:instrText>
      </w:r>
      <w:r>
        <w:fldChar w:fldCharType="separate"/>
      </w:r>
      <w:r w:rsidR="00DD2914">
        <w:t>6.1.2.6</w:t>
      </w:r>
      <w:r>
        <w:fldChar w:fldCharType="end"/>
      </w:r>
      <w:r>
        <w:t>):</w:t>
      </w:r>
    </w:p>
    <w:p w14:paraId="2F4C5E9E" w14:textId="77777777" w:rsidR="007835C8" w:rsidRDefault="007835C8" w:rsidP="007835C8">
      <w:pPr>
        <w:pStyle w:val="Grundtext"/>
        <w:keepNext/>
      </w:pPr>
      <w:r w:rsidRPr="007835C8">
        <w:rPr>
          <w:noProof/>
        </w:rPr>
        <w:lastRenderedPageBreak/>
        <w:drawing>
          <wp:inline distT="0" distB="0" distL="0" distR="0" wp14:anchorId="3E40DD6E" wp14:editId="728B4BDC">
            <wp:extent cx="5400675" cy="3584575"/>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675" cy="3584575"/>
                    </a:xfrm>
                    <a:prstGeom prst="rect">
                      <a:avLst/>
                    </a:prstGeom>
                  </pic:spPr>
                </pic:pic>
              </a:graphicData>
            </a:graphic>
          </wp:inline>
        </w:drawing>
      </w:r>
    </w:p>
    <w:p w14:paraId="0F86337D" w14:textId="3C260026" w:rsidR="007835C8" w:rsidRDefault="007835C8" w:rsidP="007835C8">
      <w:pPr>
        <w:pStyle w:val="Beschriftung"/>
        <w:jc w:val="both"/>
      </w:pPr>
      <w:bookmarkStart w:id="147" w:name="_Toc523475386"/>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38</w:t>
      </w:r>
      <w:r w:rsidR="00871F30">
        <w:rPr>
          <w:noProof/>
        </w:rPr>
        <w:fldChar w:fldCharType="end"/>
      </w:r>
      <w:r>
        <w:t>: Setzen eines Subprozesses</w:t>
      </w:r>
      <w:bookmarkEnd w:id="147"/>
    </w:p>
    <w:p w14:paraId="411CA711" w14:textId="18BEB630" w:rsidR="00211DA7" w:rsidRDefault="00211DA7" w:rsidP="00211DA7">
      <w:pPr>
        <w:pStyle w:val="Grundtext"/>
        <w:numPr>
          <w:ilvl w:val="0"/>
          <w:numId w:val="30"/>
        </w:numPr>
      </w:pPr>
      <w:r>
        <w:t>Open Model of Subprocess</w:t>
      </w:r>
    </w:p>
    <w:p w14:paraId="724F3FBD" w14:textId="05BB81A8" w:rsidR="007835C8" w:rsidRDefault="007835C8" w:rsidP="007835C8">
      <w:pPr>
        <w:pStyle w:val="Grundtext"/>
      </w:pPr>
      <w:r>
        <w:t>Diese Funktion ist in modeler.component.ts implementiert:</w:t>
      </w:r>
    </w:p>
    <w:p w14:paraId="389A068F" w14:textId="77777777" w:rsidR="007835C8" w:rsidRDefault="007835C8" w:rsidP="007835C8">
      <w:pPr>
        <w:pStyle w:val="Grundtext"/>
        <w:keepNext/>
      </w:pPr>
      <w:r w:rsidRPr="00FB6264">
        <w:rPr>
          <w:noProof/>
        </w:rPr>
        <w:drawing>
          <wp:inline distT="0" distB="0" distL="0" distR="0" wp14:anchorId="14AAD69C" wp14:editId="1309EA4A">
            <wp:extent cx="5400675" cy="3296285"/>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675" cy="3296285"/>
                    </a:xfrm>
                    <a:prstGeom prst="rect">
                      <a:avLst/>
                    </a:prstGeom>
                  </pic:spPr>
                </pic:pic>
              </a:graphicData>
            </a:graphic>
          </wp:inline>
        </w:drawing>
      </w:r>
    </w:p>
    <w:p w14:paraId="57A9941C" w14:textId="5BE24410" w:rsidR="007835C8" w:rsidRDefault="007835C8" w:rsidP="007835C8">
      <w:pPr>
        <w:pStyle w:val="Beschriftung"/>
        <w:jc w:val="both"/>
      </w:pPr>
      <w:bookmarkStart w:id="148" w:name="_Toc523475387"/>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39</w:t>
      </w:r>
      <w:r w:rsidR="00871F30">
        <w:rPr>
          <w:noProof/>
        </w:rPr>
        <w:fldChar w:fldCharType="end"/>
      </w:r>
      <w:r>
        <w:t>: Öffnen eines Subprozesses in einem neuen Tab</w:t>
      </w:r>
      <w:bookmarkEnd w:id="148"/>
    </w:p>
    <w:p w14:paraId="6FA57BDF" w14:textId="6EAF1FFD" w:rsidR="007835C8" w:rsidRDefault="00211DA7" w:rsidP="007835C8">
      <w:pPr>
        <w:pStyle w:val="Grundtext"/>
        <w:numPr>
          <w:ilvl w:val="0"/>
          <w:numId w:val="30"/>
        </w:numPr>
      </w:pPr>
      <w:r>
        <w:t>Highlight Elements</w:t>
      </w:r>
    </w:p>
    <w:p w14:paraId="0569B139" w14:textId="3ACAB3E6" w:rsidR="007835C8" w:rsidRDefault="007835C8" w:rsidP="007835C8">
      <w:pPr>
        <w:pStyle w:val="Grundtext"/>
        <w:ind w:left="360"/>
      </w:pPr>
      <w:r>
        <w:lastRenderedPageBreak/>
        <w:t>Diese Funktion ist in modeler.component.ts implementiert:</w:t>
      </w:r>
    </w:p>
    <w:p w14:paraId="382C3DFD" w14:textId="77777777" w:rsidR="007835C8" w:rsidRDefault="007835C8" w:rsidP="007835C8">
      <w:pPr>
        <w:pStyle w:val="Grundtext"/>
        <w:keepNext/>
        <w:ind w:left="360"/>
      </w:pPr>
      <w:r w:rsidRPr="007835C8">
        <w:rPr>
          <w:noProof/>
        </w:rPr>
        <w:drawing>
          <wp:inline distT="0" distB="0" distL="0" distR="0" wp14:anchorId="55484F67" wp14:editId="13C818A3">
            <wp:extent cx="5400675" cy="2270125"/>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2270125"/>
                    </a:xfrm>
                    <a:prstGeom prst="rect">
                      <a:avLst/>
                    </a:prstGeom>
                  </pic:spPr>
                </pic:pic>
              </a:graphicData>
            </a:graphic>
          </wp:inline>
        </w:drawing>
      </w:r>
    </w:p>
    <w:p w14:paraId="5C3ACEC3" w14:textId="64BAED54" w:rsidR="007835C8" w:rsidRDefault="007835C8" w:rsidP="007835C8">
      <w:pPr>
        <w:pStyle w:val="Beschriftung"/>
        <w:jc w:val="both"/>
      </w:pPr>
      <w:bookmarkStart w:id="149" w:name="_Toc523475388"/>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40</w:t>
      </w:r>
      <w:r w:rsidR="00871F30">
        <w:rPr>
          <w:noProof/>
        </w:rPr>
        <w:fldChar w:fldCharType="end"/>
      </w:r>
      <w:r>
        <w:t>: Farbliches Hervorheben von Prozesspfaden anhand ihrer zugewiesenen Terme</w:t>
      </w:r>
      <w:bookmarkEnd w:id="149"/>
    </w:p>
    <w:p w14:paraId="772B8DCF" w14:textId="5CEC4212" w:rsidR="00211DA7" w:rsidRDefault="00211DA7" w:rsidP="00211DA7">
      <w:pPr>
        <w:pStyle w:val="Grundtext"/>
        <w:numPr>
          <w:ilvl w:val="0"/>
          <w:numId w:val="30"/>
        </w:numPr>
      </w:pPr>
      <w:r>
        <w:t>Reset Diagram</w:t>
      </w:r>
    </w:p>
    <w:p w14:paraId="376ACCA2" w14:textId="5FAF1EBB" w:rsidR="00031E0E" w:rsidRDefault="00031E0E" w:rsidP="00031E0E">
      <w:pPr>
        <w:pStyle w:val="Grundtext"/>
      </w:pPr>
      <w:r>
        <w:t xml:space="preserve">Diese Funktion </w:t>
      </w:r>
      <w:r w:rsidR="007835C8">
        <w:t>ist in</w:t>
      </w:r>
      <w:r>
        <w:t xml:space="preserve"> modeler.components.ts</w:t>
      </w:r>
      <w:r w:rsidR="007835C8">
        <w:t xml:space="preserve"> implementiert:</w:t>
      </w:r>
    </w:p>
    <w:p w14:paraId="1FCAAF85" w14:textId="77777777" w:rsidR="00031E0E" w:rsidRDefault="00031E0E" w:rsidP="00031E0E">
      <w:pPr>
        <w:pStyle w:val="Grundtext"/>
        <w:keepNext/>
      </w:pPr>
      <w:r w:rsidRPr="00031E0E">
        <w:rPr>
          <w:noProof/>
        </w:rPr>
        <w:lastRenderedPageBreak/>
        <w:drawing>
          <wp:inline distT="0" distB="0" distL="0" distR="0" wp14:anchorId="4CF1835C" wp14:editId="52229820">
            <wp:extent cx="5400675" cy="4441825"/>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675" cy="4441825"/>
                    </a:xfrm>
                    <a:prstGeom prst="rect">
                      <a:avLst/>
                    </a:prstGeom>
                  </pic:spPr>
                </pic:pic>
              </a:graphicData>
            </a:graphic>
          </wp:inline>
        </w:drawing>
      </w:r>
    </w:p>
    <w:p w14:paraId="0AC8B93E" w14:textId="3F077356" w:rsidR="00031E0E" w:rsidRDefault="00031E0E" w:rsidP="00031E0E">
      <w:pPr>
        <w:pStyle w:val="Beschriftung"/>
        <w:jc w:val="both"/>
      </w:pPr>
      <w:bookmarkStart w:id="150" w:name="_Toc523475389"/>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41</w:t>
      </w:r>
      <w:r w:rsidR="00871F30">
        <w:rPr>
          <w:noProof/>
        </w:rPr>
        <w:fldChar w:fldCharType="end"/>
      </w:r>
      <w:r>
        <w:t>: Reset des Diagramms</w:t>
      </w:r>
      <w:bookmarkEnd w:id="150"/>
    </w:p>
    <w:p w14:paraId="6EAFA0C0" w14:textId="62B6DB63" w:rsidR="00211DA7" w:rsidRPr="00211DA7" w:rsidRDefault="00211DA7" w:rsidP="00211DA7">
      <w:pPr>
        <w:pStyle w:val="Grundtext"/>
        <w:numPr>
          <w:ilvl w:val="0"/>
          <w:numId w:val="30"/>
        </w:numPr>
      </w:pPr>
      <w:r>
        <w:t>See Processes references</w:t>
      </w:r>
    </w:p>
    <w:p w14:paraId="41425A5E" w14:textId="66D00C7A" w:rsidR="00375959" w:rsidRDefault="00255F1D"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Diese Funktion ist in modeler.components.ts implementiert:</w:t>
      </w:r>
    </w:p>
    <w:p w14:paraId="4B4E290A" w14:textId="77777777" w:rsidR="00255F1D" w:rsidRDefault="00255F1D" w:rsidP="00255F1D">
      <w:pPr>
        <w:pStyle w:val="StandardWissenschaftlichArbeiten"/>
        <w:keepNext/>
      </w:pPr>
      <w:r w:rsidRPr="00255F1D">
        <w:rPr>
          <w:rFonts w:ascii="Times New Roman" w:hAnsi="Times New Roman" w:cs="Times New Roman"/>
          <w:noProof/>
          <w:szCs w:val="24"/>
          <w:lang w:eastAsia="de-DE"/>
        </w:rPr>
        <w:lastRenderedPageBreak/>
        <w:drawing>
          <wp:inline distT="0" distB="0" distL="0" distR="0" wp14:anchorId="5EDCA927" wp14:editId="3E7F2F52">
            <wp:extent cx="5400675" cy="3883660"/>
            <wp:effectExtent l="0" t="0" r="9525" b="25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675" cy="3883660"/>
                    </a:xfrm>
                    <a:prstGeom prst="rect">
                      <a:avLst/>
                    </a:prstGeom>
                  </pic:spPr>
                </pic:pic>
              </a:graphicData>
            </a:graphic>
          </wp:inline>
        </w:drawing>
      </w:r>
    </w:p>
    <w:p w14:paraId="1F24EE20" w14:textId="71586F3F" w:rsidR="00255F1D" w:rsidRDefault="00255F1D" w:rsidP="00255F1D">
      <w:pPr>
        <w:pStyle w:val="Beschriftung"/>
        <w:jc w:val="both"/>
      </w:pPr>
      <w:bookmarkStart w:id="151" w:name="_Toc523475390"/>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42</w:t>
      </w:r>
      <w:r w:rsidR="00871F30">
        <w:rPr>
          <w:noProof/>
        </w:rPr>
        <w:fldChar w:fldCharType="end"/>
      </w:r>
      <w:r>
        <w:t>: Anzeige aller Prozessreferenzen</w:t>
      </w:r>
      <w:bookmarkEnd w:id="151"/>
    </w:p>
    <w:p w14:paraId="40F6F04E" w14:textId="77777777" w:rsidR="00255F1D" w:rsidRPr="00255F1D" w:rsidRDefault="00255F1D" w:rsidP="00255F1D">
      <w:pPr>
        <w:pStyle w:val="Grundtext"/>
      </w:pPr>
    </w:p>
    <w:p w14:paraId="2093D98B" w14:textId="4206E0B6" w:rsidR="00BD4A0F" w:rsidRPr="00157612" w:rsidRDefault="00BD4A0F" w:rsidP="00157612">
      <w:pPr>
        <w:pStyle w:val="berschrift3"/>
        <w:numPr>
          <w:ilvl w:val="2"/>
          <w:numId w:val="21"/>
        </w:numPr>
        <w:rPr>
          <w:szCs w:val="24"/>
        </w:rPr>
      </w:pPr>
      <w:bookmarkStart w:id="152" w:name="_Toc522307771"/>
      <w:bookmarkStart w:id="153" w:name="_Toc523475447"/>
      <w:r w:rsidRPr="00157612">
        <w:t>Administration Page</w:t>
      </w:r>
      <w:bookmarkEnd w:id="152"/>
      <w:bookmarkEnd w:id="153"/>
    </w:p>
    <w:p w14:paraId="132D48B3" w14:textId="758FBEE2"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Mit </w:t>
      </w:r>
      <w:r w:rsidR="00550EDF">
        <w:rPr>
          <w:rFonts w:ascii="Times New Roman" w:hAnsi="Times New Roman" w:cs="Times New Roman"/>
          <w:szCs w:val="24"/>
          <w:lang w:eastAsia="de-DE"/>
        </w:rPr>
        <w:t>der Admin-</w:t>
      </w:r>
      <w:r w:rsidRPr="00BD4A0F">
        <w:rPr>
          <w:rFonts w:ascii="Times New Roman" w:hAnsi="Times New Roman" w:cs="Times New Roman"/>
          <w:szCs w:val="24"/>
          <w:lang w:eastAsia="de-DE"/>
        </w:rPr>
        <w:t>Berechtigung kann ein User über die Navigation Bar auf den Administrationsbereich zugreifen, andernfalls wird diese Option nicht angezeigt. Neben dem Absprung aus der Navigation Bar ist die Seite auch über die Sub-URL „administration-page“ aufrufbar</w:t>
      </w:r>
      <w:r w:rsidR="00550EDF">
        <w:rPr>
          <w:rFonts w:ascii="Times New Roman" w:hAnsi="Times New Roman" w:cs="Times New Roman"/>
          <w:szCs w:val="24"/>
          <w:lang w:eastAsia="de-DE"/>
        </w:rPr>
        <w:t>.</w:t>
      </w:r>
      <w:r w:rsidRPr="00BD4A0F">
        <w:rPr>
          <w:rFonts w:ascii="Times New Roman" w:hAnsi="Times New Roman" w:cs="Times New Roman"/>
          <w:szCs w:val="24"/>
          <w:lang w:eastAsia="de-DE"/>
        </w:rPr>
        <w:t xml:space="preserve"> Dort angelangt kann dieser weitere Nutzer, Modelle, Rollen und Berechtigungen verwalten.</w:t>
      </w:r>
    </w:p>
    <w:p w14:paraId="1E6FF30D" w14:textId="55E8457D"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allgemeine Logik hierzu befindet sich im Ordner </w:t>
      </w:r>
      <w:r w:rsidR="00157612" w:rsidRPr="00157612">
        <w:rPr>
          <w:rFonts w:ascii="Times New Roman" w:hAnsi="Times New Roman" w:cs="Times New Roman"/>
          <w:szCs w:val="24"/>
          <w:lang w:eastAsia="de-DE"/>
        </w:rPr>
        <w:t>Administration Page</w:t>
      </w:r>
      <w:r w:rsidRPr="00BD4A0F">
        <w:rPr>
          <w:rFonts w:ascii="Times New Roman" w:hAnsi="Times New Roman" w:cs="Times New Roman"/>
          <w:szCs w:val="24"/>
          <w:lang w:eastAsia="de-DE"/>
        </w:rPr>
        <w:t xml:space="preserve">. </w:t>
      </w:r>
    </w:p>
    <w:p w14:paraId="47CC039A" w14:textId="77777777" w:rsidR="00BD4A0F" w:rsidRPr="00BD4A0F" w:rsidRDefault="00BD4A0F" w:rsidP="00BD4A0F">
      <w:pPr>
        <w:pStyle w:val="StandardWissenschaftlichArbeiten"/>
        <w:rPr>
          <w:rFonts w:ascii="Times New Roman" w:hAnsi="Times New Roman" w:cs="Times New Roman"/>
          <w:szCs w:val="24"/>
          <w:lang w:eastAsia="de-DE"/>
        </w:rPr>
      </w:pPr>
    </w:p>
    <w:p w14:paraId="78B30887"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7BB26A7D" wp14:editId="3647D49F">
            <wp:extent cx="1800000" cy="174177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0000" cy="1741775"/>
                    </a:xfrm>
                    <a:prstGeom prst="rect">
                      <a:avLst/>
                    </a:prstGeom>
                  </pic:spPr>
                </pic:pic>
              </a:graphicData>
            </a:graphic>
          </wp:inline>
        </w:drawing>
      </w:r>
    </w:p>
    <w:p w14:paraId="3DA95F0D" w14:textId="2F93E0C8" w:rsidR="00BD4A0F" w:rsidRPr="00BD4A0F" w:rsidRDefault="00BD4A0F" w:rsidP="00AF6106">
      <w:pPr>
        <w:pStyle w:val="Beschriftung"/>
        <w:jc w:val="both"/>
        <w:rPr>
          <w:szCs w:val="24"/>
        </w:rPr>
      </w:pPr>
      <w:bookmarkStart w:id="154" w:name="_Toc522307828"/>
      <w:bookmarkStart w:id="155" w:name="_Toc523475391"/>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DD2914">
        <w:rPr>
          <w:noProof/>
          <w:szCs w:val="24"/>
        </w:rPr>
        <w:t>43</w:t>
      </w:r>
      <w:r w:rsidRPr="00550EDF">
        <w:rPr>
          <w:noProof/>
          <w:szCs w:val="24"/>
        </w:rPr>
        <w:fldChar w:fldCharType="end"/>
      </w:r>
      <w:r w:rsidRPr="00550EDF">
        <w:rPr>
          <w:szCs w:val="24"/>
        </w:rPr>
        <w:t xml:space="preserve">: Coding zur </w:t>
      </w:r>
      <w:bookmarkStart w:id="156" w:name="_Hlk522552470"/>
      <w:bookmarkEnd w:id="154"/>
      <w:r w:rsidR="00157612" w:rsidRPr="00550EDF">
        <w:rPr>
          <w:szCs w:val="24"/>
        </w:rPr>
        <w:t>Administration Page</w:t>
      </w:r>
      <w:bookmarkEnd w:id="155"/>
      <w:bookmarkEnd w:id="156"/>
    </w:p>
    <w:p w14:paraId="25B04F1D" w14:textId="77777777" w:rsidR="00BD4A0F" w:rsidRPr="00BD4A0F" w:rsidRDefault="00BD4A0F" w:rsidP="00BD4A0F">
      <w:pPr>
        <w:pStyle w:val="StandardWissenschaftlichArbeiten"/>
        <w:rPr>
          <w:rFonts w:ascii="Times New Roman" w:hAnsi="Times New Roman" w:cs="Times New Roman"/>
          <w:szCs w:val="24"/>
          <w:lang w:eastAsia="de-DE"/>
        </w:rPr>
      </w:pPr>
    </w:p>
    <w:p w14:paraId="2EC9D998" w14:textId="5A0A9973" w:rsidR="00BD4A0F" w:rsidRPr="00AF6106" w:rsidRDefault="00157612" w:rsidP="00BD4A0F">
      <w:pPr>
        <w:pStyle w:val="berschrift4"/>
        <w:numPr>
          <w:ilvl w:val="3"/>
          <w:numId w:val="21"/>
        </w:numPr>
      </w:pPr>
      <w:bookmarkStart w:id="157" w:name="_Toc523475448"/>
      <w:r w:rsidRPr="00157612">
        <w:t xml:space="preserve">Komponenten der </w:t>
      </w:r>
      <w:bookmarkStart w:id="158" w:name="_Hlk522552431"/>
      <w:r>
        <w:t>A</w:t>
      </w:r>
      <w:r w:rsidRPr="00157612">
        <w:t xml:space="preserve">dministration </w:t>
      </w:r>
      <w:r>
        <w:t>P</w:t>
      </w:r>
      <w:r w:rsidRPr="00157612">
        <w:t>age</w:t>
      </w:r>
      <w:bookmarkEnd w:id="157"/>
      <w:bookmarkEnd w:id="158"/>
    </w:p>
    <w:p w14:paraId="10AD6846" w14:textId="5E4D67F6"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Für jeden einzelnen Tab in der </w:t>
      </w:r>
      <w:r w:rsidR="00157612" w:rsidRPr="00157612">
        <w:rPr>
          <w:rFonts w:ascii="Times New Roman" w:hAnsi="Times New Roman" w:cs="Times New Roman"/>
          <w:szCs w:val="24"/>
          <w:lang w:eastAsia="de-DE"/>
        </w:rPr>
        <w:t>Administration Page</w:t>
      </w:r>
      <w:r w:rsidRPr="00BD4A0F">
        <w:rPr>
          <w:rFonts w:ascii="Times New Roman" w:hAnsi="Times New Roman" w:cs="Times New Roman"/>
          <w:szCs w:val="24"/>
          <w:lang w:eastAsia="de-DE"/>
        </w:rPr>
        <w:t>wurde mindestens eine Komponente realisiert.</w:t>
      </w:r>
    </w:p>
    <w:p w14:paraId="678606EA"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1A7F2DDE" wp14:editId="14054F01">
            <wp:extent cx="1769391" cy="4320000"/>
            <wp:effectExtent l="0" t="0" r="2540" b="444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69391" cy="4320000"/>
                    </a:xfrm>
                    <a:prstGeom prst="rect">
                      <a:avLst/>
                    </a:prstGeom>
                  </pic:spPr>
                </pic:pic>
              </a:graphicData>
            </a:graphic>
          </wp:inline>
        </w:drawing>
      </w:r>
    </w:p>
    <w:p w14:paraId="1BC435C6" w14:textId="194CD05A" w:rsidR="00BD4A0F" w:rsidRPr="00AF6106" w:rsidRDefault="00BD4A0F" w:rsidP="00BD4A0F">
      <w:pPr>
        <w:pStyle w:val="Beschriftung"/>
        <w:jc w:val="both"/>
        <w:rPr>
          <w:szCs w:val="24"/>
        </w:rPr>
      </w:pPr>
      <w:bookmarkStart w:id="159" w:name="_Toc523475392"/>
      <w:bookmarkStart w:id="160" w:name="_Toc522307829"/>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DD2914">
        <w:rPr>
          <w:noProof/>
          <w:szCs w:val="24"/>
        </w:rPr>
        <w:t>44</w:t>
      </w:r>
      <w:r w:rsidRPr="00AF6106">
        <w:rPr>
          <w:noProof/>
          <w:szCs w:val="24"/>
        </w:rPr>
        <w:fldChar w:fldCharType="end"/>
      </w:r>
      <w:r w:rsidRPr="00AF6106">
        <w:rPr>
          <w:szCs w:val="24"/>
        </w:rPr>
        <w:t xml:space="preserve">: Struktur der Komponenten für die </w:t>
      </w:r>
      <w:r w:rsidR="00157612" w:rsidRPr="00AF6106">
        <w:rPr>
          <w:szCs w:val="24"/>
        </w:rPr>
        <w:t>Administration Page</w:t>
      </w:r>
      <w:bookmarkEnd w:id="159"/>
      <w:r w:rsidR="00157612" w:rsidRPr="00AF6106">
        <w:rPr>
          <w:szCs w:val="24"/>
        </w:rPr>
        <w:t xml:space="preserve"> </w:t>
      </w:r>
      <w:bookmarkEnd w:id="160"/>
    </w:p>
    <w:p w14:paraId="514F9C95" w14:textId="77777777" w:rsidR="00BD4A0F" w:rsidRPr="00BD4A0F" w:rsidRDefault="00BD4A0F" w:rsidP="00BD4A0F">
      <w:pPr>
        <w:pStyle w:val="StandardWissenschaftlichArbeiten"/>
        <w:rPr>
          <w:rFonts w:ascii="Times New Roman" w:hAnsi="Times New Roman" w:cs="Times New Roman"/>
          <w:szCs w:val="24"/>
          <w:lang w:eastAsia="de-DE"/>
        </w:rPr>
      </w:pPr>
    </w:p>
    <w:p w14:paraId="34572E1B" w14:textId="658764A7" w:rsidR="00BD4A0F" w:rsidRPr="00157612" w:rsidRDefault="00BD4A0F" w:rsidP="00157612">
      <w:pPr>
        <w:pStyle w:val="berschrift3"/>
        <w:numPr>
          <w:ilvl w:val="2"/>
          <w:numId w:val="21"/>
        </w:numPr>
      </w:pPr>
      <w:bookmarkStart w:id="161" w:name="_Toc522307774"/>
      <w:bookmarkStart w:id="162" w:name="_Ref523427288"/>
      <w:bookmarkStart w:id="163" w:name="_Toc523475449"/>
      <w:r w:rsidRPr="00157612">
        <w:lastRenderedPageBreak/>
        <w:t>Ändern des Farbschemas</w:t>
      </w:r>
      <w:bookmarkEnd w:id="161"/>
      <w:r w:rsidR="00157612">
        <w:t xml:space="preserve"> der Login Page</w:t>
      </w:r>
      <w:bookmarkEnd w:id="162"/>
      <w:bookmarkEnd w:id="163"/>
    </w:p>
    <w:p w14:paraId="3ADAF387"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Bei Bedarf kann das Farbschema von KIP (grün) und IPIM (rot) gewechselt werden. Da dies für den User keine Standard-Funktionalität, sondern nur für Präsentationszwecke gedacht ist, kann dieser Wechsel nur im Coding durchgeführt werden. Welche Stellen hierfür relevant sind wird nachfolgend aufgezeigt.</w:t>
      </w:r>
    </w:p>
    <w:p w14:paraId="7CBD54D6" w14:textId="77777777" w:rsidR="00BD4A0F" w:rsidRPr="00BD4A0F" w:rsidRDefault="00BD4A0F" w:rsidP="00BD4A0F">
      <w:pPr>
        <w:pStyle w:val="StandardWissenschaftlichArbeiten"/>
        <w:rPr>
          <w:rFonts w:ascii="Times New Roman" w:hAnsi="Times New Roman" w:cs="Times New Roman"/>
          <w:szCs w:val="24"/>
          <w:lang w:eastAsia="de-DE"/>
        </w:rPr>
      </w:pPr>
    </w:p>
    <w:p w14:paraId="0D1AA99A" w14:textId="5B6BEE10" w:rsidR="00BD4A0F" w:rsidRPr="00157612" w:rsidRDefault="00BD4A0F" w:rsidP="0096436D">
      <w:pPr>
        <w:pStyle w:val="berschrift4"/>
        <w:numPr>
          <w:ilvl w:val="3"/>
          <w:numId w:val="21"/>
        </w:numPr>
        <w:rPr>
          <w:szCs w:val="24"/>
        </w:rPr>
      </w:pPr>
      <w:bookmarkStart w:id="164" w:name="_Toc522307775"/>
      <w:bookmarkStart w:id="165" w:name="_Toc523475450"/>
      <w:r w:rsidRPr="00157612">
        <w:t>Login</w:t>
      </w:r>
      <w:bookmarkEnd w:id="164"/>
      <w:bookmarkEnd w:id="165"/>
    </w:p>
    <w:p w14:paraId="52E923F4" w14:textId="6ADBCD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Sollte das Farbschema des Logins von KIP auf IPIM geändert werden müssen, so sind die Änderungen in der </w:t>
      </w:r>
      <w:r w:rsidR="00AC73B2">
        <w:rPr>
          <w:rFonts w:ascii="Times New Roman" w:hAnsi="Times New Roman" w:cs="Times New Roman"/>
          <w:szCs w:val="24"/>
          <w:lang w:eastAsia="de-DE"/>
        </w:rPr>
        <w:t>f</w:t>
      </w:r>
      <w:r w:rsidRPr="00BD4A0F">
        <w:rPr>
          <w:rFonts w:ascii="Times New Roman" w:hAnsi="Times New Roman" w:cs="Times New Roman"/>
          <w:szCs w:val="24"/>
          <w:lang w:eastAsia="de-DE"/>
        </w:rPr>
        <w:t>ront</w:t>
      </w:r>
      <w:r w:rsidR="00AC73B2">
        <w:rPr>
          <w:rFonts w:ascii="Times New Roman" w:hAnsi="Times New Roman" w:cs="Times New Roman"/>
          <w:szCs w:val="24"/>
          <w:lang w:eastAsia="de-DE"/>
        </w:rPr>
        <w:t>-p</w:t>
      </w:r>
      <w:r w:rsidRPr="00BD4A0F">
        <w:rPr>
          <w:rFonts w:ascii="Times New Roman" w:hAnsi="Times New Roman" w:cs="Times New Roman"/>
          <w:szCs w:val="24"/>
          <w:lang w:eastAsia="de-DE"/>
        </w:rPr>
        <w:t>age.component.css an folgenden Stellen durchzuführen:</w:t>
      </w:r>
    </w:p>
    <w:p w14:paraId="55152B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1642C0C9" wp14:editId="2F305096">
            <wp:extent cx="2160000" cy="156862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60000" cy="1568627"/>
                    </a:xfrm>
                    <a:prstGeom prst="rect">
                      <a:avLst/>
                    </a:prstGeom>
                  </pic:spPr>
                </pic:pic>
              </a:graphicData>
            </a:graphic>
          </wp:inline>
        </w:drawing>
      </w:r>
    </w:p>
    <w:p w14:paraId="28336C07" w14:textId="4647AC3D" w:rsidR="00BD4A0F" w:rsidRPr="00AF6106" w:rsidRDefault="00BD4A0F" w:rsidP="00BD4A0F">
      <w:pPr>
        <w:pStyle w:val="Beschriftung"/>
        <w:jc w:val="both"/>
        <w:rPr>
          <w:szCs w:val="24"/>
        </w:rPr>
      </w:pPr>
      <w:bookmarkStart w:id="166" w:name="_Toc522307830"/>
      <w:bookmarkStart w:id="167" w:name="_Toc523475393"/>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DD2914">
        <w:rPr>
          <w:noProof/>
          <w:szCs w:val="24"/>
        </w:rPr>
        <w:t>45</w:t>
      </w:r>
      <w:r w:rsidRPr="00AF6106">
        <w:rPr>
          <w:noProof/>
          <w:szCs w:val="24"/>
        </w:rPr>
        <w:fldChar w:fldCharType="end"/>
      </w:r>
      <w:r w:rsidRPr="00AF6106">
        <w:rPr>
          <w:szCs w:val="24"/>
        </w:rPr>
        <w:t>: Änderung des Farbschemas der Login</w:t>
      </w:r>
      <w:r w:rsidR="00157612" w:rsidRPr="00AF6106">
        <w:rPr>
          <w:szCs w:val="24"/>
        </w:rPr>
        <w:t>-</w:t>
      </w:r>
      <w:r w:rsidRPr="00AF6106">
        <w:rPr>
          <w:szCs w:val="24"/>
        </w:rPr>
        <w:t>Seite</w:t>
      </w:r>
      <w:r w:rsidR="00AF6106">
        <w:rPr>
          <w:szCs w:val="24"/>
        </w:rPr>
        <w:t>-</w:t>
      </w:r>
      <w:r w:rsidRPr="00AF6106">
        <w:rPr>
          <w:szCs w:val="24"/>
        </w:rPr>
        <w:t>Umrandung</w:t>
      </w:r>
      <w:bookmarkEnd w:id="166"/>
      <w:bookmarkEnd w:id="167"/>
    </w:p>
    <w:p w14:paraId="57C412CC" w14:textId="77777777" w:rsidR="00BD4A0F" w:rsidRPr="00BD4A0F" w:rsidRDefault="00BD4A0F" w:rsidP="00BD4A0F">
      <w:pPr>
        <w:pStyle w:val="StandardWissenschaftlichArbeiten"/>
        <w:rPr>
          <w:rFonts w:ascii="Times New Roman" w:hAnsi="Times New Roman" w:cs="Times New Roman"/>
          <w:szCs w:val="24"/>
          <w:lang w:eastAsia="de-DE"/>
        </w:rPr>
      </w:pPr>
    </w:p>
    <w:p w14:paraId="1811F62D"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59EB6250" wp14:editId="1BF0335E">
            <wp:extent cx="2160000" cy="2176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60000" cy="2176000"/>
                    </a:xfrm>
                    <a:prstGeom prst="rect">
                      <a:avLst/>
                    </a:prstGeom>
                  </pic:spPr>
                </pic:pic>
              </a:graphicData>
            </a:graphic>
          </wp:inline>
        </w:drawing>
      </w:r>
    </w:p>
    <w:p w14:paraId="041DDC91" w14:textId="58B67E8D" w:rsidR="00BD4A0F" w:rsidRPr="00AF6106" w:rsidRDefault="00BD4A0F" w:rsidP="00BD4A0F">
      <w:pPr>
        <w:pStyle w:val="Beschriftung"/>
        <w:jc w:val="both"/>
        <w:rPr>
          <w:szCs w:val="24"/>
        </w:rPr>
      </w:pPr>
      <w:bookmarkStart w:id="168" w:name="_Toc522307831"/>
      <w:bookmarkStart w:id="169" w:name="_Toc523475394"/>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DD2914">
        <w:rPr>
          <w:noProof/>
          <w:szCs w:val="24"/>
        </w:rPr>
        <w:t>46</w:t>
      </w:r>
      <w:r w:rsidRPr="00AF6106">
        <w:rPr>
          <w:noProof/>
          <w:szCs w:val="24"/>
        </w:rPr>
        <w:fldChar w:fldCharType="end"/>
      </w:r>
      <w:r w:rsidRPr="00AF6106">
        <w:rPr>
          <w:szCs w:val="24"/>
        </w:rPr>
        <w:t>:Änderung des Farbschemas der Login-Seite-Button</w:t>
      </w:r>
      <w:bookmarkEnd w:id="168"/>
      <w:bookmarkEnd w:id="169"/>
    </w:p>
    <w:p w14:paraId="08A34D58" w14:textId="77777777" w:rsidR="00BD4A0F" w:rsidRPr="00BD4A0F" w:rsidRDefault="00BD4A0F" w:rsidP="00BD4A0F">
      <w:pPr>
        <w:pStyle w:val="StandardWissenschaftlichArbeiten"/>
        <w:rPr>
          <w:rFonts w:ascii="Times New Roman" w:hAnsi="Times New Roman" w:cs="Times New Roman"/>
          <w:szCs w:val="24"/>
          <w:lang w:eastAsia="de-DE"/>
        </w:rPr>
      </w:pPr>
    </w:p>
    <w:p w14:paraId="7C27104E" w14:textId="3414CE76" w:rsidR="002525FF" w:rsidRPr="002525FF" w:rsidRDefault="00AF6106" w:rsidP="00BD4A0F">
      <w:pPr>
        <w:pStyle w:val="berschrift4"/>
        <w:numPr>
          <w:ilvl w:val="3"/>
          <w:numId w:val="21"/>
        </w:numPr>
      </w:pPr>
      <w:bookmarkStart w:id="170" w:name="_Toc523475451"/>
      <w:r w:rsidRPr="00157612">
        <w:lastRenderedPageBreak/>
        <w:t>Schnittstelle</w:t>
      </w:r>
      <w:r>
        <w:t xml:space="preserve"> GUI </w:t>
      </w:r>
      <w:r w:rsidR="002525FF">
        <w:t>–</w:t>
      </w:r>
      <w:r>
        <w:t xml:space="preserve"> Server</w:t>
      </w:r>
      <w:bookmarkEnd w:id="170"/>
    </w:p>
    <w:p w14:paraId="008B31E5" w14:textId="5CE4A96A"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Verknüpfung zwischen </w:t>
      </w:r>
      <w:r w:rsidR="00AF6106">
        <w:rPr>
          <w:rFonts w:ascii="Times New Roman" w:hAnsi="Times New Roman" w:cs="Times New Roman"/>
          <w:szCs w:val="24"/>
          <w:lang w:eastAsia="de-DE"/>
        </w:rPr>
        <w:t>der GUI</w:t>
      </w:r>
      <w:r w:rsidRPr="00BD4A0F">
        <w:rPr>
          <w:rFonts w:ascii="Times New Roman" w:hAnsi="Times New Roman" w:cs="Times New Roman"/>
          <w:szCs w:val="24"/>
          <w:lang w:eastAsia="de-DE"/>
        </w:rPr>
        <w:t xml:space="preserve"> und </w:t>
      </w:r>
      <w:r w:rsidR="00AF6106">
        <w:rPr>
          <w:rFonts w:ascii="Times New Roman" w:hAnsi="Times New Roman" w:cs="Times New Roman"/>
          <w:szCs w:val="24"/>
          <w:lang w:eastAsia="de-DE"/>
        </w:rPr>
        <w:t>den Server-A</w:t>
      </w:r>
      <w:r w:rsidRPr="00BD4A0F">
        <w:rPr>
          <w:rFonts w:ascii="Times New Roman" w:hAnsi="Times New Roman" w:cs="Times New Roman"/>
          <w:szCs w:val="24"/>
          <w:lang w:eastAsia="de-DE"/>
        </w:rPr>
        <w:t>bfragen befindet sich auf Angular-Seite in den services, allen voran in den api.service.ts. Dort ist für jede Abfrage dokumentiert, von welcher Funktion in der Oberfläche diese aufgerufen werden.</w:t>
      </w:r>
    </w:p>
    <w:p w14:paraId="7705CC1F"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23177499" wp14:editId="521BCB04">
            <wp:extent cx="1802106" cy="3240000"/>
            <wp:effectExtent l="0" t="0" r="825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02106" cy="3240000"/>
                    </a:xfrm>
                    <a:prstGeom prst="rect">
                      <a:avLst/>
                    </a:prstGeom>
                  </pic:spPr>
                </pic:pic>
              </a:graphicData>
            </a:graphic>
          </wp:inline>
        </w:drawing>
      </w:r>
    </w:p>
    <w:p w14:paraId="3474A85E" w14:textId="53599642" w:rsidR="00BD4A0F" w:rsidRPr="00304CC2" w:rsidRDefault="00BD4A0F" w:rsidP="00BD4A0F">
      <w:pPr>
        <w:pStyle w:val="Beschriftung"/>
        <w:jc w:val="both"/>
        <w:rPr>
          <w:szCs w:val="24"/>
        </w:rPr>
      </w:pPr>
      <w:bookmarkStart w:id="171" w:name="_Toc522307832"/>
      <w:bookmarkStart w:id="172" w:name="_Toc523475395"/>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DD2914">
        <w:rPr>
          <w:noProof/>
          <w:szCs w:val="24"/>
        </w:rPr>
        <w:t>47</w:t>
      </w:r>
      <w:r w:rsidRPr="00AF6106">
        <w:rPr>
          <w:noProof/>
          <w:szCs w:val="24"/>
        </w:rPr>
        <w:fldChar w:fldCharType="end"/>
      </w:r>
      <w:r w:rsidRPr="00AF6106">
        <w:rPr>
          <w:szCs w:val="24"/>
        </w:rPr>
        <w:t xml:space="preserve">: api.service.ts verknüpft die Oberfläche </w:t>
      </w:r>
      <w:r w:rsidRPr="00304CC2">
        <w:rPr>
          <w:szCs w:val="24"/>
        </w:rPr>
        <w:t>mit den Datenbank-Requests</w:t>
      </w:r>
      <w:bookmarkEnd w:id="171"/>
      <w:bookmarkEnd w:id="172"/>
    </w:p>
    <w:p w14:paraId="7A6BDAC3" w14:textId="77777777" w:rsidR="00BD4A0F" w:rsidRPr="00BD4A0F" w:rsidRDefault="00BD4A0F" w:rsidP="00BD4A0F">
      <w:pPr>
        <w:pStyle w:val="StandardWissenschaftlichArbeiten"/>
        <w:rPr>
          <w:rFonts w:ascii="Times New Roman" w:hAnsi="Times New Roman" w:cs="Times New Roman"/>
          <w:szCs w:val="24"/>
          <w:lang w:eastAsia="de-DE"/>
        </w:rPr>
      </w:pPr>
    </w:p>
    <w:p w14:paraId="222DBA29"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2FE28959" wp14:editId="1DC55A87">
            <wp:extent cx="4400192" cy="324000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00192" cy="3240000"/>
                    </a:xfrm>
                    <a:prstGeom prst="rect">
                      <a:avLst/>
                    </a:prstGeom>
                  </pic:spPr>
                </pic:pic>
              </a:graphicData>
            </a:graphic>
          </wp:inline>
        </w:drawing>
      </w:r>
    </w:p>
    <w:p w14:paraId="4F4B8C76" w14:textId="4B1B2D9A" w:rsidR="00BD4A0F" w:rsidRDefault="00BD4A0F" w:rsidP="00BD4A0F">
      <w:pPr>
        <w:pStyle w:val="Beschriftung"/>
        <w:jc w:val="both"/>
        <w:rPr>
          <w:szCs w:val="24"/>
        </w:rPr>
      </w:pPr>
      <w:bookmarkStart w:id="173" w:name="_Toc522307833"/>
      <w:bookmarkStart w:id="174" w:name="_Toc523475396"/>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DD2914">
        <w:rPr>
          <w:noProof/>
          <w:szCs w:val="24"/>
        </w:rPr>
        <w:t>48</w:t>
      </w:r>
      <w:r w:rsidRPr="00AF6106">
        <w:rPr>
          <w:noProof/>
          <w:szCs w:val="24"/>
        </w:rPr>
        <w:fldChar w:fldCharType="end"/>
      </w:r>
      <w:r w:rsidRPr="00AF6106">
        <w:rPr>
          <w:szCs w:val="24"/>
        </w:rPr>
        <w:t>: Dokumentation der Aufrufe in api.service.ts</w:t>
      </w:r>
      <w:bookmarkEnd w:id="173"/>
      <w:bookmarkEnd w:id="174"/>
    </w:p>
    <w:p w14:paraId="1D415618" w14:textId="1F10541D" w:rsidR="002525FF" w:rsidRPr="002525FF" w:rsidRDefault="002525FF" w:rsidP="002525FF">
      <w:pPr>
        <w:pStyle w:val="berschrift4"/>
        <w:numPr>
          <w:ilvl w:val="2"/>
          <w:numId w:val="21"/>
        </w:numPr>
      </w:pPr>
      <w:bookmarkStart w:id="175" w:name="_Ref523423783"/>
      <w:bookmarkStart w:id="176" w:name="_Toc523475452"/>
      <w:r>
        <w:t>Dependencies für die GUI</w:t>
      </w:r>
      <w:bookmarkEnd w:id="175"/>
      <w:bookmarkEnd w:id="176"/>
    </w:p>
    <w:p w14:paraId="0BDBF3BF" w14:textId="7CB93BDE" w:rsidR="002525FF" w:rsidRPr="00273398" w:rsidRDefault="002525FF" w:rsidP="00273398">
      <w:pPr>
        <w:pStyle w:val="StandardWissenschaftlichArbeiten"/>
        <w:rPr>
          <w:rFonts w:ascii="Times New Roman" w:hAnsi="Times New Roman" w:cs="Times New Roman"/>
        </w:rPr>
      </w:pPr>
      <w:r w:rsidRPr="00273398">
        <w:rPr>
          <w:rFonts w:ascii="Times New Roman" w:hAnsi="Times New Roman" w:cs="Times New Roman"/>
        </w:rPr>
        <w:t xml:space="preserve">Alle eingebundenen Dependencies befinden sich im package.json-File im API-Ordner. Hier sind alle verwendeten Komponenten mit ihrer Version hinterlegt. </w:t>
      </w:r>
      <w:r w:rsidR="00304CC2" w:rsidRPr="00273398">
        <w:rPr>
          <w:rFonts w:ascii="Times New Roman" w:hAnsi="Times New Roman" w:cs="Times New Roman"/>
        </w:rPr>
        <w:t>Achtung: Die Datei package-lock.json wird beim Kompilieren automatisch erzeugt und beschreibt Aufbau der package.json und muss daher nicht angepasst werden!</w:t>
      </w:r>
    </w:p>
    <w:p w14:paraId="149A66CC" w14:textId="77777777" w:rsidR="00304CC2" w:rsidRDefault="00304CC2" w:rsidP="00304CC2">
      <w:pPr>
        <w:pStyle w:val="Grundtext"/>
        <w:keepNext/>
      </w:pPr>
      <w:r w:rsidRPr="00304CC2">
        <w:rPr>
          <w:noProof/>
        </w:rPr>
        <w:drawing>
          <wp:inline distT="0" distB="0" distL="0" distR="0" wp14:anchorId="14D5C1C8" wp14:editId="6777D2F2">
            <wp:extent cx="1950889" cy="2712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50889" cy="2712955"/>
                    </a:xfrm>
                    <a:prstGeom prst="rect">
                      <a:avLst/>
                    </a:prstGeom>
                  </pic:spPr>
                </pic:pic>
              </a:graphicData>
            </a:graphic>
          </wp:inline>
        </w:drawing>
      </w:r>
    </w:p>
    <w:p w14:paraId="50B2F6F7" w14:textId="3F19C79F" w:rsidR="00304CC2" w:rsidRDefault="00304CC2" w:rsidP="00304CC2">
      <w:pPr>
        <w:pStyle w:val="Beschriftung"/>
        <w:jc w:val="both"/>
      </w:pPr>
      <w:bookmarkStart w:id="177" w:name="_Toc523475397"/>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49</w:t>
      </w:r>
      <w:r w:rsidR="00871F30">
        <w:rPr>
          <w:noProof/>
        </w:rPr>
        <w:fldChar w:fldCharType="end"/>
      </w:r>
      <w:r>
        <w:t>: Dateistruktur für die Dependencies</w:t>
      </w:r>
      <w:bookmarkEnd w:id="177"/>
    </w:p>
    <w:p w14:paraId="08802796" w14:textId="77777777" w:rsidR="002525FF" w:rsidRPr="002525FF" w:rsidRDefault="002525FF" w:rsidP="002525FF">
      <w:pPr>
        <w:pStyle w:val="Grundtext"/>
      </w:pPr>
    </w:p>
    <w:p w14:paraId="372EAFE1" w14:textId="1DA782C3" w:rsidR="00AF6106" w:rsidRPr="00157612" w:rsidRDefault="003E4A41" w:rsidP="00AF6106">
      <w:pPr>
        <w:pStyle w:val="berschrift2"/>
        <w:numPr>
          <w:ilvl w:val="0"/>
          <w:numId w:val="25"/>
        </w:numPr>
        <w:spacing w:before="0" w:after="120"/>
        <w:ind w:left="567" w:hanging="567"/>
      </w:pPr>
      <w:bookmarkStart w:id="178" w:name="_Toc523475453"/>
      <w:bookmarkStart w:id="179" w:name="_Toc522307776"/>
      <w:r>
        <w:lastRenderedPageBreak/>
        <w:t xml:space="preserve">Aufbau des </w:t>
      </w:r>
      <w:r w:rsidR="00AF6106">
        <w:t>Express.js-Server</w:t>
      </w:r>
      <w:r>
        <w:t>s</w:t>
      </w:r>
      <w:bookmarkEnd w:id="178"/>
      <w:r w:rsidR="00AF6106" w:rsidRPr="00157612">
        <w:t xml:space="preserve"> </w:t>
      </w:r>
      <w:bookmarkEnd w:id="179"/>
    </w:p>
    <w:p w14:paraId="410BEB05" w14:textId="141B20CC" w:rsidR="00BD4A0F" w:rsidRDefault="00E16148"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Die Dateien des express.js-Servers liegen im API Ordner. </w:t>
      </w:r>
    </w:p>
    <w:p w14:paraId="6FBAEDA9" w14:textId="14FA8687" w:rsidR="00BD4A0F" w:rsidRDefault="00E16148"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Die zentrale Datei ist express.js. Hier ist definiert, unter welcher URL der Server zu erreichen ist, welche anderen Dateien gemapped </w:t>
      </w:r>
      <w:r w:rsidR="00635796">
        <w:rPr>
          <w:rFonts w:ascii="Times New Roman" w:hAnsi="Times New Roman" w:cs="Times New Roman"/>
          <w:szCs w:val="24"/>
          <w:lang w:eastAsia="de-DE"/>
        </w:rPr>
        <w:t>sind</w:t>
      </w:r>
      <w:r>
        <w:rPr>
          <w:rFonts w:ascii="Times New Roman" w:hAnsi="Times New Roman" w:cs="Times New Roman"/>
          <w:szCs w:val="24"/>
          <w:lang w:eastAsia="de-DE"/>
        </w:rPr>
        <w:t xml:space="preserve">, wie sich ein User </w:t>
      </w:r>
      <w:r w:rsidR="00635796">
        <w:rPr>
          <w:rFonts w:ascii="Times New Roman" w:hAnsi="Times New Roman" w:cs="Times New Roman"/>
          <w:szCs w:val="24"/>
          <w:lang w:eastAsia="de-DE"/>
        </w:rPr>
        <w:t>authentifiziert</w:t>
      </w:r>
      <w:r>
        <w:rPr>
          <w:rFonts w:ascii="Times New Roman" w:hAnsi="Times New Roman" w:cs="Times New Roman"/>
          <w:szCs w:val="24"/>
          <w:lang w:eastAsia="de-DE"/>
        </w:rPr>
        <w:t xml:space="preserve"> und wann ein User ausgeloggt wird. </w:t>
      </w:r>
    </w:p>
    <w:p w14:paraId="5480B15C" w14:textId="77777777" w:rsidR="00AC73B2" w:rsidRDefault="00AC73B2" w:rsidP="00BD4A0F">
      <w:pPr>
        <w:pStyle w:val="StandardWissenschaftlichArbeiten"/>
        <w:rPr>
          <w:rFonts w:ascii="Times New Roman" w:hAnsi="Times New Roman" w:cs="Times New Roman"/>
          <w:szCs w:val="24"/>
          <w:lang w:eastAsia="de-DE"/>
        </w:rPr>
      </w:pPr>
    </w:p>
    <w:p w14:paraId="278FE073" w14:textId="11646B9A" w:rsidR="00635796" w:rsidRPr="00635796" w:rsidRDefault="00635796" w:rsidP="00635796">
      <w:pPr>
        <w:pStyle w:val="berschrift2"/>
        <w:numPr>
          <w:ilvl w:val="0"/>
          <w:numId w:val="25"/>
        </w:numPr>
        <w:spacing w:before="0" w:after="120"/>
        <w:ind w:left="567" w:hanging="567"/>
      </w:pPr>
      <w:bookmarkStart w:id="180" w:name="_Toc523475454"/>
      <w:bookmarkStart w:id="181" w:name="_GoBack"/>
      <w:bookmarkEnd w:id="181"/>
      <w:r w:rsidRPr="00635796">
        <w:t>User.js, permission.js, model.js, partmodel.js, profile.js und role.js</w:t>
      </w:r>
      <w:bookmarkEnd w:id="180"/>
      <w:r w:rsidRPr="00635796">
        <w:t xml:space="preserve"> </w:t>
      </w:r>
    </w:p>
    <w:p w14:paraId="0C9473AE" w14:textId="0D9B33FA" w:rsidR="00635796" w:rsidRDefault="00635796" w:rsidP="00635796">
      <w:pPr>
        <w:pStyle w:val="StandardWissenschaftlichArbeiten"/>
        <w:jc w:val="left"/>
        <w:rPr>
          <w:rFonts w:ascii="Times New Roman" w:hAnsi="Times New Roman" w:cs="Times New Roman"/>
        </w:rPr>
      </w:pPr>
      <w:r>
        <w:rPr>
          <w:rFonts w:ascii="Times New Roman" w:hAnsi="Times New Roman" w:cs="Times New Roman"/>
        </w:rPr>
        <w:t>Alle o.g. .js-Dateien beinhalten jede für sich</w:t>
      </w:r>
      <w:r w:rsidR="00834D31">
        <w:rPr>
          <w:rFonts w:ascii="Times New Roman" w:hAnsi="Times New Roman" w:cs="Times New Roman"/>
        </w:rPr>
        <w:t xml:space="preserve"> im Wesentlichen</w:t>
      </w:r>
      <w:r>
        <w:rPr>
          <w:rFonts w:ascii="Times New Roman" w:hAnsi="Times New Roman" w:cs="Times New Roman"/>
        </w:rPr>
        <w:t xml:space="preserve"> die CRUD Endpoints. </w:t>
      </w:r>
    </w:p>
    <w:p w14:paraId="67F8D481" w14:textId="2EC1A4C4" w:rsidR="00635796" w:rsidRDefault="00AA28AA" w:rsidP="00635796">
      <w:pPr>
        <w:pStyle w:val="StandardWissenschaftlichArbeiten"/>
        <w:jc w:val="left"/>
        <w:rPr>
          <w:rFonts w:ascii="Times New Roman" w:hAnsi="Times New Roman" w:cs="Times New Roman"/>
        </w:rPr>
      </w:pPr>
      <w:r>
        <w:rPr>
          <w:rFonts w:ascii="Times New Roman" w:hAnsi="Times New Roman" w:cs="Times New Roman"/>
        </w:rPr>
        <w:t>In</w:t>
      </w:r>
      <w:r w:rsidR="00635796">
        <w:rPr>
          <w:rFonts w:ascii="Times New Roman" w:hAnsi="Times New Roman" w:cs="Times New Roman"/>
        </w:rPr>
        <w:t xml:space="preserve"> jeder der Dateien gibt es einen „all“ Request, der alle </w:t>
      </w:r>
      <w:r>
        <w:rPr>
          <w:rFonts w:ascii="Times New Roman" w:hAnsi="Times New Roman" w:cs="Times New Roman"/>
        </w:rPr>
        <w:t>angeforderten</w:t>
      </w:r>
      <w:r w:rsidR="00635796">
        <w:rPr>
          <w:rFonts w:ascii="Times New Roman" w:hAnsi="Times New Roman" w:cs="Times New Roman"/>
        </w:rPr>
        <w:t xml:space="preserve"> Daten als Array </w:t>
      </w:r>
      <w:r>
        <w:rPr>
          <w:rFonts w:ascii="Times New Roman" w:hAnsi="Times New Roman" w:cs="Times New Roman"/>
        </w:rPr>
        <w:t>zur</w:t>
      </w:r>
      <w:r w:rsidR="001105E0">
        <w:rPr>
          <w:rFonts w:ascii="Times New Roman" w:hAnsi="Times New Roman" w:cs="Times New Roman"/>
        </w:rPr>
        <w:t>ü</w:t>
      </w:r>
      <w:r>
        <w:rPr>
          <w:rFonts w:ascii="Times New Roman" w:hAnsi="Times New Roman" w:cs="Times New Roman"/>
        </w:rPr>
        <w:t>ckgibt</w:t>
      </w:r>
      <w:r w:rsidR="00635796">
        <w:rPr>
          <w:rFonts w:ascii="Times New Roman" w:hAnsi="Times New Roman" w:cs="Times New Roman"/>
        </w:rPr>
        <w:t xml:space="preserve">. </w:t>
      </w:r>
    </w:p>
    <w:p w14:paraId="373F25A8" w14:textId="2D339D81" w:rsidR="00635796" w:rsidRDefault="009E34A2" w:rsidP="00BD4A0F">
      <w:pPr>
        <w:pStyle w:val="StandardWissenschaftlichArbeiten"/>
        <w:rPr>
          <w:rFonts w:ascii="Times New Roman" w:hAnsi="Times New Roman" w:cs="Times New Roman"/>
          <w:szCs w:val="24"/>
          <w:lang w:eastAsia="de-DE"/>
        </w:rPr>
      </w:pPr>
      <w:r>
        <w:rPr>
          <w:noProof/>
          <w:lang w:eastAsia="de-DE"/>
        </w:rPr>
        <w:drawing>
          <wp:inline distT="0" distB="0" distL="0" distR="0" wp14:anchorId="302E1D41" wp14:editId="3E4DD951">
            <wp:extent cx="5400675" cy="2207989"/>
            <wp:effectExtent l="0" t="0" r="0" b="190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4605"/>
                    <a:stretch/>
                  </pic:blipFill>
                  <pic:spPr bwMode="auto">
                    <a:xfrm>
                      <a:off x="0" y="0"/>
                      <a:ext cx="5400675" cy="2207989"/>
                    </a:xfrm>
                    <a:prstGeom prst="rect">
                      <a:avLst/>
                    </a:prstGeom>
                    <a:ln>
                      <a:noFill/>
                    </a:ln>
                    <a:extLst>
                      <a:ext uri="{53640926-AAD7-44D8-BBD7-CCE9431645EC}">
                        <a14:shadowObscured xmlns:a14="http://schemas.microsoft.com/office/drawing/2010/main"/>
                      </a:ext>
                    </a:extLst>
                  </pic:spPr>
                </pic:pic>
              </a:graphicData>
            </a:graphic>
          </wp:inline>
        </w:drawing>
      </w:r>
    </w:p>
    <w:p w14:paraId="24F630E3" w14:textId="7DA0F6CD" w:rsidR="00E16148" w:rsidRDefault="009E34A2" w:rsidP="009E34A2">
      <w:pPr>
        <w:pStyle w:val="Beschriftung"/>
      </w:pPr>
      <w:bookmarkStart w:id="182" w:name="_Toc523475398"/>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50</w:t>
      </w:r>
      <w:r w:rsidR="00871F30">
        <w:rPr>
          <w:noProof/>
        </w:rPr>
        <w:fldChar w:fldCharType="end"/>
      </w:r>
      <w:r>
        <w:t>: getAll-Request für Model in model.js</w:t>
      </w:r>
      <w:bookmarkEnd w:id="182"/>
    </w:p>
    <w:p w14:paraId="1D170601" w14:textId="58AF50C3" w:rsidR="009E34A2" w:rsidRPr="004F3BC0" w:rsidRDefault="004F3BC0" w:rsidP="00273398">
      <w:pPr>
        <w:pStyle w:val="StandardWissenschaftlichArbeiten"/>
        <w:rPr>
          <w:rFonts w:ascii="Times New Roman" w:hAnsi="Times New Roman" w:cs="Times New Roman"/>
        </w:rPr>
      </w:pPr>
      <w:r w:rsidRPr="004F3BC0">
        <w:rPr>
          <w:rFonts w:ascii="Times New Roman" w:hAnsi="Times New Roman" w:cs="Times New Roman"/>
        </w:rPr>
        <w:t xml:space="preserve">„.get“ ist dabei die </w:t>
      </w:r>
      <w:r w:rsidR="009E34A2" w:rsidRPr="004F3BC0">
        <w:rPr>
          <w:rFonts w:ascii="Times New Roman" w:hAnsi="Times New Roman" w:cs="Times New Roman"/>
        </w:rPr>
        <w:t>HTTP-Methode, für die die Middlewarefunktion angewendet wird.</w:t>
      </w:r>
      <w:r w:rsidRPr="004F3BC0">
        <w:rPr>
          <w:rFonts w:ascii="Times New Roman" w:hAnsi="Times New Roman" w:cs="Times New Roman"/>
        </w:rPr>
        <w:t xml:space="preserve"> „/all“ in den Klammern spiegelt den </w:t>
      </w:r>
      <w:r w:rsidR="009E34A2" w:rsidRPr="004F3BC0">
        <w:rPr>
          <w:rFonts w:ascii="Times New Roman" w:hAnsi="Times New Roman" w:cs="Times New Roman"/>
        </w:rPr>
        <w:t xml:space="preserve">Pfad </w:t>
      </w:r>
      <w:r w:rsidRPr="004F3BC0">
        <w:rPr>
          <w:rFonts w:ascii="Times New Roman" w:hAnsi="Times New Roman" w:cs="Times New Roman"/>
        </w:rPr>
        <w:t xml:space="preserve">wieder, </w:t>
      </w:r>
      <w:r w:rsidR="009E34A2" w:rsidRPr="004F3BC0">
        <w:rPr>
          <w:rFonts w:ascii="Times New Roman" w:hAnsi="Times New Roman" w:cs="Times New Roman"/>
        </w:rPr>
        <w:t>für den die Middlewarefunktion angewendet wird.</w:t>
      </w:r>
      <w:r w:rsidRPr="004F3BC0">
        <w:rPr>
          <w:rFonts w:ascii="Times New Roman" w:hAnsi="Times New Roman" w:cs="Times New Roman"/>
        </w:rPr>
        <w:t xml:space="preserve"> „req“ ist das HTTP-Anforderungsargument zur Middlewarefunktion, die nach der geltenden Konvention als "req" (request) bezeichnet wird. „res“ ist das </w:t>
      </w:r>
      <w:r w:rsidR="009E34A2" w:rsidRPr="004F3BC0">
        <w:rPr>
          <w:rFonts w:ascii="Times New Roman" w:hAnsi="Times New Roman" w:cs="Times New Roman"/>
        </w:rPr>
        <w:t xml:space="preserve">HTTP-Antwortargument zur Middlewarefunktion, die nach der geltenden Konvention als "res" </w:t>
      </w:r>
      <w:r w:rsidRPr="004F3BC0">
        <w:rPr>
          <w:rFonts w:ascii="Times New Roman" w:hAnsi="Times New Roman" w:cs="Times New Roman"/>
        </w:rPr>
        <w:t xml:space="preserve">(response) </w:t>
      </w:r>
      <w:r w:rsidR="009E34A2" w:rsidRPr="004F3BC0">
        <w:rPr>
          <w:rFonts w:ascii="Times New Roman" w:hAnsi="Times New Roman" w:cs="Times New Roman"/>
        </w:rPr>
        <w:t>bezeichnet wird.</w:t>
      </w:r>
      <w:r w:rsidR="004030BE">
        <w:rPr>
          <w:rFonts w:ascii="Times New Roman" w:hAnsi="Times New Roman" w:cs="Times New Roman"/>
        </w:rPr>
        <w:t xml:space="preserve"> Mit dem </w:t>
      </w:r>
      <w:r w:rsidR="004030BE" w:rsidRPr="004030BE">
        <w:rPr>
          <w:rFonts w:ascii="Courier New" w:hAnsi="Courier New" w:cs="Courier New"/>
        </w:rPr>
        <w:t>Select</w:t>
      </w:r>
      <w:r w:rsidR="004030BE">
        <w:rPr>
          <w:rFonts w:ascii="Times New Roman" w:hAnsi="Times New Roman" w:cs="Times New Roman"/>
        </w:rPr>
        <w:t xml:space="preserve"> Statement werden alle Modelle aus der Model-Tabelle geladen und hinsichtlich des Modelnamens aufsteigend und der Versionsnummer absteigend als Array ausgegeben. Bei einem Fehler tritt die Fehlermeldung „Something went wrong“ ein. </w:t>
      </w:r>
    </w:p>
    <w:p w14:paraId="38DE4281" w14:textId="41AA2482" w:rsidR="009E34A2" w:rsidRPr="004F3BC0" w:rsidRDefault="009E34A2" w:rsidP="00AC73B2">
      <w:pPr>
        <w:pStyle w:val="StandardWissenschaftlichArbeiten"/>
        <w:jc w:val="left"/>
        <w:rPr>
          <w:rFonts w:ascii="Times New Roman" w:hAnsi="Times New Roman" w:cs="Times New Roman"/>
        </w:rPr>
      </w:pPr>
    </w:p>
    <w:p w14:paraId="37475A4E" w14:textId="57E96A64" w:rsidR="009E34A2" w:rsidRDefault="005D17BD" w:rsidP="00AC73B2">
      <w:pPr>
        <w:pStyle w:val="Grundtext"/>
        <w:spacing w:line="360" w:lineRule="auto"/>
      </w:pPr>
      <w:r w:rsidRPr="005D17BD">
        <w:lastRenderedPageBreak/>
        <w:t>Die Requests für Create, Update und De</w:t>
      </w:r>
      <w:r>
        <w:t xml:space="preserve">lete sind nach dem gleichen Prinzip aufgebaut. Sie unterscheiden sich im </w:t>
      </w:r>
      <w:r w:rsidR="00031743">
        <w:t>Wesentlichen</w:t>
      </w:r>
      <w:r>
        <w:t xml:space="preserve"> jedoch dahingehend, dass </w:t>
      </w:r>
      <w:r w:rsidR="00031743">
        <w:t>s</w:t>
      </w:r>
      <w:r>
        <w:t xml:space="preserve">ie </w:t>
      </w:r>
      <w:r w:rsidR="00031743">
        <w:t xml:space="preserve">kein „get“-Request, sondern ein „post“-Request beinhalten, da Daten in der Datenbank verändert und nicht nur ausgelesen werden. Bei Create wird ein neuer Datensatz angelegt, Update ändert den Datensatz und Delete löscht ihn. </w:t>
      </w:r>
    </w:p>
    <w:p w14:paraId="30A35E3D" w14:textId="3DB7FAEF" w:rsidR="00BD152B" w:rsidRPr="005D17BD" w:rsidRDefault="00821D58" w:rsidP="00AC73B2">
      <w:pPr>
        <w:pStyle w:val="Grundtext"/>
        <w:spacing w:line="360" w:lineRule="auto"/>
      </w:pPr>
      <w:r>
        <w:t>Folgende Abbildung</w:t>
      </w:r>
      <w:r w:rsidR="00BD152B">
        <w:t xml:space="preserve"> zeigt</w:t>
      </w:r>
      <w:r>
        <w:t xml:space="preserve">, </w:t>
      </w:r>
      <w:r w:rsidR="00BD152B">
        <w:t xml:space="preserve">welche die entsprechenden .js-Dateien im API Ordner sind. </w:t>
      </w:r>
    </w:p>
    <w:p w14:paraId="2CE67695" w14:textId="5D4BC0EB" w:rsidR="00E16148" w:rsidRDefault="00BD152B" w:rsidP="00BD4A0F">
      <w:pPr>
        <w:pStyle w:val="StandardWissenschaftlichArbeiten"/>
        <w:rPr>
          <w:rFonts w:ascii="Times New Roman" w:hAnsi="Times New Roman" w:cs="Times New Roman"/>
          <w:szCs w:val="24"/>
          <w:lang w:eastAsia="de-DE"/>
        </w:rPr>
      </w:pPr>
      <w:r>
        <w:rPr>
          <w:rFonts w:ascii="Times New Roman" w:hAnsi="Times New Roman" w:cs="Times New Roman"/>
          <w:noProof/>
          <w:szCs w:val="24"/>
          <w:lang w:eastAsia="de-DE"/>
        </w:rPr>
        <w:drawing>
          <wp:inline distT="0" distB="0" distL="0" distR="0" wp14:anchorId="7607453D" wp14:editId="03EDE150">
            <wp:extent cx="2000000" cy="3600000"/>
            <wp:effectExtent l="0" t="0" r="635"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000" cy="3600000"/>
                    </a:xfrm>
                    <a:prstGeom prst="rect">
                      <a:avLst/>
                    </a:prstGeom>
                    <a:noFill/>
                    <a:ln>
                      <a:noFill/>
                    </a:ln>
                  </pic:spPr>
                </pic:pic>
              </a:graphicData>
            </a:graphic>
          </wp:inline>
        </w:drawing>
      </w:r>
    </w:p>
    <w:p w14:paraId="5419C7DF" w14:textId="06641561" w:rsidR="00BD152B" w:rsidRDefault="00BD152B" w:rsidP="00BD152B">
      <w:pPr>
        <w:pStyle w:val="Beschriftung"/>
        <w:rPr>
          <w:szCs w:val="24"/>
        </w:rPr>
      </w:pPr>
      <w:bookmarkStart w:id="183" w:name="_Toc523475399"/>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51</w:t>
      </w:r>
      <w:r w:rsidR="00871F30">
        <w:rPr>
          <w:noProof/>
        </w:rPr>
        <w:fldChar w:fldCharType="end"/>
      </w:r>
      <w:r>
        <w:t xml:space="preserve">: </w:t>
      </w:r>
      <w:r w:rsidRPr="00BD152B">
        <w:t>Aufbau des Express.js-Servers</w:t>
      </w:r>
      <w:bookmarkEnd w:id="183"/>
    </w:p>
    <w:p w14:paraId="2B724F15" w14:textId="77777777" w:rsidR="00BD152B" w:rsidRPr="005D17BD" w:rsidRDefault="00BD152B" w:rsidP="00BD4A0F">
      <w:pPr>
        <w:pStyle w:val="StandardWissenschaftlichArbeiten"/>
        <w:rPr>
          <w:rFonts w:ascii="Times New Roman" w:hAnsi="Times New Roman" w:cs="Times New Roman"/>
          <w:szCs w:val="24"/>
          <w:lang w:eastAsia="de-DE"/>
        </w:rPr>
      </w:pPr>
    </w:p>
    <w:p w14:paraId="5542D617" w14:textId="5ADAA0F9" w:rsidR="003F635E" w:rsidRPr="00157612" w:rsidRDefault="003F635E" w:rsidP="003F635E">
      <w:pPr>
        <w:pStyle w:val="berschrift2"/>
        <w:numPr>
          <w:ilvl w:val="0"/>
          <w:numId w:val="25"/>
        </w:numPr>
        <w:spacing w:before="0" w:after="120"/>
        <w:ind w:left="567" w:hanging="567"/>
      </w:pPr>
      <w:bookmarkStart w:id="184" w:name="_Toc523475455"/>
      <w:r>
        <w:t>Aufbau des MQTT-Servers</w:t>
      </w:r>
      <w:bookmarkEnd w:id="184"/>
      <w:r w:rsidRPr="00157612">
        <w:t xml:space="preserve"> </w:t>
      </w:r>
    </w:p>
    <w:p w14:paraId="76313407" w14:textId="11249A31" w:rsidR="00BD4A0F" w:rsidRDefault="00E63E31"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Der Aufbau und die Logik des MQTT-Servers ist im API Ordner in der „mqttserver.js“ beschrieben. </w:t>
      </w:r>
    </w:p>
    <w:p w14:paraId="4A83E8D0" w14:textId="2401C9B8" w:rsidR="005D194A" w:rsidRDefault="005D194A"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Die Hauptaufgabe des MQTT-Servers ist hierbei das Verbinden der verschiedenen User über eine Gemeinsame Schnittstelle, welche es ermöglicht Modelle auszutauschen. Hierzu wird das Standard MQTT Protokoll verwendet. Dies bedeutet, dass sich jeder Interessent auf ein Topic Subscriben kann. Ist dies passiert kann er Nachrichten zu diesem Topic senden und empfangen.</w:t>
      </w:r>
    </w:p>
    <w:p w14:paraId="613AB36A" w14:textId="15259C9A" w:rsidR="005D194A" w:rsidRDefault="005D194A"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lastRenderedPageBreak/>
        <w:t>Diese Funktionalität wird innerhalb des Projekts auf 2 Arten genutzt. Einerseits dient es dazu die Änderungen, welche an derzeit geöffneten Modellen vorgenommen werden, auszutauschen. Zum anderen werden auch Steuerdaten im Hintergrund übertragen, die es der expressJS Schnittstelle ermöglichen die Anzahl der gleichzeitig arbeitenden User zu erfassen und das Speichern von Modellen zu koordinieren.</w:t>
      </w:r>
    </w:p>
    <w:p w14:paraId="127B096F" w14:textId="1CC7168C" w:rsidR="005D194A" w:rsidRDefault="005D194A"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Für den Rahmen dieses Projekts wurde das bestehende Standardprotokoll nur geringfügig modifiziert, sodass es möglich ist bereits beim Subscriben das ggf. bereits bearbeitete aber noch nicht gespeicherte Modell zu erhalten.</w:t>
      </w:r>
    </w:p>
    <w:p w14:paraId="4BBF2D12" w14:textId="77777777" w:rsidR="00C44D78" w:rsidRDefault="00C44D78" w:rsidP="00C67F20">
      <w:pPr>
        <w:pStyle w:val="StandardWissenschaftlichArbeiten"/>
        <w:jc w:val="left"/>
        <w:rPr>
          <w:rFonts w:ascii="Times New Roman" w:hAnsi="Times New Roman" w:cs="Times New Roman"/>
          <w:lang w:eastAsia="de-DE"/>
        </w:rPr>
      </w:pPr>
    </w:p>
    <w:p w14:paraId="5198A2CD" w14:textId="421C2484" w:rsidR="00C44D78" w:rsidRDefault="00C44D78" w:rsidP="00C44D78">
      <w:pPr>
        <w:pStyle w:val="berschrift1"/>
        <w:numPr>
          <w:ilvl w:val="0"/>
          <w:numId w:val="21"/>
        </w:numPr>
        <w:spacing w:after="120"/>
        <w:ind w:left="360" w:hanging="360"/>
      </w:pPr>
      <w:bookmarkStart w:id="185" w:name="_Toc523475456"/>
      <w:r>
        <w:lastRenderedPageBreak/>
        <w:t>Tests</w:t>
      </w:r>
      <w:bookmarkEnd w:id="185"/>
    </w:p>
    <w:p w14:paraId="2944C90E" w14:textId="1BF68E9C" w:rsidR="004C3540" w:rsidRDefault="004C3540" w:rsidP="00785D7A">
      <w:pPr>
        <w:pStyle w:val="StandardWissenschaftlichArbeiten"/>
        <w:rPr>
          <w:rFonts w:ascii="Times New Roman" w:hAnsi="Times New Roman" w:cs="Times New Roman"/>
          <w:lang w:eastAsia="de-DE"/>
        </w:rPr>
      </w:pPr>
      <w:r>
        <w:rPr>
          <w:rFonts w:ascii="Times New Roman" w:hAnsi="Times New Roman" w:cs="Times New Roman"/>
          <w:lang w:eastAsia="de-DE"/>
        </w:rPr>
        <w:t>Aus Gründen der Qualitätssicherung ist es für jede Anwendung ratsam, automatische Tests zu implementieren. Dies erfolgte als Teil des Projekts überwi</w:t>
      </w:r>
      <w:r w:rsidR="00C34416">
        <w:rPr>
          <w:rFonts w:ascii="Times New Roman" w:hAnsi="Times New Roman" w:cs="Times New Roman"/>
          <w:lang w:eastAsia="de-DE"/>
        </w:rPr>
        <w:t>e</w:t>
      </w:r>
      <w:r w:rsidR="00785D7A">
        <w:rPr>
          <w:rFonts w:ascii="Times New Roman" w:hAnsi="Times New Roman" w:cs="Times New Roman"/>
          <w:lang w:eastAsia="de-DE"/>
        </w:rPr>
        <w:t>gend im Fokus des API-Services und ist im angular2-Ordner unter test zu finden.</w:t>
      </w:r>
    </w:p>
    <w:p w14:paraId="028CAD3B" w14:textId="77777777" w:rsidR="00785D7A" w:rsidRDefault="00785D7A" w:rsidP="00785D7A">
      <w:pPr>
        <w:pStyle w:val="StandardWissenschaftlichArbeiten"/>
        <w:keepNext/>
        <w:jc w:val="left"/>
      </w:pPr>
      <w:r w:rsidRPr="00785D7A">
        <w:rPr>
          <w:rFonts w:ascii="Times New Roman" w:hAnsi="Times New Roman" w:cs="Times New Roman"/>
          <w:noProof/>
          <w:lang w:eastAsia="de-DE"/>
        </w:rPr>
        <w:drawing>
          <wp:inline distT="0" distB="0" distL="0" distR="0" wp14:anchorId="43E54563" wp14:editId="4DA3B976">
            <wp:extent cx="2331922" cy="2926334"/>
            <wp:effectExtent l="0" t="0" r="0" b="762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1922" cy="2926334"/>
                    </a:xfrm>
                    <a:prstGeom prst="rect">
                      <a:avLst/>
                    </a:prstGeom>
                  </pic:spPr>
                </pic:pic>
              </a:graphicData>
            </a:graphic>
          </wp:inline>
        </w:drawing>
      </w:r>
    </w:p>
    <w:p w14:paraId="537939A4" w14:textId="4B6B2F26" w:rsidR="00785D7A" w:rsidRDefault="00785D7A" w:rsidP="00785D7A">
      <w:pPr>
        <w:pStyle w:val="Beschriftung"/>
      </w:pPr>
      <w:r>
        <w:t xml:space="preserve">Abbildung </w:t>
      </w:r>
      <w:fldSimple w:instr=" SEQ Abbildung \* ARABIC ">
        <w:r w:rsidR="00DD2914">
          <w:rPr>
            <w:noProof/>
          </w:rPr>
          <w:t>52</w:t>
        </w:r>
      </w:fldSimple>
      <w:r>
        <w:t>: Dateistruktur zu den Tests</w:t>
      </w:r>
    </w:p>
    <w:p w14:paraId="0FF5303E" w14:textId="6C8BB207" w:rsidR="00C34416" w:rsidRDefault="00C34416" w:rsidP="00785D7A">
      <w:pPr>
        <w:pStyle w:val="StandardWissenschaftlichArbeiten"/>
        <w:rPr>
          <w:rFonts w:ascii="Times New Roman" w:hAnsi="Times New Roman" w:cs="Times New Roman"/>
          <w:lang w:eastAsia="de-DE"/>
        </w:rPr>
      </w:pPr>
      <w:r>
        <w:rPr>
          <w:rFonts w:ascii="Times New Roman" w:hAnsi="Times New Roman" w:cs="Times New Roman"/>
          <w:lang w:eastAsia="de-DE"/>
        </w:rPr>
        <w:t>In den Tests wurde</w:t>
      </w:r>
      <w:r w:rsidR="00FD3701">
        <w:rPr>
          <w:rFonts w:ascii="Times New Roman" w:hAnsi="Times New Roman" w:cs="Times New Roman"/>
          <w:lang w:eastAsia="de-DE"/>
        </w:rPr>
        <w:t xml:space="preserve">n jeweils mindestens die Basic Anfragen wie: create, update und delete abgefragt. </w:t>
      </w:r>
      <w:r w:rsidR="00A42AF9">
        <w:rPr>
          <w:rFonts w:ascii="Times New Roman" w:hAnsi="Times New Roman" w:cs="Times New Roman"/>
          <w:lang w:eastAsia="de-DE"/>
        </w:rPr>
        <w:t>Da</w:t>
      </w:r>
      <w:r w:rsidR="001D1BF6">
        <w:rPr>
          <w:rFonts w:ascii="Times New Roman" w:hAnsi="Times New Roman" w:cs="Times New Roman"/>
          <w:lang w:eastAsia="de-DE"/>
        </w:rPr>
        <w:t>mit</w:t>
      </w:r>
      <w:r w:rsidR="00A42AF9">
        <w:rPr>
          <w:rFonts w:ascii="Times New Roman" w:hAnsi="Times New Roman" w:cs="Times New Roman"/>
          <w:lang w:eastAsia="de-DE"/>
        </w:rPr>
        <w:t xml:space="preserve"> die im realen Szenario entstehenden Server-Abfragen imitiert werden können, wurde in allen Tests ein Fake-Backend eingebaut, welcher die Antworten aus dem Server ausgibt. </w:t>
      </w:r>
    </w:p>
    <w:p w14:paraId="2AC4C20A" w14:textId="52F8EBFF" w:rsidR="00A42AF9" w:rsidRDefault="00714B32" w:rsidP="00785D7A">
      <w:pPr>
        <w:pStyle w:val="StandardWissenschaftlichArbeiten"/>
        <w:rPr>
          <w:rFonts w:ascii="Times New Roman" w:hAnsi="Times New Roman" w:cs="Times New Roman"/>
          <w:lang w:eastAsia="de-DE"/>
        </w:rPr>
      </w:pPr>
      <w:r>
        <w:rPr>
          <w:rFonts w:ascii="Times New Roman" w:hAnsi="Times New Roman" w:cs="Times New Roman"/>
          <w:lang w:eastAsia="de-DE"/>
        </w:rPr>
        <w:t>Die Abbildung 51 zeigt am Beispiel der user.js, wie solch ein Fake-Backend aufgesetzt wird und die Abbildung 52 zeigt wie solch ein für Fake-Response letzendlich verwendet wird.</w:t>
      </w:r>
    </w:p>
    <w:p w14:paraId="31AC179E" w14:textId="77777777" w:rsidR="00714B32" w:rsidRDefault="00714B32" w:rsidP="00714B32">
      <w:pPr>
        <w:pStyle w:val="StandardWissenschaftlichArbeiten"/>
        <w:keepNext/>
        <w:jc w:val="left"/>
      </w:pPr>
      <w:r>
        <w:rPr>
          <w:rFonts w:ascii="Times New Roman" w:hAnsi="Times New Roman" w:cs="Times New Roman"/>
          <w:noProof/>
          <w:lang w:eastAsia="de-DE"/>
        </w:rPr>
        <w:lastRenderedPageBreak/>
        <w:drawing>
          <wp:inline distT="0" distB="0" distL="0" distR="0" wp14:anchorId="20C2DE9F" wp14:editId="3B10FB75">
            <wp:extent cx="5400675" cy="4109085"/>
            <wp:effectExtent l="25400" t="25400" r="34925" b="31115"/>
            <wp:docPr id="59" name="Bild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schirmfoto 2018-08-31 um 10.33.12.png"/>
                    <pic:cNvPicPr/>
                  </pic:nvPicPr>
                  <pic:blipFill>
                    <a:blip r:embed="rId75">
                      <a:extLst>
                        <a:ext uri="{28A0092B-C50C-407E-A947-70E740481C1C}">
                          <a14:useLocalDpi xmlns:a14="http://schemas.microsoft.com/office/drawing/2010/main" val="0"/>
                        </a:ext>
                      </a:extLst>
                    </a:blip>
                    <a:stretch>
                      <a:fillRect/>
                    </a:stretch>
                  </pic:blipFill>
                  <pic:spPr>
                    <a:xfrm>
                      <a:off x="0" y="0"/>
                      <a:ext cx="5400675" cy="4109085"/>
                    </a:xfrm>
                    <a:prstGeom prst="rect">
                      <a:avLst/>
                    </a:prstGeom>
                    <a:ln>
                      <a:solidFill>
                        <a:schemeClr val="bg2"/>
                      </a:solidFill>
                    </a:ln>
                  </pic:spPr>
                </pic:pic>
              </a:graphicData>
            </a:graphic>
          </wp:inline>
        </w:drawing>
      </w:r>
    </w:p>
    <w:p w14:paraId="06C7FA4F" w14:textId="5D83F599" w:rsidR="00714B32" w:rsidRDefault="00714B32" w:rsidP="00714B32">
      <w:pPr>
        <w:pStyle w:val="Beschriftung"/>
      </w:pPr>
      <w:bookmarkStart w:id="186" w:name="_Toc523475400"/>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53</w:t>
      </w:r>
      <w:r w:rsidR="00871F30">
        <w:rPr>
          <w:noProof/>
        </w:rPr>
        <w:fldChar w:fldCharType="end"/>
      </w:r>
      <w:r>
        <w:t>: Aufsetzen von einem Fake-Backend</w:t>
      </w:r>
      <w:bookmarkEnd w:id="186"/>
    </w:p>
    <w:p w14:paraId="51684CC3" w14:textId="77777777" w:rsidR="00714B32" w:rsidRDefault="00714B32" w:rsidP="00714B32">
      <w:pPr>
        <w:pStyle w:val="Grundtext"/>
        <w:keepNext/>
      </w:pPr>
      <w:r>
        <w:rPr>
          <w:noProof/>
        </w:rPr>
        <w:drawing>
          <wp:inline distT="0" distB="0" distL="0" distR="0" wp14:anchorId="7B85025E" wp14:editId="3982335B">
            <wp:extent cx="3710608" cy="1405890"/>
            <wp:effectExtent l="25400" t="25400" r="23495" b="16510"/>
            <wp:docPr id="60"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schirmfoto 2018-08-31 um 10.33.30.png"/>
                    <pic:cNvPicPr/>
                  </pic:nvPicPr>
                  <pic:blipFill rotWithShape="1">
                    <a:blip r:embed="rId76">
                      <a:extLst>
                        <a:ext uri="{28A0092B-C50C-407E-A947-70E740481C1C}">
                          <a14:useLocalDpi xmlns:a14="http://schemas.microsoft.com/office/drawing/2010/main" val="0"/>
                        </a:ext>
                      </a:extLst>
                    </a:blip>
                    <a:srcRect r="31293"/>
                    <a:stretch/>
                  </pic:blipFill>
                  <pic:spPr bwMode="auto">
                    <a:xfrm>
                      <a:off x="0" y="0"/>
                      <a:ext cx="3710608" cy="1405890"/>
                    </a:xfrm>
                    <a:prstGeom prst="rect">
                      <a:avLst/>
                    </a:prstGeom>
                    <a:ln w="9525" cap="flat" cmpd="sng" algn="ctr">
                      <a:solidFill>
                        <a:srgbClr val="EEECE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9FD4E4" w14:textId="75309F9F" w:rsidR="00714B32" w:rsidRPr="00714B32" w:rsidRDefault="00714B32" w:rsidP="00714B32">
      <w:pPr>
        <w:pStyle w:val="Beschriftung"/>
        <w:jc w:val="both"/>
      </w:pPr>
      <w:bookmarkStart w:id="187" w:name="_Toc523475401"/>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54</w:t>
      </w:r>
      <w:r w:rsidR="00871F30">
        <w:rPr>
          <w:noProof/>
        </w:rPr>
        <w:fldChar w:fldCharType="end"/>
      </w:r>
      <w:r>
        <w:t>: Verwendung des Fake-Backends</w:t>
      </w:r>
      <w:bookmarkEnd w:id="187"/>
    </w:p>
    <w:sectPr w:rsidR="00714B32" w:rsidRPr="00714B32">
      <w:headerReference w:type="first" r:id="rId77"/>
      <w:type w:val="continuous"/>
      <w:pgSz w:w="11907" w:h="16840" w:code="9"/>
      <w:pgMar w:top="1701" w:right="170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C3A01" w14:textId="77777777" w:rsidR="00871F30" w:rsidRDefault="00871F30">
      <w:r>
        <w:separator/>
      </w:r>
    </w:p>
  </w:endnote>
  <w:endnote w:type="continuationSeparator" w:id="0">
    <w:p w14:paraId="1DD4F0D7" w14:textId="77777777" w:rsidR="00871F30" w:rsidRDefault="00871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3CED7" w14:textId="77777777" w:rsidR="00871F30" w:rsidRDefault="00871F30">
      <w:r>
        <w:separator/>
      </w:r>
    </w:p>
  </w:footnote>
  <w:footnote w:type="continuationSeparator" w:id="0">
    <w:p w14:paraId="07B1196C" w14:textId="77777777" w:rsidR="00871F30" w:rsidRDefault="00871F30">
      <w:r>
        <w:continuationSeparator/>
      </w:r>
    </w:p>
  </w:footnote>
  <w:footnote w:type="continuationNotice" w:id="1">
    <w:p w14:paraId="2C7AAC66" w14:textId="77777777" w:rsidR="00871F30" w:rsidRDefault="00871F30">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3F495" w14:textId="77777777" w:rsidR="00C34416" w:rsidRDefault="00C34416">
    <w:pPr>
      <w:pStyle w:val="Kopfzeile"/>
      <w:jc w:val="right"/>
    </w:pPr>
    <w:r>
      <w:t xml:space="preserve">– </w:t>
    </w:r>
    <w:r>
      <w:rPr>
        <w:rStyle w:val="Seitenzahl"/>
      </w:rPr>
      <w:fldChar w:fldCharType="begin"/>
    </w:r>
    <w:r>
      <w:rPr>
        <w:rStyle w:val="Seitenzahl"/>
      </w:rPr>
      <w:instrText xml:space="preserve"> PAGE </w:instrText>
    </w:r>
    <w:r>
      <w:rPr>
        <w:rStyle w:val="Seitenzahl"/>
      </w:rPr>
      <w:fldChar w:fldCharType="separate"/>
    </w:r>
    <w:r w:rsidR="001D1BF6">
      <w:rPr>
        <w:rStyle w:val="Seitenzahl"/>
        <w:noProof/>
      </w:rPr>
      <w:t>48</w:t>
    </w:r>
    <w:r>
      <w:rPr>
        <w:rStyle w:val="Seitenzahl"/>
      </w:rPr>
      <w:fldChar w:fldCharType="end"/>
    </w:r>
    <w:r>
      <w:rPr>
        <w:rStyle w:val="Seitenzah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EA97C" w14:textId="77777777" w:rsidR="00C34416" w:rsidRDefault="00C34416">
    <w:pPr>
      <w:pStyle w:val="Kopfzeile"/>
      <w:pBdr>
        <w:bottom w:val="single" w:sz="6" w:space="1" w:color="auto"/>
      </w:pBdr>
      <w:jc w:val="center"/>
    </w:pPr>
    <w:r>
      <w:t>Westfälische Wilhelms-Universität Münster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9A87CF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34851E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BAEB404"/>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E10CCA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8C273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10BD4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D4EE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0E89B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FE43F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E3235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83B74A7"/>
    <w:multiLevelType w:val="hybridMultilevel"/>
    <w:tmpl w:val="0EB233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9A28D5"/>
    <w:multiLevelType w:val="hybridMultilevel"/>
    <w:tmpl w:val="4492F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9621B4C"/>
    <w:multiLevelType w:val="hybridMultilevel"/>
    <w:tmpl w:val="ECCE4ABE"/>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96D4319"/>
    <w:multiLevelType w:val="hybridMultilevel"/>
    <w:tmpl w:val="D2BC363C"/>
    <w:lvl w:ilvl="0" w:tplc="7FC87A1A">
      <w:start w:val="2"/>
      <w:numFmt w:val="bullet"/>
      <w:lvlText w:val="-"/>
      <w:lvlJc w:val="left"/>
      <w:pPr>
        <w:ind w:left="360" w:hanging="360"/>
      </w:pPr>
      <w:rPr>
        <w:rFonts w:ascii="Arial" w:eastAsia="Times New Roman"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BA613C0"/>
    <w:multiLevelType w:val="hybridMultilevel"/>
    <w:tmpl w:val="009E0314"/>
    <w:lvl w:ilvl="0" w:tplc="04070003">
      <w:start w:val="1"/>
      <w:numFmt w:val="bullet"/>
      <w:lvlText w:val="o"/>
      <w:lvlJc w:val="left"/>
      <w:pPr>
        <w:ind w:left="1512" w:hanging="360"/>
      </w:pPr>
      <w:rPr>
        <w:rFonts w:ascii="Courier New" w:hAnsi="Courier New" w:cs="Courier New"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5" w15:restartNumberingAfterBreak="0">
    <w:nsid w:val="0F637FD4"/>
    <w:multiLevelType w:val="hybridMultilevel"/>
    <w:tmpl w:val="8702EDE0"/>
    <w:lvl w:ilvl="0" w:tplc="AFD615E2">
      <w:start w:val="1"/>
      <w:numFmt w:val="decimal"/>
      <w:lvlText w:val="6.%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1505C17"/>
    <w:multiLevelType w:val="hybridMultilevel"/>
    <w:tmpl w:val="64D49B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5664B"/>
    <w:multiLevelType w:val="hybridMultilevel"/>
    <w:tmpl w:val="6F4AE3C4"/>
    <w:lvl w:ilvl="0" w:tplc="5FB8927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C953436"/>
    <w:multiLevelType w:val="hybridMultilevel"/>
    <w:tmpl w:val="7238485C"/>
    <w:lvl w:ilvl="0" w:tplc="04070015">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DC6689F"/>
    <w:multiLevelType w:val="hybridMultilevel"/>
    <w:tmpl w:val="CBA2B272"/>
    <w:lvl w:ilvl="0" w:tplc="7FC87A1A">
      <w:start w:val="2"/>
      <w:numFmt w:val="bullet"/>
      <w:lvlText w:val="-"/>
      <w:lvlJc w:val="left"/>
      <w:pPr>
        <w:ind w:left="360" w:hanging="360"/>
      </w:pPr>
      <w:rPr>
        <w:rFonts w:ascii="Arial" w:eastAsia="Times New Roman" w:hAnsi="Arial" w:cs="Arial"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5667DBA"/>
    <w:multiLevelType w:val="hybridMultilevel"/>
    <w:tmpl w:val="EA52FDD0"/>
    <w:lvl w:ilvl="0" w:tplc="0407000B">
      <w:start w:val="1"/>
      <w:numFmt w:val="bullet"/>
      <w:lvlText w:val=""/>
      <w:lvlJc w:val="left"/>
      <w:pPr>
        <w:ind w:left="2066" w:hanging="360"/>
      </w:pPr>
      <w:rPr>
        <w:rFonts w:ascii="Wingdings" w:hAnsi="Wingdings" w:hint="default"/>
      </w:rPr>
    </w:lvl>
    <w:lvl w:ilvl="1" w:tplc="04070003">
      <w:start w:val="1"/>
      <w:numFmt w:val="bullet"/>
      <w:lvlText w:val="o"/>
      <w:lvlJc w:val="left"/>
      <w:pPr>
        <w:ind w:left="2786" w:hanging="360"/>
      </w:pPr>
      <w:rPr>
        <w:rFonts w:ascii="Courier New" w:hAnsi="Courier New" w:cs="Courier New" w:hint="default"/>
      </w:rPr>
    </w:lvl>
    <w:lvl w:ilvl="2" w:tplc="04070005" w:tentative="1">
      <w:start w:val="1"/>
      <w:numFmt w:val="bullet"/>
      <w:lvlText w:val=""/>
      <w:lvlJc w:val="left"/>
      <w:pPr>
        <w:ind w:left="3506" w:hanging="360"/>
      </w:pPr>
      <w:rPr>
        <w:rFonts w:ascii="Wingdings" w:hAnsi="Wingdings" w:hint="default"/>
      </w:rPr>
    </w:lvl>
    <w:lvl w:ilvl="3" w:tplc="04070001" w:tentative="1">
      <w:start w:val="1"/>
      <w:numFmt w:val="bullet"/>
      <w:lvlText w:val=""/>
      <w:lvlJc w:val="left"/>
      <w:pPr>
        <w:ind w:left="4226" w:hanging="360"/>
      </w:pPr>
      <w:rPr>
        <w:rFonts w:ascii="Symbol" w:hAnsi="Symbol" w:hint="default"/>
      </w:rPr>
    </w:lvl>
    <w:lvl w:ilvl="4" w:tplc="04070003" w:tentative="1">
      <w:start w:val="1"/>
      <w:numFmt w:val="bullet"/>
      <w:lvlText w:val="o"/>
      <w:lvlJc w:val="left"/>
      <w:pPr>
        <w:ind w:left="4946" w:hanging="360"/>
      </w:pPr>
      <w:rPr>
        <w:rFonts w:ascii="Courier New" w:hAnsi="Courier New" w:cs="Courier New" w:hint="default"/>
      </w:rPr>
    </w:lvl>
    <w:lvl w:ilvl="5" w:tplc="04070005" w:tentative="1">
      <w:start w:val="1"/>
      <w:numFmt w:val="bullet"/>
      <w:lvlText w:val=""/>
      <w:lvlJc w:val="left"/>
      <w:pPr>
        <w:ind w:left="5666" w:hanging="360"/>
      </w:pPr>
      <w:rPr>
        <w:rFonts w:ascii="Wingdings" w:hAnsi="Wingdings" w:hint="default"/>
      </w:rPr>
    </w:lvl>
    <w:lvl w:ilvl="6" w:tplc="04070001" w:tentative="1">
      <w:start w:val="1"/>
      <w:numFmt w:val="bullet"/>
      <w:lvlText w:val=""/>
      <w:lvlJc w:val="left"/>
      <w:pPr>
        <w:ind w:left="6386" w:hanging="360"/>
      </w:pPr>
      <w:rPr>
        <w:rFonts w:ascii="Symbol" w:hAnsi="Symbol" w:hint="default"/>
      </w:rPr>
    </w:lvl>
    <w:lvl w:ilvl="7" w:tplc="04070003" w:tentative="1">
      <w:start w:val="1"/>
      <w:numFmt w:val="bullet"/>
      <w:lvlText w:val="o"/>
      <w:lvlJc w:val="left"/>
      <w:pPr>
        <w:ind w:left="7106" w:hanging="360"/>
      </w:pPr>
      <w:rPr>
        <w:rFonts w:ascii="Courier New" w:hAnsi="Courier New" w:cs="Courier New" w:hint="default"/>
      </w:rPr>
    </w:lvl>
    <w:lvl w:ilvl="8" w:tplc="04070005" w:tentative="1">
      <w:start w:val="1"/>
      <w:numFmt w:val="bullet"/>
      <w:lvlText w:val=""/>
      <w:lvlJc w:val="left"/>
      <w:pPr>
        <w:ind w:left="7826" w:hanging="360"/>
      </w:pPr>
      <w:rPr>
        <w:rFonts w:ascii="Wingdings" w:hAnsi="Wingdings" w:hint="default"/>
      </w:rPr>
    </w:lvl>
  </w:abstractNum>
  <w:abstractNum w:abstractNumId="21" w15:restartNumberingAfterBreak="0">
    <w:nsid w:val="341A0AE2"/>
    <w:multiLevelType w:val="multilevel"/>
    <w:tmpl w:val="7FE04658"/>
    <w:lvl w:ilvl="0">
      <w:start w:val="1"/>
      <w:numFmt w:val="decimal"/>
      <w:isLgl/>
      <w:suff w:val="space"/>
      <w:lvlText w:val="%1"/>
      <w:lvlJc w:val="left"/>
      <w:pPr>
        <w:ind w:left="0" w:firstLine="0"/>
      </w:pPr>
      <w:rPr>
        <w:rFonts w:hint="default"/>
      </w:rPr>
    </w:lvl>
    <w:lvl w:ilvl="1">
      <w:start w:val="1"/>
      <w:numFmt w:val="decimal"/>
      <w:pStyle w:val="berschriftWissenschaftlichEbene2"/>
      <w:suff w:val="space"/>
      <w:lvlText w:val="%1.%2"/>
      <w:lvlJc w:val="left"/>
      <w:pPr>
        <w:ind w:left="0" w:firstLine="0"/>
      </w:pPr>
      <w:rPr>
        <w:rFonts w:hint="default"/>
      </w:rPr>
    </w:lvl>
    <w:lvl w:ilvl="2">
      <w:start w:val="1"/>
      <w:numFmt w:val="decimal"/>
      <w:pStyle w:val="berschriftWissenschaftlichEbene3"/>
      <w:suff w:val="space"/>
      <w:lvlText w:val="%1.%2.%3"/>
      <w:lvlJc w:val="left"/>
      <w:pPr>
        <w:ind w:left="0" w:firstLine="0"/>
      </w:pPr>
      <w:rPr>
        <w:rFonts w:hint="default"/>
      </w:rPr>
    </w:lvl>
    <w:lvl w:ilvl="3">
      <w:start w:val="1"/>
      <w:numFmt w:val="decimal"/>
      <w:pStyle w:val="berschriftWissenschaftlichEbe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359552A9"/>
    <w:multiLevelType w:val="multilevel"/>
    <w:tmpl w:val="A5763B32"/>
    <w:lvl w:ilvl="0">
      <w:start w:val="1"/>
      <w:numFmt w:val="decimal"/>
      <w:lvlText w:val="%1"/>
      <w:lvlJc w:val="left"/>
      <w:pPr>
        <w:ind w:left="432" w:hanging="432"/>
      </w:pPr>
    </w:lvl>
    <w:lvl w:ilvl="1">
      <w:start w:val="1"/>
      <w:numFmt w:val="decimal"/>
      <w:lvlText w:val="3.%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10146D"/>
    <w:multiLevelType w:val="multilevel"/>
    <w:tmpl w:val="243C68C0"/>
    <w:lvl w:ilvl="0">
      <w:start w:val="1"/>
      <w:numFmt w:val="decimal"/>
      <w:pStyle w:val="berschriftWissenschaftlichEbene1"/>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74334B3"/>
    <w:multiLevelType w:val="hybridMultilevel"/>
    <w:tmpl w:val="E976D11A"/>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A591BC7"/>
    <w:multiLevelType w:val="multilevel"/>
    <w:tmpl w:val="C3ECB018"/>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2933D0F"/>
    <w:multiLevelType w:val="multilevel"/>
    <w:tmpl w:val="48FC607A"/>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9" w15:restartNumberingAfterBreak="0">
    <w:nsid w:val="788D0E68"/>
    <w:multiLevelType w:val="multilevel"/>
    <w:tmpl w:val="E9AE44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25"/>
  </w:num>
  <w:num w:numId="13">
    <w:abstractNumId w:val="29"/>
  </w:num>
  <w:num w:numId="14">
    <w:abstractNumId w:val="27"/>
  </w:num>
  <w:num w:numId="15">
    <w:abstractNumId w:val="22"/>
  </w:num>
  <w:num w:numId="16">
    <w:abstractNumId w:val="20"/>
  </w:num>
  <w:num w:numId="17">
    <w:abstractNumId w:val="16"/>
  </w:num>
  <w:num w:numId="18">
    <w:abstractNumId w:val="28"/>
  </w:num>
  <w:num w:numId="19">
    <w:abstractNumId w:val="10"/>
  </w:num>
  <w:num w:numId="20">
    <w:abstractNumId w:val="21"/>
  </w:num>
  <w:num w:numId="21">
    <w:abstractNumId w:val="23"/>
  </w:num>
  <w:num w:numId="22">
    <w:abstractNumId w:val="13"/>
  </w:num>
  <w:num w:numId="23">
    <w:abstractNumId w:val="14"/>
  </w:num>
  <w:num w:numId="24">
    <w:abstractNumId w:val="26"/>
  </w:num>
  <w:num w:numId="25">
    <w:abstractNumId w:val="15"/>
  </w:num>
  <w:num w:numId="26">
    <w:abstractNumId w:val="12"/>
  </w:num>
  <w:num w:numId="27">
    <w:abstractNumId w:val="18"/>
  </w:num>
  <w:num w:numId="28">
    <w:abstractNumId w:val="19"/>
  </w:num>
  <w:num w:numId="29">
    <w:abstractNumId w:val="11"/>
  </w:num>
  <w:num w:numId="3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de-DE" w:vendorID="9" w:dllVersion="512" w:checkStyle="1"/>
  <w:activeWritingStyle w:appName="MSWord" w:lang="fr-FR" w:vendorID="9" w:dllVersion="512" w:checkStyle="1"/>
  <w:activeWritingStyle w:appName="MSWord" w:lang="it-IT" w:vendorID="3" w:dllVersion="517"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2DE5"/>
    <w:rsid w:val="000027B7"/>
    <w:rsid w:val="00004C6D"/>
    <w:rsid w:val="00005EF9"/>
    <w:rsid w:val="000106FB"/>
    <w:rsid w:val="00010ADA"/>
    <w:rsid w:val="0001299E"/>
    <w:rsid w:val="0001613C"/>
    <w:rsid w:val="00020826"/>
    <w:rsid w:val="000212F6"/>
    <w:rsid w:val="00021859"/>
    <w:rsid w:val="00022BE9"/>
    <w:rsid w:val="00026B7C"/>
    <w:rsid w:val="00027AB8"/>
    <w:rsid w:val="00030BB2"/>
    <w:rsid w:val="0003142B"/>
    <w:rsid w:val="00031743"/>
    <w:rsid w:val="00031E0E"/>
    <w:rsid w:val="0003249C"/>
    <w:rsid w:val="000328DE"/>
    <w:rsid w:val="00032B0A"/>
    <w:rsid w:val="00032FB7"/>
    <w:rsid w:val="0003360C"/>
    <w:rsid w:val="000339A0"/>
    <w:rsid w:val="00034198"/>
    <w:rsid w:val="0003555A"/>
    <w:rsid w:val="000410ED"/>
    <w:rsid w:val="00042D78"/>
    <w:rsid w:val="00044D24"/>
    <w:rsid w:val="00046789"/>
    <w:rsid w:val="00046E5D"/>
    <w:rsid w:val="000471E1"/>
    <w:rsid w:val="00051A3E"/>
    <w:rsid w:val="00057B55"/>
    <w:rsid w:val="00057B9D"/>
    <w:rsid w:val="000623FD"/>
    <w:rsid w:val="0006276B"/>
    <w:rsid w:val="000628F6"/>
    <w:rsid w:val="00063BBB"/>
    <w:rsid w:val="0006476D"/>
    <w:rsid w:val="0006544F"/>
    <w:rsid w:val="00065EEE"/>
    <w:rsid w:val="00066546"/>
    <w:rsid w:val="000702AC"/>
    <w:rsid w:val="0007447D"/>
    <w:rsid w:val="00075272"/>
    <w:rsid w:val="00077017"/>
    <w:rsid w:val="000772B6"/>
    <w:rsid w:val="00077AE2"/>
    <w:rsid w:val="00082FAB"/>
    <w:rsid w:val="0008420C"/>
    <w:rsid w:val="00085684"/>
    <w:rsid w:val="0008610B"/>
    <w:rsid w:val="0008770C"/>
    <w:rsid w:val="00090D0F"/>
    <w:rsid w:val="00092164"/>
    <w:rsid w:val="00095533"/>
    <w:rsid w:val="000A2626"/>
    <w:rsid w:val="000A4BD7"/>
    <w:rsid w:val="000A50DB"/>
    <w:rsid w:val="000B04DF"/>
    <w:rsid w:val="000B3A7A"/>
    <w:rsid w:val="000B7B74"/>
    <w:rsid w:val="000C2B14"/>
    <w:rsid w:val="000C36F6"/>
    <w:rsid w:val="000C3A6D"/>
    <w:rsid w:val="000C41DF"/>
    <w:rsid w:val="000C5847"/>
    <w:rsid w:val="000C78BD"/>
    <w:rsid w:val="000D181B"/>
    <w:rsid w:val="000D4580"/>
    <w:rsid w:val="000D6019"/>
    <w:rsid w:val="000D635B"/>
    <w:rsid w:val="000D6F05"/>
    <w:rsid w:val="000E0FA5"/>
    <w:rsid w:val="000E1EFE"/>
    <w:rsid w:val="000E1F80"/>
    <w:rsid w:val="000F49E0"/>
    <w:rsid w:val="000F4A74"/>
    <w:rsid w:val="000F59EE"/>
    <w:rsid w:val="000F605B"/>
    <w:rsid w:val="000F7C66"/>
    <w:rsid w:val="001025D0"/>
    <w:rsid w:val="00106B58"/>
    <w:rsid w:val="001105E0"/>
    <w:rsid w:val="001111D9"/>
    <w:rsid w:val="00122D6E"/>
    <w:rsid w:val="00123B4C"/>
    <w:rsid w:val="00124242"/>
    <w:rsid w:val="00124634"/>
    <w:rsid w:val="0012474D"/>
    <w:rsid w:val="001248A3"/>
    <w:rsid w:val="001250A7"/>
    <w:rsid w:val="001255F6"/>
    <w:rsid w:val="00125F39"/>
    <w:rsid w:val="00126203"/>
    <w:rsid w:val="00132E1A"/>
    <w:rsid w:val="0013405F"/>
    <w:rsid w:val="00141AC4"/>
    <w:rsid w:val="00145B3B"/>
    <w:rsid w:val="0015091C"/>
    <w:rsid w:val="00152BE8"/>
    <w:rsid w:val="001531CE"/>
    <w:rsid w:val="00156C8F"/>
    <w:rsid w:val="00157612"/>
    <w:rsid w:val="00161E12"/>
    <w:rsid w:val="001660DB"/>
    <w:rsid w:val="0016665A"/>
    <w:rsid w:val="0016739B"/>
    <w:rsid w:val="00170BF6"/>
    <w:rsid w:val="00171447"/>
    <w:rsid w:val="00171C41"/>
    <w:rsid w:val="00171FFA"/>
    <w:rsid w:val="0017635D"/>
    <w:rsid w:val="0018188C"/>
    <w:rsid w:val="00182214"/>
    <w:rsid w:val="001838B1"/>
    <w:rsid w:val="001871B7"/>
    <w:rsid w:val="00190178"/>
    <w:rsid w:val="0019703A"/>
    <w:rsid w:val="001A0A83"/>
    <w:rsid w:val="001A1B1B"/>
    <w:rsid w:val="001A258D"/>
    <w:rsid w:val="001A3195"/>
    <w:rsid w:val="001A4B78"/>
    <w:rsid w:val="001A4FB9"/>
    <w:rsid w:val="001A5BE0"/>
    <w:rsid w:val="001B41EC"/>
    <w:rsid w:val="001C07F9"/>
    <w:rsid w:val="001C19B4"/>
    <w:rsid w:val="001C419B"/>
    <w:rsid w:val="001C6EA0"/>
    <w:rsid w:val="001C75FC"/>
    <w:rsid w:val="001D0F8D"/>
    <w:rsid w:val="001D1BF6"/>
    <w:rsid w:val="001D2460"/>
    <w:rsid w:val="001D3CC8"/>
    <w:rsid w:val="001D4783"/>
    <w:rsid w:val="001D5B82"/>
    <w:rsid w:val="001D5C26"/>
    <w:rsid w:val="001D5DB7"/>
    <w:rsid w:val="001F273C"/>
    <w:rsid w:val="001F595B"/>
    <w:rsid w:val="001F7215"/>
    <w:rsid w:val="0020068D"/>
    <w:rsid w:val="00201C48"/>
    <w:rsid w:val="00204088"/>
    <w:rsid w:val="00204BE3"/>
    <w:rsid w:val="0020531E"/>
    <w:rsid w:val="00206A42"/>
    <w:rsid w:val="00206C72"/>
    <w:rsid w:val="00206D9B"/>
    <w:rsid w:val="00206DFA"/>
    <w:rsid w:val="00207B2F"/>
    <w:rsid w:val="00211785"/>
    <w:rsid w:val="00211DA7"/>
    <w:rsid w:val="00212DDC"/>
    <w:rsid w:val="00217D68"/>
    <w:rsid w:val="00220CF6"/>
    <w:rsid w:val="00223D24"/>
    <w:rsid w:val="002240B2"/>
    <w:rsid w:val="00226C15"/>
    <w:rsid w:val="00230843"/>
    <w:rsid w:val="00230D69"/>
    <w:rsid w:val="00231AD9"/>
    <w:rsid w:val="00232892"/>
    <w:rsid w:val="002338B3"/>
    <w:rsid w:val="00233BFD"/>
    <w:rsid w:val="002347E8"/>
    <w:rsid w:val="00235ABC"/>
    <w:rsid w:val="00236584"/>
    <w:rsid w:val="00236D13"/>
    <w:rsid w:val="00240748"/>
    <w:rsid w:val="002434A4"/>
    <w:rsid w:val="00243756"/>
    <w:rsid w:val="00245D9B"/>
    <w:rsid w:val="0024601C"/>
    <w:rsid w:val="00250B09"/>
    <w:rsid w:val="002525FF"/>
    <w:rsid w:val="002533CD"/>
    <w:rsid w:val="0025576A"/>
    <w:rsid w:val="00255A06"/>
    <w:rsid w:val="00255F1D"/>
    <w:rsid w:val="002562C9"/>
    <w:rsid w:val="00273398"/>
    <w:rsid w:val="002738C1"/>
    <w:rsid w:val="002745CA"/>
    <w:rsid w:val="00274BA9"/>
    <w:rsid w:val="00275105"/>
    <w:rsid w:val="002811A2"/>
    <w:rsid w:val="00283258"/>
    <w:rsid w:val="0028360B"/>
    <w:rsid w:val="00294020"/>
    <w:rsid w:val="002967AB"/>
    <w:rsid w:val="002A05CA"/>
    <w:rsid w:val="002A1785"/>
    <w:rsid w:val="002A1D38"/>
    <w:rsid w:val="002A34CC"/>
    <w:rsid w:val="002A5B6B"/>
    <w:rsid w:val="002A6CC1"/>
    <w:rsid w:val="002B0CAB"/>
    <w:rsid w:val="002B163B"/>
    <w:rsid w:val="002B7550"/>
    <w:rsid w:val="002C0624"/>
    <w:rsid w:val="002C0B4B"/>
    <w:rsid w:val="002C43BD"/>
    <w:rsid w:val="002C4A54"/>
    <w:rsid w:val="002C55DE"/>
    <w:rsid w:val="002C6876"/>
    <w:rsid w:val="002D0FAA"/>
    <w:rsid w:val="002D24AC"/>
    <w:rsid w:val="002D2853"/>
    <w:rsid w:val="002D2A37"/>
    <w:rsid w:val="002D4378"/>
    <w:rsid w:val="002D459C"/>
    <w:rsid w:val="002D48D2"/>
    <w:rsid w:val="002D5064"/>
    <w:rsid w:val="002D5ADC"/>
    <w:rsid w:val="002E021D"/>
    <w:rsid w:val="002E0E52"/>
    <w:rsid w:val="002E1E50"/>
    <w:rsid w:val="002E284A"/>
    <w:rsid w:val="002E3573"/>
    <w:rsid w:val="002E58F4"/>
    <w:rsid w:val="002F0230"/>
    <w:rsid w:val="002F226B"/>
    <w:rsid w:val="00301133"/>
    <w:rsid w:val="00302117"/>
    <w:rsid w:val="00302DE5"/>
    <w:rsid w:val="00302DEE"/>
    <w:rsid w:val="00303752"/>
    <w:rsid w:val="00304CC2"/>
    <w:rsid w:val="00311C4D"/>
    <w:rsid w:val="00311DEF"/>
    <w:rsid w:val="00312D75"/>
    <w:rsid w:val="00313406"/>
    <w:rsid w:val="00314AA3"/>
    <w:rsid w:val="003178EA"/>
    <w:rsid w:val="00323AB9"/>
    <w:rsid w:val="00332799"/>
    <w:rsid w:val="00332C80"/>
    <w:rsid w:val="00332FD1"/>
    <w:rsid w:val="0033377C"/>
    <w:rsid w:val="00335B72"/>
    <w:rsid w:val="00340063"/>
    <w:rsid w:val="003415C5"/>
    <w:rsid w:val="00346239"/>
    <w:rsid w:val="00352214"/>
    <w:rsid w:val="00352A14"/>
    <w:rsid w:val="003539AC"/>
    <w:rsid w:val="0035607D"/>
    <w:rsid w:val="00356D71"/>
    <w:rsid w:val="00357B51"/>
    <w:rsid w:val="00363891"/>
    <w:rsid w:val="00366FDE"/>
    <w:rsid w:val="00367652"/>
    <w:rsid w:val="00375959"/>
    <w:rsid w:val="003766B0"/>
    <w:rsid w:val="0038071F"/>
    <w:rsid w:val="0038172A"/>
    <w:rsid w:val="003843D9"/>
    <w:rsid w:val="00387028"/>
    <w:rsid w:val="00387612"/>
    <w:rsid w:val="00393F64"/>
    <w:rsid w:val="003951FD"/>
    <w:rsid w:val="003963B0"/>
    <w:rsid w:val="00397303"/>
    <w:rsid w:val="003A16B7"/>
    <w:rsid w:val="003A271A"/>
    <w:rsid w:val="003A2737"/>
    <w:rsid w:val="003A34EA"/>
    <w:rsid w:val="003A6BCE"/>
    <w:rsid w:val="003B15F9"/>
    <w:rsid w:val="003B2908"/>
    <w:rsid w:val="003B6EC1"/>
    <w:rsid w:val="003C30C7"/>
    <w:rsid w:val="003C3BE9"/>
    <w:rsid w:val="003C427B"/>
    <w:rsid w:val="003C42E7"/>
    <w:rsid w:val="003C474A"/>
    <w:rsid w:val="003D09FC"/>
    <w:rsid w:val="003D15BC"/>
    <w:rsid w:val="003D2256"/>
    <w:rsid w:val="003D4199"/>
    <w:rsid w:val="003D438C"/>
    <w:rsid w:val="003D528A"/>
    <w:rsid w:val="003D544D"/>
    <w:rsid w:val="003D5ED2"/>
    <w:rsid w:val="003D6041"/>
    <w:rsid w:val="003D67C8"/>
    <w:rsid w:val="003E0BA0"/>
    <w:rsid w:val="003E211E"/>
    <w:rsid w:val="003E2352"/>
    <w:rsid w:val="003E338E"/>
    <w:rsid w:val="003E4A41"/>
    <w:rsid w:val="003E6BC6"/>
    <w:rsid w:val="003F17F3"/>
    <w:rsid w:val="003F1E3B"/>
    <w:rsid w:val="003F31B9"/>
    <w:rsid w:val="003F38CC"/>
    <w:rsid w:val="003F3EC0"/>
    <w:rsid w:val="003F407D"/>
    <w:rsid w:val="003F479B"/>
    <w:rsid w:val="003F581C"/>
    <w:rsid w:val="003F635E"/>
    <w:rsid w:val="00400AD8"/>
    <w:rsid w:val="00401796"/>
    <w:rsid w:val="004026E4"/>
    <w:rsid w:val="004030BE"/>
    <w:rsid w:val="00404A2F"/>
    <w:rsid w:val="00407A6C"/>
    <w:rsid w:val="00410ADA"/>
    <w:rsid w:val="0041357E"/>
    <w:rsid w:val="004141E1"/>
    <w:rsid w:val="00414D26"/>
    <w:rsid w:val="00420BF0"/>
    <w:rsid w:val="00420D50"/>
    <w:rsid w:val="00420D65"/>
    <w:rsid w:val="00421DC9"/>
    <w:rsid w:val="004234BC"/>
    <w:rsid w:val="00425508"/>
    <w:rsid w:val="00425B9C"/>
    <w:rsid w:val="00435FC2"/>
    <w:rsid w:val="00440780"/>
    <w:rsid w:val="00443168"/>
    <w:rsid w:val="00443377"/>
    <w:rsid w:val="00444B86"/>
    <w:rsid w:val="00445A5A"/>
    <w:rsid w:val="00445AA8"/>
    <w:rsid w:val="0044646E"/>
    <w:rsid w:val="0044696F"/>
    <w:rsid w:val="00446CD9"/>
    <w:rsid w:val="00452E20"/>
    <w:rsid w:val="0045381C"/>
    <w:rsid w:val="00461874"/>
    <w:rsid w:val="0046655F"/>
    <w:rsid w:val="00472959"/>
    <w:rsid w:val="00473298"/>
    <w:rsid w:val="004732D3"/>
    <w:rsid w:val="00474ED0"/>
    <w:rsid w:val="0048031F"/>
    <w:rsid w:val="004837C1"/>
    <w:rsid w:val="004944C6"/>
    <w:rsid w:val="004951AA"/>
    <w:rsid w:val="00496357"/>
    <w:rsid w:val="00497E2B"/>
    <w:rsid w:val="004A2199"/>
    <w:rsid w:val="004A7063"/>
    <w:rsid w:val="004B34C8"/>
    <w:rsid w:val="004B3C2C"/>
    <w:rsid w:val="004B5221"/>
    <w:rsid w:val="004C01F3"/>
    <w:rsid w:val="004C3540"/>
    <w:rsid w:val="004C479C"/>
    <w:rsid w:val="004D2032"/>
    <w:rsid w:val="004D2983"/>
    <w:rsid w:val="004D3ECA"/>
    <w:rsid w:val="004D4DD3"/>
    <w:rsid w:val="004D78BA"/>
    <w:rsid w:val="004E4456"/>
    <w:rsid w:val="004E580B"/>
    <w:rsid w:val="004E608E"/>
    <w:rsid w:val="004E6993"/>
    <w:rsid w:val="004E6B3C"/>
    <w:rsid w:val="004E7208"/>
    <w:rsid w:val="004E7F4C"/>
    <w:rsid w:val="004E7FD1"/>
    <w:rsid w:val="004F240A"/>
    <w:rsid w:val="004F3BC0"/>
    <w:rsid w:val="004F4BD7"/>
    <w:rsid w:val="004F5F50"/>
    <w:rsid w:val="005035B2"/>
    <w:rsid w:val="005058F0"/>
    <w:rsid w:val="00506EB1"/>
    <w:rsid w:val="00511A8F"/>
    <w:rsid w:val="005122A3"/>
    <w:rsid w:val="0051428F"/>
    <w:rsid w:val="0051560F"/>
    <w:rsid w:val="00515859"/>
    <w:rsid w:val="00515993"/>
    <w:rsid w:val="00516801"/>
    <w:rsid w:val="00517631"/>
    <w:rsid w:val="00522A61"/>
    <w:rsid w:val="00524857"/>
    <w:rsid w:val="005250EF"/>
    <w:rsid w:val="0053127C"/>
    <w:rsid w:val="00531440"/>
    <w:rsid w:val="005318BD"/>
    <w:rsid w:val="00533B63"/>
    <w:rsid w:val="005377CA"/>
    <w:rsid w:val="00537AE0"/>
    <w:rsid w:val="00545DE9"/>
    <w:rsid w:val="005469B1"/>
    <w:rsid w:val="00546A27"/>
    <w:rsid w:val="00546D53"/>
    <w:rsid w:val="005503FF"/>
    <w:rsid w:val="0055050C"/>
    <w:rsid w:val="00550EDF"/>
    <w:rsid w:val="005522E3"/>
    <w:rsid w:val="00556841"/>
    <w:rsid w:val="005571F6"/>
    <w:rsid w:val="00560832"/>
    <w:rsid w:val="005609BA"/>
    <w:rsid w:val="00561CEB"/>
    <w:rsid w:val="00561E76"/>
    <w:rsid w:val="0056433C"/>
    <w:rsid w:val="0056591C"/>
    <w:rsid w:val="005705CB"/>
    <w:rsid w:val="00572B1D"/>
    <w:rsid w:val="00576A7A"/>
    <w:rsid w:val="00580CA2"/>
    <w:rsid w:val="00581E59"/>
    <w:rsid w:val="00584784"/>
    <w:rsid w:val="00594E4A"/>
    <w:rsid w:val="005976BB"/>
    <w:rsid w:val="005A0396"/>
    <w:rsid w:val="005A150E"/>
    <w:rsid w:val="005A4DA1"/>
    <w:rsid w:val="005A4E39"/>
    <w:rsid w:val="005A6E7C"/>
    <w:rsid w:val="005A77E8"/>
    <w:rsid w:val="005A7838"/>
    <w:rsid w:val="005A7DAA"/>
    <w:rsid w:val="005B10F9"/>
    <w:rsid w:val="005B58A0"/>
    <w:rsid w:val="005B5BE6"/>
    <w:rsid w:val="005C010F"/>
    <w:rsid w:val="005C15E3"/>
    <w:rsid w:val="005C2E63"/>
    <w:rsid w:val="005C6A6C"/>
    <w:rsid w:val="005C78FE"/>
    <w:rsid w:val="005D05FA"/>
    <w:rsid w:val="005D0844"/>
    <w:rsid w:val="005D17BD"/>
    <w:rsid w:val="005D194A"/>
    <w:rsid w:val="005D23A8"/>
    <w:rsid w:val="005D43AE"/>
    <w:rsid w:val="005D43BC"/>
    <w:rsid w:val="005D4E6F"/>
    <w:rsid w:val="005D55FB"/>
    <w:rsid w:val="005D5A3B"/>
    <w:rsid w:val="005E4AF5"/>
    <w:rsid w:val="005E4DD8"/>
    <w:rsid w:val="005E76F2"/>
    <w:rsid w:val="005E7AD1"/>
    <w:rsid w:val="005F47FE"/>
    <w:rsid w:val="005F49C2"/>
    <w:rsid w:val="005F7507"/>
    <w:rsid w:val="00601A03"/>
    <w:rsid w:val="0060216B"/>
    <w:rsid w:val="00604C65"/>
    <w:rsid w:val="00605D1B"/>
    <w:rsid w:val="0060689C"/>
    <w:rsid w:val="00606B3E"/>
    <w:rsid w:val="00610F23"/>
    <w:rsid w:val="006124AB"/>
    <w:rsid w:val="00612C3E"/>
    <w:rsid w:val="006158FC"/>
    <w:rsid w:val="0062104F"/>
    <w:rsid w:val="00626702"/>
    <w:rsid w:val="00626C73"/>
    <w:rsid w:val="00630344"/>
    <w:rsid w:val="0063226B"/>
    <w:rsid w:val="00635796"/>
    <w:rsid w:val="0063711C"/>
    <w:rsid w:val="00643635"/>
    <w:rsid w:val="0064549D"/>
    <w:rsid w:val="00645DD3"/>
    <w:rsid w:val="006551BB"/>
    <w:rsid w:val="006557A7"/>
    <w:rsid w:val="00656666"/>
    <w:rsid w:val="00657102"/>
    <w:rsid w:val="006603AF"/>
    <w:rsid w:val="00660FCE"/>
    <w:rsid w:val="00661BA0"/>
    <w:rsid w:val="00661C85"/>
    <w:rsid w:val="006621C6"/>
    <w:rsid w:val="00662D8A"/>
    <w:rsid w:val="00662F43"/>
    <w:rsid w:val="00664F0E"/>
    <w:rsid w:val="006701BC"/>
    <w:rsid w:val="0067270A"/>
    <w:rsid w:val="00672793"/>
    <w:rsid w:val="006731C8"/>
    <w:rsid w:val="0068008C"/>
    <w:rsid w:val="006829ED"/>
    <w:rsid w:val="00682FEB"/>
    <w:rsid w:val="00683AC7"/>
    <w:rsid w:val="00684D00"/>
    <w:rsid w:val="00685A5F"/>
    <w:rsid w:val="00690C05"/>
    <w:rsid w:val="00691721"/>
    <w:rsid w:val="006919E7"/>
    <w:rsid w:val="0069516C"/>
    <w:rsid w:val="006953A5"/>
    <w:rsid w:val="006979BF"/>
    <w:rsid w:val="00697B9E"/>
    <w:rsid w:val="006A4FED"/>
    <w:rsid w:val="006A57C5"/>
    <w:rsid w:val="006A61E9"/>
    <w:rsid w:val="006A6913"/>
    <w:rsid w:val="006A70FF"/>
    <w:rsid w:val="006B1C72"/>
    <w:rsid w:val="006B371E"/>
    <w:rsid w:val="006B6468"/>
    <w:rsid w:val="006B7E22"/>
    <w:rsid w:val="006C1EBD"/>
    <w:rsid w:val="006C3625"/>
    <w:rsid w:val="006C7402"/>
    <w:rsid w:val="006D2027"/>
    <w:rsid w:val="006D4554"/>
    <w:rsid w:val="006E097C"/>
    <w:rsid w:val="006E10C2"/>
    <w:rsid w:val="006E244C"/>
    <w:rsid w:val="006E5D61"/>
    <w:rsid w:val="006E5F4E"/>
    <w:rsid w:val="006E600A"/>
    <w:rsid w:val="006F0896"/>
    <w:rsid w:val="006F7ACB"/>
    <w:rsid w:val="00700F53"/>
    <w:rsid w:val="00710CAA"/>
    <w:rsid w:val="00712B23"/>
    <w:rsid w:val="00714B32"/>
    <w:rsid w:val="00716B53"/>
    <w:rsid w:val="007230FF"/>
    <w:rsid w:val="007233B4"/>
    <w:rsid w:val="00724D49"/>
    <w:rsid w:val="0072711C"/>
    <w:rsid w:val="0072716B"/>
    <w:rsid w:val="00734B32"/>
    <w:rsid w:val="00735E4C"/>
    <w:rsid w:val="00740AF6"/>
    <w:rsid w:val="00742716"/>
    <w:rsid w:val="00743F23"/>
    <w:rsid w:val="007444D9"/>
    <w:rsid w:val="00752418"/>
    <w:rsid w:val="007528E1"/>
    <w:rsid w:val="00753D68"/>
    <w:rsid w:val="007617DC"/>
    <w:rsid w:val="00761CB9"/>
    <w:rsid w:val="0076232A"/>
    <w:rsid w:val="0076310F"/>
    <w:rsid w:val="00763246"/>
    <w:rsid w:val="007635AE"/>
    <w:rsid w:val="00772576"/>
    <w:rsid w:val="007756BB"/>
    <w:rsid w:val="007767D2"/>
    <w:rsid w:val="00776C23"/>
    <w:rsid w:val="007835C8"/>
    <w:rsid w:val="007848B2"/>
    <w:rsid w:val="00785368"/>
    <w:rsid w:val="00785D7A"/>
    <w:rsid w:val="00786DD1"/>
    <w:rsid w:val="007873BF"/>
    <w:rsid w:val="007875B5"/>
    <w:rsid w:val="007904BF"/>
    <w:rsid w:val="00791E11"/>
    <w:rsid w:val="0079497E"/>
    <w:rsid w:val="007A625E"/>
    <w:rsid w:val="007A6AC7"/>
    <w:rsid w:val="007B083A"/>
    <w:rsid w:val="007B10FB"/>
    <w:rsid w:val="007B5408"/>
    <w:rsid w:val="007B54F9"/>
    <w:rsid w:val="007C088B"/>
    <w:rsid w:val="007C2D8D"/>
    <w:rsid w:val="007D0222"/>
    <w:rsid w:val="007D351E"/>
    <w:rsid w:val="007D4A6E"/>
    <w:rsid w:val="007D7AA0"/>
    <w:rsid w:val="007E10E3"/>
    <w:rsid w:val="007E4C79"/>
    <w:rsid w:val="007F0470"/>
    <w:rsid w:val="007F11AB"/>
    <w:rsid w:val="007F6BAF"/>
    <w:rsid w:val="007F7002"/>
    <w:rsid w:val="00800FBB"/>
    <w:rsid w:val="00803D4E"/>
    <w:rsid w:val="00804C14"/>
    <w:rsid w:val="00806D88"/>
    <w:rsid w:val="00807256"/>
    <w:rsid w:val="00807411"/>
    <w:rsid w:val="008142FF"/>
    <w:rsid w:val="008178DE"/>
    <w:rsid w:val="00821D58"/>
    <w:rsid w:val="008220F9"/>
    <w:rsid w:val="0082294F"/>
    <w:rsid w:val="00823A4D"/>
    <w:rsid w:val="00825697"/>
    <w:rsid w:val="00827FE5"/>
    <w:rsid w:val="00834D31"/>
    <w:rsid w:val="008354A8"/>
    <w:rsid w:val="0083550C"/>
    <w:rsid w:val="0083697D"/>
    <w:rsid w:val="008417D4"/>
    <w:rsid w:val="00843629"/>
    <w:rsid w:val="008442E9"/>
    <w:rsid w:val="008444C9"/>
    <w:rsid w:val="00845997"/>
    <w:rsid w:val="00845E03"/>
    <w:rsid w:val="00847EFD"/>
    <w:rsid w:val="00855FD3"/>
    <w:rsid w:val="0085715C"/>
    <w:rsid w:val="00861922"/>
    <w:rsid w:val="008678C4"/>
    <w:rsid w:val="00871F30"/>
    <w:rsid w:val="00872968"/>
    <w:rsid w:val="00872DAD"/>
    <w:rsid w:val="008749B9"/>
    <w:rsid w:val="00875929"/>
    <w:rsid w:val="00875B83"/>
    <w:rsid w:val="00882552"/>
    <w:rsid w:val="008826FB"/>
    <w:rsid w:val="0088292F"/>
    <w:rsid w:val="0088355F"/>
    <w:rsid w:val="00885B2D"/>
    <w:rsid w:val="00886731"/>
    <w:rsid w:val="00890532"/>
    <w:rsid w:val="008906AD"/>
    <w:rsid w:val="008924D7"/>
    <w:rsid w:val="008927DE"/>
    <w:rsid w:val="00894F02"/>
    <w:rsid w:val="008A042B"/>
    <w:rsid w:val="008A1C9A"/>
    <w:rsid w:val="008A4092"/>
    <w:rsid w:val="008A6913"/>
    <w:rsid w:val="008B0678"/>
    <w:rsid w:val="008B1306"/>
    <w:rsid w:val="008B1E3C"/>
    <w:rsid w:val="008B4149"/>
    <w:rsid w:val="008B6EF5"/>
    <w:rsid w:val="008C00EF"/>
    <w:rsid w:val="008C1497"/>
    <w:rsid w:val="008C14C4"/>
    <w:rsid w:val="008C3BF8"/>
    <w:rsid w:val="008C3DCB"/>
    <w:rsid w:val="008C5A5A"/>
    <w:rsid w:val="008D1D2C"/>
    <w:rsid w:val="008D2A61"/>
    <w:rsid w:val="008D35F3"/>
    <w:rsid w:val="008D7149"/>
    <w:rsid w:val="008E0529"/>
    <w:rsid w:val="008E29A6"/>
    <w:rsid w:val="008E3DD6"/>
    <w:rsid w:val="008E4C0D"/>
    <w:rsid w:val="008E5B25"/>
    <w:rsid w:val="008F3561"/>
    <w:rsid w:val="008F3882"/>
    <w:rsid w:val="008F397B"/>
    <w:rsid w:val="008F45AA"/>
    <w:rsid w:val="008F6B8C"/>
    <w:rsid w:val="008F6BB2"/>
    <w:rsid w:val="008F77F9"/>
    <w:rsid w:val="009015A6"/>
    <w:rsid w:val="00904716"/>
    <w:rsid w:val="0091067E"/>
    <w:rsid w:val="00910856"/>
    <w:rsid w:val="0091430B"/>
    <w:rsid w:val="00914368"/>
    <w:rsid w:val="0091526A"/>
    <w:rsid w:val="00916CAD"/>
    <w:rsid w:val="00920C1F"/>
    <w:rsid w:val="0092581A"/>
    <w:rsid w:val="0093112D"/>
    <w:rsid w:val="00931D12"/>
    <w:rsid w:val="00932460"/>
    <w:rsid w:val="00932DCE"/>
    <w:rsid w:val="00933722"/>
    <w:rsid w:val="00942741"/>
    <w:rsid w:val="00944962"/>
    <w:rsid w:val="009452A8"/>
    <w:rsid w:val="00945A42"/>
    <w:rsid w:val="00946E22"/>
    <w:rsid w:val="009502AC"/>
    <w:rsid w:val="009509C4"/>
    <w:rsid w:val="009526CA"/>
    <w:rsid w:val="0095699F"/>
    <w:rsid w:val="0095749D"/>
    <w:rsid w:val="00960D3C"/>
    <w:rsid w:val="00961434"/>
    <w:rsid w:val="0096436D"/>
    <w:rsid w:val="00964E54"/>
    <w:rsid w:val="00967563"/>
    <w:rsid w:val="00971268"/>
    <w:rsid w:val="009853EA"/>
    <w:rsid w:val="00990B91"/>
    <w:rsid w:val="00992248"/>
    <w:rsid w:val="00997C81"/>
    <w:rsid w:val="009A023C"/>
    <w:rsid w:val="009A0311"/>
    <w:rsid w:val="009A16C9"/>
    <w:rsid w:val="009A17ED"/>
    <w:rsid w:val="009A67F1"/>
    <w:rsid w:val="009B10B5"/>
    <w:rsid w:val="009B501F"/>
    <w:rsid w:val="009B7BCD"/>
    <w:rsid w:val="009C022A"/>
    <w:rsid w:val="009C149A"/>
    <w:rsid w:val="009C3C0F"/>
    <w:rsid w:val="009C3F63"/>
    <w:rsid w:val="009C4903"/>
    <w:rsid w:val="009C54BD"/>
    <w:rsid w:val="009C716A"/>
    <w:rsid w:val="009D2335"/>
    <w:rsid w:val="009D7F0B"/>
    <w:rsid w:val="009E019A"/>
    <w:rsid w:val="009E04A8"/>
    <w:rsid w:val="009E0D00"/>
    <w:rsid w:val="009E1052"/>
    <w:rsid w:val="009E187B"/>
    <w:rsid w:val="009E3051"/>
    <w:rsid w:val="009E34A2"/>
    <w:rsid w:val="009E4B3B"/>
    <w:rsid w:val="009E6985"/>
    <w:rsid w:val="009E72B3"/>
    <w:rsid w:val="009F2D49"/>
    <w:rsid w:val="009F7F55"/>
    <w:rsid w:val="00A07F06"/>
    <w:rsid w:val="00A1084F"/>
    <w:rsid w:val="00A10A5F"/>
    <w:rsid w:val="00A122C8"/>
    <w:rsid w:val="00A12718"/>
    <w:rsid w:val="00A129F3"/>
    <w:rsid w:val="00A13DDD"/>
    <w:rsid w:val="00A14AFA"/>
    <w:rsid w:val="00A1701A"/>
    <w:rsid w:val="00A20213"/>
    <w:rsid w:val="00A2150F"/>
    <w:rsid w:val="00A23ABA"/>
    <w:rsid w:val="00A26F45"/>
    <w:rsid w:val="00A27FDE"/>
    <w:rsid w:val="00A34B30"/>
    <w:rsid w:val="00A413F8"/>
    <w:rsid w:val="00A42AF9"/>
    <w:rsid w:val="00A4344F"/>
    <w:rsid w:val="00A4443D"/>
    <w:rsid w:val="00A451FB"/>
    <w:rsid w:val="00A45B5B"/>
    <w:rsid w:val="00A45CAD"/>
    <w:rsid w:val="00A46B94"/>
    <w:rsid w:val="00A5274D"/>
    <w:rsid w:val="00A52BAC"/>
    <w:rsid w:val="00A53F32"/>
    <w:rsid w:val="00A5602C"/>
    <w:rsid w:val="00A6206A"/>
    <w:rsid w:val="00A62A36"/>
    <w:rsid w:val="00A63A6B"/>
    <w:rsid w:val="00A6553B"/>
    <w:rsid w:val="00A67FB6"/>
    <w:rsid w:val="00A7328E"/>
    <w:rsid w:val="00A75D83"/>
    <w:rsid w:val="00A81075"/>
    <w:rsid w:val="00A829D2"/>
    <w:rsid w:val="00A90235"/>
    <w:rsid w:val="00A953BF"/>
    <w:rsid w:val="00A95F42"/>
    <w:rsid w:val="00A96925"/>
    <w:rsid w:val="00A96CD8"/>
    <w:rsid w:val="00A9754F"/>
    <w:rsid w:val="00A977F1"/>
    <w:rsid w:val="00AA20E5"/>
    <w:rsid w:val="00AA28AA"/>
    <w:rsid w:val="00AA49CC"/>
    <w:rsid w:val="00AA62C9"/>
    <w:rsid w:val="00AA74A6"/>
    <w:rsid w:val="00AB12D5"/>
    <w:rsid w:val="00AB2080"/>
    <w:rsid w:val="00AB69BE"/>
    <w:rsid w:val="00AB731B"/>
    <w:rsid w:val="00AC73B2"/>
    <w:rsid w:val="00AC7786"/>
    <w:rsid w:val="00AD0F6C"/>
    <w:rsid w:val="00AD1304"/>
    <w:rsid w:val="00AD16AD"/>
    <w:rsid w:val="00AD2BC3"/>
    <w:rsid w:val="00AD42BA"/>
    <w:rsid w:val="00AD4F03"/>
    <w:rsid w:val="00AD606A"/>
    <w:rsid w:val="00AD705A"/>
    <w:rsid w:val="00AE139E"/>
    <w:rsid w:val="00AE3CCE"/>
    <w:rsid w:val="00AE5449"/>
    <w:rsid w:val="00AE631D"/>
    <w:rsid w:val="00AF031A"/>
    <w:rsid w:val="00AF0BFE"/>
    <w:rsid w:val="00AF4BED"/>
    <w:rsid w:val="00AF507A"/>
    <w:rsid w:val="00AF6106"/>
    <w:rsid w:val="00B046E2"/>
    <w:rsid w:val="00B04F35"/>
    <w:rsid w:val="00B06045"/>
    <w:rsid w:val="00B07B2E"/>
    <w:rsid w:val="00B13B65"/>
    <w:rsid w:val="00B14614"/>
    <w:rsid w:val="00B14999"/>
    <w:rsid w:val="00B15A83"/>
    <w:rsid w:val="00B16616"/>
    <w:rsid w:val="00B17A15"/>
    <w:rsid w:val="00B21558"/>
    <w:rsid w:val="00B24805"/>
    <w:rsid w:val="00B24AE5"/>
    <w:rsid w:val="00B26CC3"/>
    <w:rsid w:val="00B2798B"/>
    <w:rsid w:val="00B341B9"/>
    <w:rsid w:val="00B35CFE"/>
    <w:rsid w:val="00B41A97"/>
    <w:rsid w:val="00B441EE"/>
    <w:rsid w:val="00B44E42"/>
    <w:rsid w:val="00B45C07"/>
    <w:rsid w:val="00B47EC4"/>
    <w:rsid w:val="00B51664"/>
    <w:rsid w:val="00B54691"/>
    <w:rsid w:val="00B604B4"/>
    <w:rsid w:val="00B61759"/>
    <w:rsid w:val="00B62970"/>
    <w:rsid w:val="00B7101C"/>
    <w:rsid w:val="00B712E4"/>
    <w:rsid w:val="00B718C7"/>
    <w:rsid w:val="00B71E0D"/>
    <w:rsid w:val="00B72A5E"/>
    <w:rsid w:val="00B7391B"/>
    <w:rsid w:val="00B75448"/>
    <w:rsid w:val="00B80D4D"/>
    <w:rsid w:val="00B8113C"/>
    <w:rsid w:val="00B83A52"/>
    <w:rsid w:val="00B845A9"/>
    <w:rsid w:val="00B861D1"/>
    <w:rsid w:val="00B91A7D"/>
    <w:rsid w:val="00B97B51"/>
    <w:rsid w:val="00BA1D88"/>
    <w:rsid w:val="00BA3083"/>
    <w:rsid w:val="00BA6F74"/>
    <w:rsid w:val="00BB1C78"/>
    <w:rsid w:val="00BB571A"/>
    <w:rsid w:val="00BB6771"/>
    <w:rsid w:val="00BB7E77"/>
    <w:rsid w:val="00BC3CDC"/>
    <w:rsid w:val="00BC3F8F"/>
    <w:rsid w:val="00BC6FE5"/>
    <w:rsid w:val="00BC7212"/>
    <w:rsid w:val="00BC7CFE"/>
    <w:rsid w:val="00BD152B"/>
    <w:rsid w:val="00BD1DAA"/>
    <w:rsid w:val="00BD21E8"/>
    <w:rsid w:val="00BD3E56"/>
    <w:rsid w:val="00BD4A0F"/>
    <w:rsid w:val="00BD4F02"/>
    <w:rsid w:val="00BD73E8"/>
    <w:rsid w:val="00BE1DFE"/>
    <w:rsid w:val="00BE27D0"/>
    <w:rsid w:val="00BE4B72"/>
    <w:rsid w:val="00BE791B"/>
    <w:rsid w:val="00BF5834"/>
    <w:rsid w:val="00BF61CE"/>
    <w:rsid w:val="00C0046A"/>
    <w:rsid w:val="00C00C8E"/>
    <w:rsid w:val="00C01293"/>
    <w:rsid w:val="00C04E40"/>
    <w:rsid w:val="00C0506B"/>
    <w:rsid w:val="00C0570D"/>
    <w:rsid w:val="00C077E8"/>
    <w:rsid w:val="00C172AC"/>
    <w:rsid w:val="00C21116"/>
    <w:rsid w:val="00C22E1B"/>
    <w:rsid w:val="00C242AE"/>
    <w:rsid w:val="00C24690"/>
    <w:rsid w:val="00C3062A"/>
    <w:rsid w:val="00C30F30"/>
    <w:rsid w:val="00C332CC"/>
    <w:rsid w:val="00C33A99"/>
    <w:rsid w:val="00C33BB5"/>
    <w:rsid w:val="00C34416"/>
    <w:rsid w:val="00C34580"/>
    <w:rsid w:val="00C3528C"/>
    <w:rsid w:val="00C379FA"/>
    <w:rsid w:val="00C404F5"/>
    <w:rsid w:val="00C415E3"/>
    <w:rsid w:val="00C416B3"/>
    <w:rsid w:val="00C4288A"/>
    <w:rsid w:val="00C44942"/>
    <w:rsid w:val="00C44D78"/>
    <w:rsid w:val="00C44DE8"/>
    <w:rsid w:val="00C50C91"/>
    <w:rsid w:val="00C5451B"/>
    <w:rsid w:val="00C54844"/>
    <w:rsid w:val="00C556EB"/>
    <w:rsid w:val="00C56719"/>
    <w:rsid w:val="00C62D4A"/>
    <w:rsid w:val="00C63ADA"/>
    <w:rsid w:val="00C6406B"/>
    <w:rsid w:val="00C648F9"/>
    <w:rsid w:val="00C64B2F"/>
    <w:rsid w:val="00C670AA"/>
    <w:rsid w:val="00C6729F"/>
    <w:rsid w:val="00C67F20"/>
    <w:rsid w:val="00C70C9A"/>
    <w:rsid w:val="00C71F94"/>
    <w:rsid w:val="00C73711"/>
    <w:rsid w:val="00C73CF6"/>
    <w:rsid w:val="00C75734"/>
    <w:rsid w:val="00C75B35"/>
    <w:rsid w:val="00C75E6F"/>
    <w:rsid w:val="00C764CF"/>
    <w:rsid w:val="00C76D06"/>
    <w:rsid w:val="00C777A0"/>
    <w:rsid w:val="00C77C5C"/>
    <w:rsid w:val="00C80F31"/>
    <w:rsid w:val="00C817A8"/>
    <w:rsid w:val="00C86127"/>
    <w:rsid w:val="00C876DE"/>
    <w:rsid w:val="00C87A7B"/>
    <w:rsid w:val="00C9038A"/>
    <w:rsid w:val="00C92BE7"/>
    <w:rsid w:val="00C96AFE"/>
    <w:rsid w:val="00C96ECA"/>
    <w:rsid w:val="00C978CB"/>
    <w:rsid w:val="00CA1D99"/>
    <w:rsid w:val="00CA2E4E"/>
    <w:rsid w:val="00CA4CA2"/>
    <w:rsid w:val="00CA4EFB"/>
    <w:rsid w:val="00CA517E"/>
    <w:rsid w:val="00CB0DB7"/>
    <w:rsid w:val="00CB2532"/>
    <w:rsid w:val="00CB2B4C"/>
    <w:rsid w:val="00CB6856"/>
    <w:rsid w:val="00CC110E"/>
    <w:rsid w:val="00CC1315"/>
    <w:rsid w:val="00CC2463"/>
    <w:rsid w:val="00CC279C"/>
    <w:rsid w:val="00CD0DD1"/>
    <w:rsid w:val="00CD2BFC"/>
    <w:rsid w:val="00CD34C2"/>
    <w:rsid w:val="00CD3869"/>
    <w:rsid w:val="00CD3C34"/>
    <w:rsid w:val="00CE5CCD"/>
    <w:rsid w:val="00CE6450"/>
    <w:rsid w:val="00CE7492"/>
    <w:rsid w:val="00CF0610"/>
    <w:rsid w:val="00CF09B4"/>
    <w:rsid w:val="00CF0FD9"/>
    <w:rsid w:val="00CF258C"/>
    <w:rsid w:val="00CF4303"/>
    <w:rsid w:val="00CF624E"/>
    <w:rsid w:val="00CF6D90"/>
    <w:rsid w:val="00CF7C3A"/>
    <w:rsid w:val="00D030FB"/>
    <w:rsid w:val="00D041A2"/>
    <w:rsid w:val="00D055AF"/>
    <w:rsid w:val="00D0793B"/>
    <w:rsid w:val="00D11387"/>
    <w:rsid w:val="00D11C7F"/>
    <w:rsid w:val="00D121D4"/>
    <w:rsid w:val="00D12648"/>
    <w:rsid w:val="00D13225"/>
    <w:rsid w:val="00D1340E"/>
    <w:rsid w:val="00D137EC"/>
    <w:rsid w:val="00D165B4"/>
    <w:rsid w:val="00D22ABF"/>
    <w:rsid w:val="00D31DA4"/>
    <w:rsid w:val="00D323A1"/>
    <w:rsid w:val="00D35A6E"/>
    <w:rsid w:val="00D4080C"/>
    <w:rsid w:val="00D4091D"/>
    <w:rsid w:val="00D40CCE"/>
    <w:rsid w:val="00D41169"/>
    <w:rsid w:val="00D43F4C"/>
    <w:rsid w:val="00D45135"/>
    <w:rsid w:val="00D45238"/>
    <w:rsid w:val="00D455E0"/>
    <w:rsid w:val="00D54075"/>
    <w:rsid w:val="00D55BA4"/>
    <w:rsid w:val="00D56032"/>
    <w:rsid w:val="00D62AB8"/>
    <w:rsid w:val="00D633EB"/>
    <w:rsid w:val="00D634E5"/>
    <w:rsid w:val="00D63901"/>
    <w:rsid w:val="00D661CE"/>
    <w:rsid w:val="00D66CB9"/>
    <w:rsid w:val="00D73304"/>
    <w:rsid w:val="00D75D98"/>
    <w:rsid w:val="00D830A9"/>
    <w:rsid w:val="00D84DDD"/>
    <w:rsid w:val="00D851E3"/>
    <w:rsid w:val="00D85C79"/>
    <w:rsid w:val="00D91B83"/>
    <w:rsid w:val="00D92430"/>
    <w:rsid w:val="00DA183F"/>
    <w:rsid w:val="00DA1E7A"/>
    <w:rsid w:val="00DA28B6"/>
    <w:rsid w:val="00DA36C8"/>
    <w:rsid w:val="00DA3F41"/>
    <w:rsid w:val="00DA4FF2"/>
    <w:rsid w:val="00DA796A"/>
    <w:rsid w:val="00DB0945"/>
    <w:rsid w:val="00DB18BB"/>
    <w:rsid w:val="00DB2625"/>
    <w:rsid w:val="00DB37A5"/>
    <w:rsid w:val="00DB4997"/>
    <w:rsid w:val="00DB4DE4"/>
    <w:rsid w:val="00DC03F8"/>
    <w:rsid w:val="00DC15DA"/>
    <w:rsid w:val="00DC1B74"/>
    <w:rsid w:val="00DC3179"/>
    <w:rsid w:val="00DC4F8A"/>
    <w:rsid w:val="00DC5155"/>
    <w:rsid w:val="00DC5192"/>
    <w:rsid w:val="00DC64F1"/>
    <w:rsid w:val="00DC6AF8"/>
    <w:rsid w:val="00DC708E"/>
    <w:rsid w:val="00DD17E9"/>
    <w:rsid w:val="00DD2080"/>
    <w:rsid w:val="00DD241B"/>
    <w:rsid w:val="00DD2748"/>
    <w:rsid w:val="00DD2914"/>
    <w:rsid w:val="00DD33AE"/>
    <w:rsid w:val="00DD422D"/>
    <w:rsid w:val="00DD7778"/>
    <w:rsid w:val="00DE5005"/>
    <w:rsid w:val="00DE7024"/>
    <w:rsid w:val="00DF1060"/>
    <w:rsid w:val="00DF4CC3"/>
    <w:rsid w:val="00DF6D6E"/>
    <w:rsid w:val="00E02B9C"/>
    <w:rsid w:val="00E031CF"/>
    <w:rsid w:val="00E0381B"/>
    <w:rsid w:val="00E042A7"/>
    <w:rsid w:val="00E10001"/>
    <w:rsid w:val="00E11713"/>
    <w:rsid w:val="00E11825"/>
    <w:rsid w:val="00E12DF6"/>
    <w:rsid w:val="00E15432"/>
    <w:rsid w:val="00E154A3"/>
    <w:rsid w:val="00E16058"/>
    <w:rsid w:val="00E16148"/>
    <w:rsid w:val="00E17CAC"/>
    <w:rsid w:val="00E249E2"/>
    <w:rsid w:val="00E33E43"/>
    <w:rsid w:val="00E3419C"/>
    <w:rsid w:val="00E345F6"/>
    <w:rsid w:val="00E405A1"/>
    <w:rsid w:val="00E405CC"/>
    <w:rsid w:val="00E40A7A"/>
    <w:rsid w:val="00E413BD"/>
    <w:rsid w:val="00E41A01"/>
    <w:rsid w:val="00E42778"/>
    <w:rsid w:val="00E45643"/>
    <w:rsid w:val="00E5088E"/>
    <w:rsid w:val="00E5447F"/>
    <w:rsid w:val="00E60998"/>
    <w:rsid w:val="00E61AE2"/>
    <w:rsid w:val="00E63E31"/>
    <w:rsid w:val="00E70A7B"/>
    <w:rsid w:val="00E72ACD"/>
    <w:rsid w:val="00E757BA"/>
    <w:rsid w:val="00E80D22"/>
    <w:rsid w:val="00E85126"/>
    <w:rsid w:val="00E85247"/>
    <w:rsid w:val="00E8623A"/>
    <w:rsid w:val="00E90B79"/>
    <w:rsid w:val="00E95A5A"/>
    <w:rsid w:val="00E95EE1"/>
    <w:rsid w:val="00EA189A"/>
    <w:rsid w:val="00EA74C6"/>
    <w:rsid w:val="00EA7BFC"/>
    <w:rsid w:val="00EB1148"/>
    <w:rsid w:val="00EB2EEE"/>
    <w:rsid w:val="00EC6633"/>
    <w:rsid w:val="00ED2396"/>
    <w:rsid w:val="00ED4139"/>
    <w:rsid w:val="00ED42E7"/>
    <w:rsid w:val="00ED4804"/>
    <w:rsid w:val="00ED590E"/>
    <w:rsid w:val="00ED658B"/>
    <w:rsid w:val="00ED733E"/>
    <w:rsid w:val="00EE0FA2"/>
    <w:rsid w:val="00EE209D"/>
    <w:rsid w:val="00EE3F1F"/>
    <w:rsid w:val="00EE489F"/>
    <w:rsid w:val="00EE6A86"/>
    <w:rsid w:val="00EF0F2A"/>
    <w:rsid w:val="00EF3BA7"/>
    <w:rsid w:val="00EF7461"/>
    <w:rsid w:val="00F00891"/>
    <w:rsid w:val="00F00EFF"/>
    <w:rsid w:val="00F04121"/>
    <w:rsid w:val="00F04E77"/>
    <w:rsid w:val="00F05F0B"/>
    <w:rsid w:val="00F06502"/>
    <w:rsid w:val="00F06C09"/>
    <w:rsid w:val="00F07DDE"/>
    <w:rsid w:val="00F111C2"/>
    <w:rsid w:val="00F112C4"/>
    <w:rsid w:val="00F11C5B"/>
    <w:rsid w:val="00F142E3"/>
    <w:rsid w:val="00F14C80"/>
    <w:rsid w:val="00F2136C"/>
    <w:rsid w:val="00F2665D"/>
    <w:rsid w:val="00F26C0D"/>
    <w:rsid w:val="00F30535"/>
    <w:rsid w:val="00F324E1"/>
    <w:rsid w:val="00F32AE8"/>
    <w:rsid w:val="00F35E08"/>
    <w:rsid w:val="00F363C7"/>
    <w:rsid w:val="00F44E4A"/>
    <w:rsid w:val="00F4670F"/>
    <w:rsid w:val="00F52716"/>
    <w:rsid w:val="00F56124"/>
    <w:rsid w:val="00F571C1"/>
    <w:rsid w:val="00F61A62"/>
    <w:rsid w:val="00F66261"/>
    <w:rsid w:val="00F66D33"/>
    <w:rsid w:val="00F7050D"/>
    <w:rsid w:val="00F71DEB"/>
    <w:rsid w:val="00F7327B"/>
    <w:rsid w:val="00F7475B"/>
    <w:rsid w:val="00F75DE7"/>
    <w:rsid w:val="00F7725D"/>
    <w:rsid w:val="00F77A22"/>
    <w:rsid w:val="00F828AC"/>
    <w:rsid w:val="00F848BE"/>
    <w:rsid w:val="00F9370E"/>
    <w:rsid w:val="00F96ED3"/>
    <w:rsid w:val="00FA0EFF"/>
    <w:rsid w:val="00FA15D9"/>
    <w:rsid w:val="00FA17F2"/>
    <w:rsid w:val="00FA5B95"/>
    <w:rsid w:val="00FB0D66"/>
    <w:rsid w:val="00FB34C9"/>
    <w:rsid w:val="00FB6264"/>
    <w:rsid w:val="00FC1FF8"/>
    <w:rsid w:val="00FC2018"/>
    <w:rsid w:val="00FC4D9B"/>
    <w:rsid w:val="00FC5B3A"/>
    <w:rsid w:val="00FC5E76"/>
    <w:rsid w:val="00FD0CE7"/>
    <w:rsid w:val="00FD24FB"/>
    <w:rsid w:val="00FD3701"/>
    <w:rsid w:val="00FD52ED"/>
    <w:rsid w:val="00FD78EF"/>
    <w:rsid w:val="00FE117A"/>
    <w:rsid w:val="00FE2BA1"/>
    <w:rsid w:val="00FE60FC"/>
    <w:rsid w:val="00FE6D0C"/>
    <w:rsid w:val="00FE7122"/>
    <w:rsid w:val="00FF1487"/>
    <w:rsid w:val="00FF3A99"/>
    <w:rsid w:val="00FF5FF1"/>
    <w:rsid w:val="00FF7A36"/>
    <w:rsid w:val="00FF7C9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ABC46"/>
  <w15:docId w15:val="{A168C264-4B90-42BF-9ECC-904D0C5F2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1"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customStyle="1" w:styleId="TabellemithellemGitternetz1">
    <w:name w:val="Tabelle mit hellem Gitternetz1"/>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customStyle="1" w:styleId="Gitternetztabelle1hell1">
    <w:name w:val="Gitternetztabelle 1 hell1"/>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5dunkelAkzent21">
    <w:name w:val="Gitternetztabelle 5 dunkel  – Akzent 21"/>
    <w:basedOn w:val="NormaleTabelle"/>
    <w:uiPriority w:val="50"/>
    <w:rsid w:val="00D84DD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95">
      <w:bodyDiv w:val="1"/>
      <w:marLeft w:val="0"/>
      <w:marRight w:val="0"/>
      <w:marTop w:val="0"/>
      <w:marBottom w:val="0"/>
      <w:divBdr>
        <w:top w:val="none" w:sz="0" w:space="0" w:color="auto"/>
        <w:left w:val="none" w:sz="0" w:space="0" w:color="auto"/>
        <w:bottom w:val="none" w:sz="0" w:space="0" w:color="auto"/>
        <w:right w:val="none" w:sz="0" w:space="0" w:color="auto"/>
      </w:divBdr>
      <w:divsChild>
        <w:div w:id="1051928545">
          <w:marLeft w:val="0"/>
          <w:marRight w:val="0"/>
          <w:marTop w:val="0"/>
          <w:marBottom w:val="0"/>
          <w:divBdr>
            <w:top w:val="none" w:sz="0" w:space="0" w:color="auto"/>
            <w:left w:val="none" w:sz="0" w:space="0" w:color="auto"/>
            <w:bottom w:val="none" w:sz="0" w:space="0" w:color="auto"/>
            <w:right w:val="none" w:sz="0" w:space="0" w:color="auto"/>
          </w:divBdr>
          <w:divsChild>
            <w:div w:id="20506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403">
      <w:bodyDiv w:val="1"/>
      <w:marLeft w:val="0"/>
      <w:marRight w:val="0"/>
      <w:marTop w:val="0"/>
      <w:marBottom w:val="0"/>
      <w:divBdr>
        <w:top w:val="none" w:sz="0" w:space="0" w:color="auto"/>
        <w:left w:val="none" w:sz="0" w:space="0" w:color="auto"/>
        <w:bottom w:val="none" w:sz="0" w:space="0" w:color="auto"/>
        <w:right w:val="none" w:sz="0" w:space="0" w:color="auto"/>
      </w:divBdr>
    </w:div>
    <w:div w:id="263080446">
      <w:bodyDiv w:val="1"/>
      <w:marLeft w:val="0"/>
      <w:marRight w:val="0"/>
      <w:marTop w:val="0"/>
      <w:marBottom w:val="0"/>
      <w:divBdr>
        <w:top w:val="none" w:sz="0" w:space="0" w:color="auto"/>
        <w:left w:val="none" w:sz="0" w:space="0" w:color="auto"/>
        <w:bottom w:val="none" w:sz="0" w:space="0" w:color="auto"/>
        <w:right w:val="none" w:sz="0" w:space="0" w:color="auto"/>
      </w:divBdr>
    </w:div>
    <w:div w:id="263349547">
      <w:bodyDiv w:val="1"/>
      <w:marLeft w:val="0"/>
      <w:marRight w:val="0"/>
      <w:marTop w:val="0"/>
      <w:marBottom w:val="0"/>
      <w:divBdr>
        <w:top w:val="none" w:sz="0" w:space="0" w:color="auto"/>
        <w:left w:val="none" w:sz="0" w:space="0" w:color="auto"/>
        <w:bottom w:val="none" w:sz="0" w:space="0" w:color="auto"/>
        <w:right w:val="none" w:sz="0" w:space="0" w:color="auto"/>
      </w:divBdr>
    </w:div>
    <w:div w:id="305285734">
      <w:bodyDiv w:val="1"/>
      <w:marLeft w:val="0"/>
      <w:marRight w:val="0"/>
      <w:marTop w:val="0"/>
      <w:marBottom w:val="0"/>
      <w:divBdr>
        <w:top w:val="none" w:sz="0" w:space="0" w:color="auto"/>
        <w:left w:val="none" w:sz="0" w:space="0" w:color="auto"/>
        <w:bottom w:val="none" w:sz="0" w:space="0" w:color="auto"/>
        <w:right w:val="none" w:sz="0" w:space="0" w:color="auto"/>
      </w:divBdr>
    </w:div>
    <w:div w:id="355160367">
      <w:bodyDiv w:val="1"/>
      <w:marLeft w:val="0"/>
      <w:marRight w:val="0"/>
      <w:marTop w:val="0"/>
      <w:marBottom w:val="0"/>
      <w:divBdr>
        <w:top w:val="none" w:sz="0" w:space="0" w:color="auto"/>
        <w:left w:val="none" w:sz="0" w:space="0" w:color="auto"/>
        <w:bottom w:val="none" w:sz="0" w:space="0" w:color="auto"/>
        <w:right w:val="none" w:sz="0" w:space="0" w:color="auto"/>
      </w:divBdr>
    </w:div>
    <w:div w:id="397945086">
      <w:bodyDiv w:val="1"/>
      <w:marLeft w:val="0"/>
      <w:marRight w:val="0"/>
      <w:marTop w:val="0"/>
      <w:marBottom w:val="0"/>
      <w:divBdr>
        <w:top w:val="none" w:sz="0" w:space="0" w:color="auto"/>
        <w:left w:val="none" w:sz="0" w:space="0" w:color="auto"/>
        <w:bottom w:val="none" w:sz="0" w:space="0" w:color="auto"/>
        <w:right w:val="none" w:sz="0" w:space="0" w:color="auto"/>
      </w:divBdr>
    </w:div>
    <w:div w:id="501504083">
      <w:bodyDiv w:val="1"/>
      <w:marLeft w:val="0"/>
      <w:marRight w:val="0"/>
      <w:marTop w:val="0"/>
      <w:marBottom w:val="0"/>
      <w:divBdr>
        <w:top w:val="none" w:sz="0" w:space="0" w:color="auto"/>
        <w:left w:val="none" w:sz="0" w:space="0" w:color="auto"/>
        <w:bottom w:val="none" w:sz="0" w:space="0" w:color="auto"/>
        <w:right w:val="none" w:sz="0" w:space="0" w:color="auto"/>
      </w:divBdr>
    </w:div>
    <w:div w:id="612398514">
      <w:bodyDiv w:val="1"/>
      <w:marLeft w:val="0"/>
      <w:marRight w:val="0"/>
      <w:marTop w:val="0"/>
      <w:marBottom w:val="0"/>
      <w:divBdr>
        <w:top w:val="none" w:sz="0" w:space="0" w:color="auto"/>
        <w:left w:val="none" w:sz="0" w:space="0" w:color="auto"/>
        <w:bottom w:val="none" w:sz="0" w:space="0" w:color="auto"/>
        <w:right w:val="none" w:sz="0" w:space="0" w:color="auto"/>
      </w:divBdr>
    </w:div>
    <w:div w:id="634331676">
      <w:bodyDiv w:val="1"/>
      <w:marLeft w:val="0"/>
      <w:marRight w:val="0"/>
      <w:marTop w:val="0"/>
      <w:marBottom w:val="0"/>
      <w:divBdr>
        <w:top w:val="none" w:sz="0" w:space="0" w:color="auto"/>
        <w:left w:val="none" w:sz="0" w:space="0" w:color="auto"/>
        <w:bottom w:val="none" w:sz="0" w:space="0" w:color="auto"/>
        <w:right w:val="none" w:sz="0" w:space="0" w:color="auto"/>
      </w:divBdr>
    </w:div>
    <w:div w:id="651906912">
      <w:bodyDiv w:val="1"/>
      <w:marLeft w:val="0"/>
      <w:marRight w:val="0"/>
      <w:marTop w:val="0"/>
      <w:marBottom w:val="0"/>
      <w:divBdr>
        <w:top w:val="none" w:sz="0" w:space="0" w:color="auto"/>
        <w:left w:val="none" w:sz="0" w:space="0" w:color="auto"/>
        <w:bottom w:val="none" w:sz="0" w:space="0" w:color="auto"/>
        <w:right w:val="none" w:sz="0" w:space="0" w:color="auto"/>
      </w:divBdr>
    </w:div>
    <w:div w:id="652221990">
      <w:bodyDiv w:val="1"/>
      <w:marLeft w:val="0"/>
      <w:marRight w:val="0"/>
      <w:marTop w:val="0"/>
      <w:marBottom w:val="0"/>
      <w:divBdr>
        <w:top w:val="none" w:sz="0" w:space="0" w:color="auto"/>
        <w:left w:val="none" w:sz="0" w:space="0" w:color="auto"/>
        <w:bottom w:val="none" w:sz="0" w:space="0" w:color="auto"/>
        <w:right w:val="none" w:sz="0" w:space="0" w:color="auto"/>
      </w:divBdr>
    </w:div>
    <w:div w:id="652636905">
      <w:bodyDiv w:val="1"/>
      <w:marLeft w:val="0"/>
      <w:marRight w:val="0"/>
      <w:marTop w:val="0"/>
      <w:marBottom w:val="0"/>
      <w:divBdr>
        <w:top w:val="none" w:sz="0" w:space="0" w:color="auto"/>
        <w:left w:val="none" w:sz="0" w:space="0" w:color="auto"/>
        <w:bottom w:val="none" w:sz="0" w:space="0" w:color="auto"/>
        <w:right w:val="none" w:sz="0" w:space="0" w:color="auto"/>
      </w:divBdr>
      <w:divsChild>
        <w:div w:id="1112940090">
          <w:marLeft w:val="0"/>
          <w:marRight w:val="0"/>
          <w:marTop w:val="0"/>
          <w:marBottom w:val="0"/>
          <w:divBdr>
            <w:top w:val="none" w:sz="0" w:space="0" w:color="auto"/>
            <w:left w:val="none" w:sz="0" w:space="0" w:color="auto"/>
            <w:bottom w:val="none" w:sz="0" w:space="0" w:color="auto"/>
            <w:right w:val="none" w:sz="0" w:space="0" w:color="auto"/>
          </w:divBdr>
          <w:divsChild>
            <w:div w:id="701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7804">
      <w:bodyDiv w:val="1"/>
      <w:marLeft w:val="0"/>
      <w:marRight w:val="0"/>
      <w:marTop w:val="0"/>
      <w:marBottom w:val="0"/>
      <w:divBdr>
        <w:top w:val="none" w:sz="0" w:space="0" w:color="auto"/>
        <w:left w:val="none" w:sz="0" w:space="0" w:color="auto"/>
        <w:bottom w:val="none" w:sz="0" w:space="0" w:color="auto"/>
        <w:right w:val="none" w:sz="0" w:space="0" w:color="auto"/>
      </w:divBdr>
    </w:div>
    <w:div w:id="684022496">
      <w:bodyDiv w:val="1"/>
      <w:marLeft w:val="0"/>
      <w:marRight w:val="0"/>
      <w:marTop w:val="0"/>
      <w:marBottom w:val="0"/>
      <w:divBdr>
        <w:top w:val="none" w:sz="0" w:space="0" w:color="auto"/>
        <w:left w:val="none" w:sz="0" w:space="0" w:color="auto"/>
        <w:bottom w:val="none" w:sz="0" w:space="0" w:color="auto"/>
        <w:right w:val="none" w:sz="0" w:space="0" w:color="auto"/>
      </w:divBdr>
    </w:div>
    <w:div w:id="742679609">
      <w:bodyDiv w:val="1"/>
      <w:marLeft w:val="0"/>
      <w:marRight w:val="0"/>
      <w:marTop w:val="0"/>
      <w:marBottom w:val="0"/>
      <w:divBdr>
        <w:top w:val="none" w:sz="0" w:space="0" w:color="auto"/>
        <w:left w:val="none" w:sz="0" w:space="0" w:color="auto"/>
        <w:bottom w:val="none" w:sz="0" w:space="0" w:color="auto"/>
        <w:right w:val="none" w:sz="0" w:space="0" w:color="auto"/>
      </w:divBdr>
      <w:divsChild>
        <w:div w:id="1259754663">
          <w:marLeft w:val="0"/>
          <w:marRight w:val="0"/>
          <w:marTop w:val="0"/>
          <w:marBottom w:val="0"/>
          <w:divBdr>
            <w:top w:val="none" w:sz="0" w:space="0" w:color="auto"/>
            <w:left w:val="none" w:sz="0" w:space="0" w:color="auto"/>
            <w:bottom w:val="none" w:sz="0" w:space="0" w:color="auto"/>
            <w:right w:val="none" w:sz="0" w:space="0" w:color="auto"/>
          </w:divBdr>
          <w:divsChild>
            <w:div w:id="1079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392">
      <w:bodyDiv w:val="1"/>
      <w:marLeft w:val="0"/>
      <w:marRight w:val="0"/>
      <w:marTop w:val="0"/>
      <w:marBottom w:val="0"/>
      <w:divBdr>
        <w:top w:val="none" w:sz="0" w:space="0" w:color="auto"/>
        <w:left w:val="none" w:sz="0" w:space="0" w:color="auto"/>
        <w:bottom w:val="none" w:sz="0" w:space="0" w:color="auto"/>
        <w:right w:val="none" w:sz="0" w:space="0" w:color="auto"/>
      </w:divBdr>
    </w:div>
    <w:div w:id="815608966">
      <w:bodyDiv w:val="1"/>
      <w:marLeft w:val="0"/>
      <w:marRight w:val="0"/>
      <w:marTop w:val="0"/>
      <w:marBottom w:val="0"/>
      <w:divBdr>
        <w:top w:val="none" w:sz="0" w:space="0" w:color="auto"/>
        <w:left w:val="none" w:sz="0" w:space="0" w:color="auto"/>
        <w:bottom w:val="none" w:sz="0" w:space="0" w:color="auto"/>
        <w:right w:val="none" w:sz="0" w:space="0" w:color="auto"/>
      </w:divBdr>
    </w:div>
    <w:div w:id="843326917">
      <w:bodyDiv w:val="1"/>
      <w:marLeft w:val="0"/>
      <w:marRight w:val="0"/>
      <w:marTop w:val="0"/>
      <w:marBottom w:val="0"/>
      <w:divBdr>
        <w:top w:val="none" w:sz="0" w:space="0" w:color="auto"/>
        <w:left w:val="none" w:sz="0" w:space="0" w:color="auto"/>
        <w:bottom w:val="none" w:sz="0" w:space="0" w:color="auto"/>
        <w:right w:val="none" w:sz="0" w:space="0" w:color="auto"/>
      </w:divBdr>
      <w:divsChild>
        <w:div w:id="267396545">
          <w:marLeft w:val="0"/>
          <w:marRight w:val="0"/>
          <w:marTop w:val="0"/>
          <w:marBottom w:val="0"/>
          <w:divBdr>
            <w:top w:val="none" w:sz="0" w:space="0" w:color="auto"/>
            <w:left w:val="none" w:sz="0" w:space="0" w:color="auto"/>
            <w:bottom w:val="none" w:sz="0" w:space="0" w:color="auto"/>
            <w:right w:val="none" w:sz="0" w:space="0" w:color="auto"/>
          </w:divBdr>
        </w:div>
        <w:div w:id="2138833416">
          <w:marLeft w:val="0"/>
          <w:marRight w:val="0"/>
          <w:marTop w:val="0"/>
          <w:marBottom w:val="0"/>
          <w:divBdr>
            <w:top w:val="none" w:sz="0" w:space="0" w:color="auto"/>
            <w:left w:val="none" w:sz="0" w:space="0" w:color="auto"/>
            <w:bottom w:val="none" w:sz="0" w:space="0" w:color="auto"/>
            <w:right w:val="none" w:sz="0" w:space="0" w:color="auto"/>
          </w:divBdr>
        </w:div>
        <w:div w:id="1789348102">
          <w:marLeft w:val="0"/>
          <w:marRight w:val="0"/>
          <w:marTop w:val="0"/>
          <w:marBottom w:val="0"/>
          <w:divBdr>
            <w:top w:val="none" w:sz="0" w:space="0" w:color="auto"/>
            <w:left w:val="none" w:sz="0" w:space="0" w:color="auto"/>
            <w:bottom w:val="none" w:sz="0" w:space="0" w:color="auto"/>
            <w:right w:val="none" w:sz="0" w:space="0" w:color="auto"/>
          </w:divBdr>
        </w:div>
        <w:div w:id="330642352">
          <w:marLeft w:val="0"/>
          <w:marRight w:val="0"/>
          <w:marTop w:val="0"/>
          <w:marBottom w:val="0"/>
          <w:divBdr>
            <w:top w:val="none" w:sz="0" w:space="0" w:color="auto"/>
            <w:left w:val="none" w:sz="0" w:space="0" w:color="auto"/>
            <w:bottom w:val="none" w:sz="0" w:space="0" w:color="auto"/>
            <w:right w:val="none" w:sz="0" w:space="0" w:color="auto"/>
          </w:divBdr>
        </w:div>
        <w:div w:id="1858692257">
          <w:marLeft w:val="0"/>
          <w:marRight w:val="0"/>
          <w:marTop w:val="0"/>
          <w:marBottom w:val="0"/>
          <w:divBdr>
            <w:top w:val="none" w:sz="0" w:space="0" w:color="auto"/>
            <w:left w:val="none" w:sz="0" w:space="0" w:color="auto"/>
            <w:bottom w:val="none" w:sz="0" w:space="0" w:color="auto"/>
            <w:right w:val="none" w:sz="0" w:space="0" w:color="auto"/>
          </w:divBdr>
        </w:div>
        <w:div w:id="496311596">
          <w:marLeft w:val="0"/>
          <w:marRight w:val="0"/>
          <w:marTop w:val="0"/>
          <w:marBottom w:val="0"/>
          <w:divBdr>
            <w:top w:val="none" w:sz="0" w:space="0" w:color="auto"/>
            <w:left w:val="none" w:sz="0" w:space="0" w:color="auto"/>
            <w:bottom w:val="none" w:sz="0" w:space="0" w:color="auto"/>
            <w:right w:val="none" w:sz="0" w:space="0" w:color="auto"/>
          </w:divBdr>
        </w:div>
      </w:divsChild>
    </w:div>
    <w:div w:id="897403248">
      <w:bodyDiv w:val="1"/>
      <w:marLeft w:val="0"/>
      <w:marRight w:val="0"/>
      <w:marTop w:val="0"/>
      <w:marBottom w:val="0"/>
      <w:divBdr>
        <w:top w:val="none" w:sz="0" w:space="0" w:color="auto"/>
        <w:left w:val="none" w:sz="0" w:space="0" w:color="auto"/>
        <w:bottom w:val="none" w:sz="0" w:space="0" w:color="auto"/>
        <w:right w:val="none" w:sz="0" w:space="0" w:color="auto"/>
      </w:divBdr>
    </w:div>
    <w:div w:id="898710294">
      <w:bodyDiv w:val="1"/>
      <w:marLeft w:val="0"/>
      <w:marRight w:val="0"/>
      <w:marTop w:val="0"/>
      <w:marBottom w:val="0"/>
      <w:divBdr>
        <w:top w:val="none" w:sz="0" w:space="0" w:color="auto"/>
        <w:left w:val="none" w:sz="0" w:space="0" w:color="auto"/>
        <w:bottom w:val="none" w:sz="0" w:space="0" w:color="auto"/>
        <w:right w:val="none" w:sz="0" w:space="0" w:color="auto"/>
      </w:divBdr>
    </w:div>
    <w:div w:id="941182528">
      <w:bodyDiv w:val="1"/>
      <w:marLeft w:val="0"/>
      <w:marRight w:val="0"/>
      <w:marTop w:val="0"/>
      <w:marBottom w:val="0"/>
      <w:divBdr>
        <w:top w:val="none" w:sz="0" w:space="0" w:color="auto"/>
        <w:left w:val="none" w:sz="0" w:space="0" w:color="auto"/>
        <w:bottom w:val="none" w:sz="0" w:space="0" w:color="auto"/>
        <w:right w:val="none" w:sz="0" w:space="0" w:color="auto"/>
      </w:divBdr>
    </w:div>
    <w:div w:id="1015155018">
      <w:bodyDiv w:val="1"/>
      <w:marLeft w:val="0"/>
      <w:marRight w:val="0"/>
      <w:marTop w:val="0"/>
      <w:marBottom w:val="0"/>
      <w:divBdr>
        <w:top w:val="none" w:sz="0" w:space="0" w:color="auto"/>
        <w:left w:val="none" w:sz="0" w:space="0" w:color="auto"/>
        <w:bottom w:val="none" w:sz="0" w:space="0" w:color="auto"/>
        <w:right w:val="none" w:sz="0" w:space="0" w:color="auto"/>
      </w:divBdr>
    </w:div>
    <w:div w:id="1028872441">
      <w:bodyDiv w:val="1"/>
      <w:marLeft w:val="0"/>
      <w:marRight w:val="0"/>
      <w:marTop w:val="0"/>
      <w:marBottom w:val="0"/>
      <w:divBdr>
        <w:top w:val="none" w:sz="0" w:space="0" w:color="auto"/>
        <w:left w:val="none" w:sz="0" w:space="0" w:color="auto"/>
        <w:bottom w:val="none" w:sz="0" w:space="0" w:color="auto"/>
        <w:right w:val="none" w:sz="0" w:space="0" w:color="auto"/>
      </w:divBdr>
    </w:div>
    <w:div w:id="1047952717">
      <w:bodyDiv w:val="1"/>
      <w:marLeft w:val="0"/>
      <w:marRight w:val="0"/>
      <w:marTop w:val="0"/>
      <w:marBottom w:val="0"/>
      <w:divBdr>
        <w:top w:val="none" w:sz="0" w:space="0" w:color="auto"/>
        <w:left w:val="none" w:sz="0" w:space="0" w:color="auto"/>
        <w:bottom w:val="none" w:sz="0" w:space="0" w:color="auto"/>
        <w:right w:val="none" w:sz="0" w:space="0" w:color="auto"/>
      </w:divBdr>
    </w:div>
    <w:div w:id="1076048566">
      <w:bodyDiv w:val="1"/>
      <w:marLeft w:val="0"/>
      <w:marRight w:val="0"/>
      <w:marTop w:val="0"/>
      <w:marBottom w:val="0"/>
      <w:divBdr>
        <w:top w:val="none" w:sz="0" w:space="0" w:color="auto"/>
        <w:left w:val="none" w:sz="0" w:space="0" w:color="auto"/>
        <w:bottom w:val="none" w:sz="0" w:space="0" w:color="auto"/>
        <w:right w:val="none" w:sz="0" w:space="0" w:color="auto"/>
      </w:divBdr>
    </w:div>
    <w:div w:id="1085029561">
      <w:bodyDiv w:val="1"/>
      <w:marLeft w:val="0"/>
      <w:marRight w:val="0"/>
      <w:marTop w:val="0"/>
      <w:marBottom w:val="0"/>
      <w:divBdr>
        <w:top w:val="none" w:sz="0" w:space="0" w:color="auto"/>
        <w:left w:val="none" w:sz="0" w:space="0" w:color="auto"/>
        <w:bottom w:val="none" w:sz="0" w:space="0" w:color="auto"/>
        <w:right w:val="none" w:sz="0" w:space="0" w:color="auto"/>
      </w:divBdr>
    </w:div>
    <w:div w:id="1186363723">
      <w:bodyDiv w:val="1"/>
      <w:marLeft w:val="0"/>
      <w:marRight w:val="0"/>
      <w:marTop w:val="0"/>
      <w:marBottom w:val="0"/>
      <w:divBdr>
        <w:top w:val="none" w:sz="0" w:space="0" w:color="auto"/>
        <w:left w:val="none" w:sz="0" w:space="0" w:color="auto"/>
        <w:bottom w:val="none" w:sz="0" w:space="0" w:color="auto"/>
        <w:right w:val="none" w:sz="0" w:space="0" w:color="auto"/>
      </w:divBdr>
    </w:div>
    <w:div w:id="1304575706">
      <w:bodyDiv w:val="1"/>
      <w:marLeft w:val="0"/>
      <w:marRight w:val="0"/>
      <w:marTop w:val="0"/>
      <w:marBottom w:val="0"/>
      <w:divBdr>
        <w:top w:val="none" w:sz="0" w:space="0" w:color="auto"/>
        <w:left w:val="none" w:sz="0" w:space="0" w:color="auto"/>
        <w:bottom w:val="none" w:sz="0" w:space="0" w:color="auto"/>
        <w:right w:val="none" w:sz="0" w:space="0" w:color="auto"/>
      </w:divBdr>
    </w:div>
    <w:div w:id="1338580174">
      <w:bodyDiv w:val="1"/>
      <w:marLeft w:val="0"/>
      <w:marRight w:val="0"/>
      <w:marTop w:val="0"/>
      <w:marBottom w:val="0"/>
      <w:divBdr>
        <w:top w:val="none" w:sz="0" w:space="0" w:color="auto"/>
        <w:left w:val="none" w:sz="0" w:space="0" w:color="auto"/>
        <w:bottom w:val="none" w:sz="0" w:space="0" w:color="auto"/>
        <w:right w:val="none" w:sz="0" w:space="0" w:color="auto"/>
      </w:divBdr>
    </w:div>
    <w:div w:id="1374504905">
      <w:bodyDiv w:val="1"/>
      <w:marLeft w:val="0"/>
      <w:marRight w:val="0"/>
      <w:marTop w:val="0"/>
      <w:marBottom w:val="0"/>
      <w:divBdr>
        <w:top w:val="none" w:sz="0" w:space="0" w:color="auto"/>
        <w:left w:val="none" w:sz="0" w:space="0" w:color="auto"/>
        <w:bottom w:val="none" w:sz="0" w:space="0" w:color="auto"/>
        <w:right w:val="none" w:sz="0" w:space="0" w:color="auto"/>
      </w:divBdr>
    </w:div>
    <w:div w:id="1643385069">
      <w:bodyDiv w:val="1"/>
      <w:marLeft w:val="0"/>
      <w:marRight w:val="0"/>
      <w:marTop w:val="0"/>
      <w:marBottom w:val="0"/>
      <w:divBdr>
        <w:top w:val="none" w:sz="0" w:space="0" w:color="auto"/>
        <w:left w:val="none" w:sz="0" w:space="0" w:color="auto"/>
        <w:bottom w:val="none" w:sz="0" w:space="0" w:color="auto"/>
        <w:right w:val="none" w:sz="0" w:space="0" w:color="auto"/>
      </w:divBdr>
    </w:div>
    <w:div w:id="1664894621">
      <w:bodyDiv w:val="1"/>
      <w:marLeft w:val="0"/>
      <w:marRight w:val="0"/>
      <w:marTop w:val="0"/>
      <w:marBottom w:val="0"/>
      <w:divBdr>
        <w:top w:val="none" w:sz="0" w:space="0" w:color="auto"/>
        <w:left w:val="none" w:sz="0" w:space="0" w:color="auto"/>
        <w:bottom w:val="none" w:sz="0" w:space="0" w:color="auto"/>
        <w:right w:val="none" w:sz="0" w:space="0" w:color="auto"/>
      </w:divBdr>
    </w:div>
    <w:div w:id="1793859891">
      <w:bodyDiv w:val="1"/>
      <w:marLeft w:val="0"/>
      <w:marRight w:val="0"/>
      <w:marTop w:val="0"/>
      <w:marBottom w:val="0"/>
      <w:divBdr>
        <w:top w:val="none" w:sz="0" w:space="0" w:color="auto"/>
        <w:left w:val="none" w:sz="0" w:space="0" w:color="auto"/>
        <w:bottom w:val="none" w:sz="0" w:space="0" w:color="auto"/>
        <w:right w:val="none" w:sz="0" w:space="0" w:color="auto"/>
      </w:divBdr>
    </w:div>
    <w:div w:id="1903633257">
      <w:bodyDiv w:val="1"/>
      <w:marLeft w:val="0"/>
      <w:marRight w:val="0"/>
      <w:marTop w:val="0"/>
      <w:marBottom w:val="0"/>
      <w:divBdr>
        <w:top w:val="none" w:sz="0" w:space="0" w:color="auto"/>
        <w:left w:val="none" w:sz="0" w:space="0" w:color="auto"/>
        <w:bottom w:val="none" w:sz="0" w:space="0" w:color="auto"/>
        <w:right w:val="none" w:sz="0" w:space="0" w:color="auto"/>
      </w:divBdr>
    </w:div>
    <w:div w:id="1909270067">
      <w:bodyDiv w:val="1"/>
      <w:marLeft w:val="0"/>
      <w:marRight w:val="0"/>
      <w:marTop w:val="0"/>
      <w:marBottom w:val="0"/>
      <w:divBdr>
        <w:top w:val="none" w:sz="0" w:space="0" w:color="auto"/>
        <w:left w:val="none" w:sz="0" w:space="0" w:color="auto"/>
        <w:bottom w:val="none" w:sz="0" w:space="0" w:color="auto"/>
        <w:right w:val="none" w:sz="0" w:space="0" w:color="auto"/>
      </w:divBdr>
    </w:div>
    <w:div w:id="201322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s://www.postgresql.org/download/" TargetMode="External"/><Relationship Id="rId39" Type="http://schemas.openxmlformats.org/officeDocument/2006/relationships/image" Target="media/image22.png"/><Relationship Id="rId21" Type="http://schemas.openxmlformats.org/officeDocument/2006/relationships/hyperlink" Target="https://nodejs.org/en/download/"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github.com/HAWMobileSystems/IntSy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www.haw-landshut.de/hochschule/zentrale-services/service-it/download.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hyperlink" Target="https://code.visualstudio.co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etbootstrap.com/docs/3.3/components/" TargetMode="External"/><Relationship Id="rId22" Type="http://schemas.openxmlformats.org/officeDocument/2006/relationships/image" Target="media/image8.png"/><Relationship Id="rId27" Type="http://schemas.openxmlformats.org/officeDocument/2006/relationships/hyperlink" Target="https://www.pgadmin.org/download/pgadmin-4-windows/"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mailto:git@github.com:HAWMobileSystems/IntSys.git"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getbootstrap.com/docs/3.3/components/"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itkraken.com/"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neptun\Eigene%20Dateien\Uni\Diplom\Orga\Wiss-arb\Wiss-arb.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5874A-2D9A-4CB5-8224-F7918F2C5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Wiss-arb.dot</Template>
  <TotalTime>0</TotalTime>
  <Pages>56</Pages>
  <Words>7011</Words>
  <Characters>44173</Characters>
  <Application>Microsoft Office Word</Application>
  <DocSecurity>0</DocSecurity>
  <Lines>368</Lines>
  <Paragraphs>102</Paragraphs>
  <ScaleCrop>false</ScaleCrop>
  <HeadingPairs>
    <vt:vector size="2" baseType="variant">
      <vt:variant>
        <vt:lpstr>Titel</vt:lpstr>
      </vt:variant>
      <vt:variant>
        <vt:i4>1</vt:i4>
      </vt:variant>
    </vt:vector>
  </HeadingPairs>
  <TitlesOfParts>
    <vt:vector size="1" baseType="lpstr">
      <vt:lpstr>Konzept für Data Science</vt:lpstr>
    </vt:vector>
  </TitlesOfParts>
  <Company/>
  <LinksUpToDate>false</LinksUpToDate>
  <CharactersWithSpaces>51082</CharactersWithSpaces>
  <SharedDoc>false</SharedDoc>
  <HLinks>
    <vt:vector size="150" baseType="variant">
      <vt:variant>
        <vt:i4>1507384</vt:i4>
      </vt:variant>
      <vt:variant>
        <vt:i4>158</vt:i4>
      </vt:variant>
      <vt:variant>
        <vt:i4>0</vt:i4>
      </vt:variant>
      <vt:variant>
        <vt:i4>5</vt:i4>
      </vt:variant>
      <vt:variant>
        <vt:lpwstr/>
      </vt:variant>
      <vt:variant>
        <vt:lpwstr>_Toc503261835</vt:lpwstr>
      </vt:variant>
      <vt:variant>
        <vt:i4>1507384</vt:i4>
      </vt:variant>
      <vt:variant>
        <vt:i4>152</vt:i4>
      </vt:variant>
      <vt:variant>
        <vt:i4>0</vt:i4>
      </vt:variant>
      <vt:variant>
        <vt:i4>5</vt:i4>
      </vt:variant>
      <vt:variant>
        <vt:lpwstr/>
      </vt:variant>
      <vt:variant>
        <vt:lpwstr>_Toc503261834</vt:lpwstr>
      </vt:variant>
      <vt:variant>
        <vt:i4>1507384</vt:i4>
      </vt:variant>
      <vt:variant>
        <vt:i4>146</vt:i4>
      </vt:variant>
      <vt:variant>
        <vt:i4>0</vt:i4>
      </vt:variant>
      <vt:variant>
        <vt:i4>5</vt:i4>
      </vt:variant>
      <vt:variant>
        <vt:lpwstr/>
      </vt:variant>
      <vt:variant>
        <vt:lpwstr>_Toc503261833</vt:lpwstr>
      </vt:variant>
      <vt:variant>
        <vt:i4>1507384</vt:i4>
      </vt:variant>
      <vt:variant>
        <vt:i4>140</vt:i4>
      </vt:variant>
      <vt:variant>
        <vt:i4>0</vt:i4>
      </vt:variant>
      <vt:variant>
        <vt:i4>5</vt:i4>
      </vt:variant>
      <vt:variant>
        <vt:lpwstr/>
      </vt:variant>
      <vt:variant>
        <vt:lpwstr>_Toc503261832</vt:lpwstr>
      </vt:variant>
      <vt:variant>
        <vt:i4>1507384</vt:i4>
      </vt:variant>
      <vt:variant>
        <vt:i4>134</vt:i4>
      </vt:variant>
      <vt:variant>
        <vt:i4>0</vt:i4>
      </vt:variant>
      <vt:variant>
        <vt:i4>5</vt:i4>
      </vt:variant>
      <vt:variant>
        <vt:lpwstr/>
      </vt:variant>
      <vt:variant>
        <vt:lpwstr>_Toc503261831</vt:lpwstr>
      </vt:variant>
      <vt:variant>
        <vt:i4>1507384</vt:i4>
      </vt:variant>
      <vt:variant>
        <vt:i4>128</vt:i4>
      </vt:variant>
      <vt:variant>
        <vt:i4>0</vt:i4>
      </vt:variant>
      <vt:variant>
        <vt:i4>5</vt:i4>
      </vt:variant>
      <vt:variant>
        <vt:lpwstr/>
      </vt:variant>
      <vt:variant>
        <vt:lpwstr>_Toc503261830</vt:lpwstr>
      </vt:variant>
      <vt:variant>
        <vt:i4>1441848</vt:i4>
      </vt:variant>
      <vt:variant>
        <vt:i4>122</vt:i4>
      </vt:variant>
      <vt:variant>
        <vt:i4>0</vt:i4>
      </vt:variant>
      <vt:variant>
        <vt:i4>5</vt:i4>
      </vt:variant>
      <vt:variant>
        <vt:lpwstr/>
      </vt:variant>
      <vt:variant>
        <vt:lpwstr>_Toc503261829</vt:lpwstr>
      </vt:variant>
      <vt:variant>
        <vt:i4>1441848</vt:i4>
      </vt:variant>
      <vt:variant>
        <vt:i4>116</vt:i4>
      </vt:variant>
      <vt:variant>
        <vt:i4>0</vt:i4>
      </vt:variant>
      <vt:variant>
        <vt:i4>5</vt:i4>
      </vt:variant>
      <vt:variant>
        <vt:lpwstr/>
      </vt:variant>
      <vt:variant>
        <vt:lpwstr>_Toc503261828</vt:lpwstr>
      </vt:variant>
      <vt:variant>
        <vt:i4>1441848</vt:i4>
      </vt:variant>
      <vt:variant>
        <vt:i4>110</vt:i4>
      </vt:variant>
      <vt:variant>
        <vt:i4>0</vt:i4>
      </vt:variant>
      <vt:variant>
        <vt:i4>5</vt:i4>
      </vt:variant>
      <vt:variant>
        <vt:lpwstr/>
      </vt:variant>
      <vt:variant>
        <vt:lpwstr>_Toc503261827</vt:lpwstr>
      </vt:variant>
      <vt:variant>
        <vt:i4>1441848</vt:i4>
      </vt:variant>
      <vt:variant>
        <vt:i4>104</vt:i4>
      </vt:variant>
      <vt:variant>
        <vt:i4>0</vt:i4>
      </vt:variant>
      <vt:variant>
        <vt:i4>5</vt:i4>
      </vt:variant>
      <vt:variant>
        <vt:lpwstr/>
      </vt:variant>
      <vt:variant>
        <vt:lpwstr>_Toc503261826</vt:lpwstr>
      </vt:variant>
      <vt:variant>
        <vt:i4>1441848</vt:i4>
      </vt:variant>
      <vt:variant>
        <vt:i4>98</vt:i4>
      </vt:variant>
      <vt:variant>
        <vt:i4>0</vt:i4>
      </vt:variant>
      <vt:variant>
        <vt:i4>5</vt:i4>
      </vt:variant>
      <vt:variant>
        <vt:lpwstr/>
      </vt:variant>
      <vt:variant>
        <vt:lpwstr>_Toc503261825</vt:lpwstr>
      </vt:variant>
      <vt:variant>
        <vt:i4>1441848</vt:i4>
      </vt:variant>
      <vt:variant>
        <vt:i4>92</vt:i4>
      </vt:variant>
      <vt:variant>
        <vt:i4>0</vt:i4>
      </vt:variant>
      <vt:variant>
        <vt:i4>5</vt:i4>
      </vt:variant>
      <vt:variant>
        <vt:lpwstr/>
      </vt:variant>
      <vt:variant>
        <vt:lpwstr>_Toc503261824</vt:lpwstr>
      </vt:variant>
      <vt:variant>
        <vt:i4>1441848</vt:i4>
      </vt:variant>
      <vt:variant>
        <vt:i4>86</vt:i4>
      </vt:variant>
      <vt:variant>
        <vt:i4>0</vt:i4>
      </vt:variant>
      <vt:variant>
        <vt:i4>5</vt:i4>
      </vt:variant>
      <vt:variant>
        <vt:lpwstr/>
      </vt:variant>
      <vt:variant>
        <vt:lpwstr>_Toc503261823</vt:lpwstr>
      </vt:variant>
      <vt:variant>
        <vt:i4>1441848</vt:i4>
      </vt:variant>
      <vt:variant>
        <vt:i4>80</vt:i4>
      </vt:variant>
      <vt:variant>
        <vt:i4>0</vt:i4>
      </vt:variant>
      <vt:variant>
        <vt:i4>5</vt:i4>
      </vt:variant>
      <vt:variant>
        <vt:lpwstr/>
      </vt:variant>
      <vt:variant>
        <vt:lpwstr>_Toc503261822</vt:lpwstr>
      </vt:variant>
      <vt:variant>
        <vt:i4>1441848</vt:i4>
      </vt:variant>
      <vt:variant>
        <vt:i4>74</vt:i4>
      </vt:variant>
      <vt:variant>
        <vt:i4>0</vt:i4>
      </vt:variant>
      <vt:variant>
        <vt:i4>5</vt:i4>
      </vt:variant>
      <vt:variant>
        <vt:lpwstr/>
      </vt:variant>
      <vt:variant>
        <vt:lpwstr>_Toc503261821</vt:lpwstr>
      </vt:variant>
      <vt:variant>
        <vt:i4>1441848</vt:i4>
      </vt:variant>
      <vt:variant>
        <vt:i4>68</vt:i4>
      </vt:variant>
      <vt:variant>
        <vt:i4>0</vt:i4>
      </vt:variant>
      <vt:variant>
        <vt:i4>5</vt:i4>
      </vt:variant>
      <vt:variant>
        <vt:lpwstr/>
      </vt:variant>
      <vt:variant>
        <vt:lpwstr>_Toc503261820</vt:lpwstr>
      </vt:variant>
      <vt:variant>
        <vt:i4>1376312</vt:i4>
      </vt:variant>
      <vt:variant>
        <vt:i4>62</vt:i4>
      </vt:variant>
      <vt:variant>
        <vt:i4>0</vt:i4>
      </vt:variant>
      <vt:variant>
        <vt:i4>5</vt:i4>
      </vt:variant>
      <vt:variant>
        <vt:lpwstr/>
      </vt:variant>
      <vt:variant>
        <vt:lpwstr>_Toc503261819</vt:lpwstr>
      </vt:variant>
      <vt:variant>
        <vt:i4>1376312</vt:i4>
      </vt:variant>
      <vt:variant>
        <vt:i4>56</vt:i4>
      </vt:variant>
      <vt:variant>
        <vt:i4>0</vt:i4>
      </vt:variant>
      <vt:variant>
        <vt:i4>5</vt:i4>
      </vt:variant>
      <vt:variant>
        <vt:lpwstr/>
      </vt:variant>
      <vt:variant>
        <vt:lpwstr>_Toc503261818</vt:lpwstr>
      </vt:variant>
      <vt:variant>
        <vt:i4>1376312</vt:i4>
      </vt:variant>
      <vt:variant>
        <vt:i4>50</vt:i4>
      </vt:variant>
      <vt:variant>
        <vt:i4>0</vt:i4>
      </vt:variant>
      <vt:variant>
        <vt:i4>5</vt:i4>
      </vt:variant>
      <vt:variant>
        <vt:lpwstr/>
      </vt:variant>
      <vt:variant>
        <vt:lpwstr>_Toc503261817</vt:lpwstr>
      </vt:variant>
      <vt:variant>
        <vt:i4>1376312</vt:i4>
      </vt:variant>
      <vt:variant>
        <vt:i4>44</vt:i4>
      </vt:variant>
      <vt:variant>
        <vt:i4>0</vt:i4>
      </vt:variant>
      <vt:variant>
        <vt:i4>5</vt:i4>
      </vt:variant>
      <vt:variant>
        <vt:lpwstr/>
      </vt:variant>
      <vt:variant>
        <vt:lpwstr>_Toc503261816</vt:lpwstr>
      </vt:variant>
      <vt:variant>
        <vt:i4>1376312</vt:i4>
      </vt:variant>
      <vt:variant>
        <vt:i4>38</vt:i4>
      </vt:variant>
      <vt:variant>
        <vt:i4>0</vt:i4>
      </vt:variant>
      <vt:variant>
        <vt:i4>5</vt:i4>
      </vt:variant>
      <vt:variant>
        <vt:lpwstr/>
      </vt:variant>
      <vt:variant>
        <vt:lpwstr>_Toc503261815</vt:lpwstr>
      </vt:variant>
      <vt:variant>
        <vt:i4>1376312</vt:i4>
      </vt:variant>
      <vt:variant>
        <vt:i4>32</vt:i4>
      </vt:variant>
      <vt:variant>
        <vt:i4>0</vt:i4>
      </vt:variant>
      <vt:variant>
        <vt:i4>5</vt:i4>
      </vt:variant>
      <vt:variant>
        <vt:lpwstr/>
      </vt:variant>
      <vt:variant>
        <vt:lpwstr>_Toc503261814</vt:lpwstr>
      </vt:variant>
      <vt:variant>
        <vt:i4>1376312</vt:i4>
      </vt:variant>
      <vt:variant>
        <vt:i4>26</vt:i4>
      </vt:variant>
      <vt:variant>
        <vt:i4>0</vt:i4>
      </vt:variant>
      <vt:variant>
        <vt:i4>5</vt:i4>
      </vt:variant>
      <vt:variant>
        <vt:lpwstr/>
      </vt:variant>
      <vt:variant>
        <vt:lpwstr>_Toc503261813</vt:lpwstr>
      </vt:variant>
      <vt:variant>
        <vt:i4>1376312</vt:i4>
      </vt:variant>
      <vt:variant>
        <vt:i4>20</vt:i4>
      </vt:variant>
      <vt:variant>
        <vt:i4>0</vt:i4>
      </vt:variant>
      <vt:variant>
        <vt:i4>5</vt:i4>
      </vt:variant>
      <vt:variant>
        <vt:lpwstr/>
      </vt:variant>
      <vt:variant>
        <vt:lpwstr>_Toc503261812</vt:lpwstr>
      </vt:variant>
      <vt:variant>
        <vt:i4>1376312</vt:i4>
      </vt:variant>
      <vt:variant>
        <vt:i4>14</vt:i4>
      </vt:variant>
      <vt:variant>
        <vt:i4>0</vt:i4>
      </vt:variant>
      <vt:variant>
        <vt:i4>5</vt:i4>
      </vt:variant>
      <vt:variant>
        <vt:lpwstr/>
      </vt:variant>
      <vt:variant>
        <vt:lpwstr>_Toc503261811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DeveloperGuide_ADAMO</dc:title>
  <dc:creator>Jenzo</dc:creator>
  <cp:lastModifiedBy>s-jespic</cp:lastModifiedBy>
  <cp:revision>21</cp:revision>
  <cp:lastPrinted>2018-08-31T11:44:00Z</cp:lastPrinted>
  <dcterms:created xsi:type="dcterms:W3CDTF">2018-08-30T23:46:00Z</dcterms:created>
  <dcterms:modified xsi:type="dcterms:W3CDTF">2018-08-31T11:45:00Z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C:\Users\user\Documents\Citavi 5\Projects\Master-DB\Master-DB.ctv5</vt:lpwstr>
  </property>
  <property fmtid="{D5CDD505-2E9C-101B-9397-08002B2CF9AE}" pid="3" name="CitaviDocumentProperty_7">
    <vt:lpwstr>Master-DB</vt:lpwstr>
  </property>
  <property fmtid="{D5CDD505-2E9C-101B-9397-08002B2CF9AE}" pid="4" name="CitaviDocumentProperty_0">
    <vt:lpwstr>19a6f2e8-a605-4d81-b0c7-dc02bf1c6c72</vt:lpwstr>
  </property>
  <property fmtid="{D5CDD505-2E9C-101B-9397-08002B2CF9AE}" pid="5" name="CitaviDocumentProperty_25">
    <vt:lpwstr>True</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1">
    <vt:lpwstr>5.2.0.8</vt:lpwstr>
  </property>
</Properties>
</file>